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C084ED" w14:textId="77777777" w:rsidR="00DE66EA" w:rsidRPr="00015584" w:rsidRDefault="00DE66EA" w:rsidP="00DE66EA">
      <w:pPr>
        <w:pStyle w:val="Title"/>
        <w:rPr>
          <w:lang w:val="en-AU"/>
        </w:rPr>
      </w:pPr>
    </w:p>
    <w:p w14:paraId="57B847BF" w14:textId="77777777" w:rsidR="00DE66EA" w:rsidRPr="00015584" w:rsidRDefault="00DE66EA" w:rsidP="00DE66EA">
      <w:pPr>
        <w:pStyle w:val="Title"/>
        <w:rPr>
          <w:lang w:val="en-AU"/>
        </w:rPr>
      </w:pPr>
    </w:p>
    <w:p w14:paraId="53A54772" w14:textId="77777777" w:rsidR="00DE66EA" w:rsidRPr="00015584" w:rsidRDefault="00DE66EA" w:rsidP="00DE66EA">
      <w:pPr>
        <w:pStyle w:val="Title"/>
        <w:rPr>
          <w:lang w:val="en-AU"/>
        </w:rPr>
      </w:pPr>
    </w:p>
    <w:p w14:paraId="06B2D12F" w14:textId="4BBF1165" w:rsidR="00DE66EA" w:rsidRPr="00015584" w:rsidRDefault="00184837" w:rsidP="00DE66EA">
      <w:pPr>
        <w:pStyle w:val="Title2"/>
        <w:spacing w:line="240" w:lineRule="auto"/>
        <w:rPr>
          <w:rStyle w:val="TitleChar"/>
          <w:lang w:val="en-AU"/>
        </w:rPr>
      </w:pPr>
      <w:sdt>
        <w:sdtPr>
          <w:rPr>
            <w:rStyle w:val="TitleChar"/>
            <w:lang w:val="en-AU"/>
          </w:rPr>
          <w:alias w:val="Title"/>
          <w:tag w:val=""/>
          <w:id w:val="-676649827"/>
          <w:placeholder>
            <w:docPart w:val="DC6454CEFBA3424CBDF7E5611585BAF3"/>
          </w:placeholder>
          <w:dataBinding w:prefixMappings="xmlns:ns0='http://purl.org/dc/elements/1.1/' xmlns:ns1='http://schemas.openxmlformats.org/package/2006/metadata/core-properties' " w:xpath="/ns1:coreProperties[1]/ns0:title[1]" w:storeItemID="{6C3C8BC8-F283-45AE-878A-BAB7291924A1}"/>
          <w:text w:multiLine="1"/>
        </w:sdtPr>
        <w:sdtEndPr>
          <w:rPr>
            <w:rStyle w:val="TitleChar"/>
          </w:rPr>
        </w:sdtEndPr>
        <w:sdtContent>
          <w:r w:rsidR="00DB4F0D" w:rsidRPr="00015584">
            <w:rPr>
              <w:rStyle w:val="TitleChar"/>
              <w:lang w:val="en-AU"/>
            </w:rPr>
            <w:t>Further development on the Moodle CodeHandIn Package</w:t>
          </w:r>
        </w:sdtContent>
      </w:sdt>
    </w:p>
    <w:p w14:paraId="150FB9B7" w14:textId="77777777" w:rsidR="00DE66EA" w:rsidRPr="00015584" w:rsidRDefault="00794DD0" w:rsidP="00DE66EA">
      <w:pPr>
        <w:pStyle w:val="Title2"/>
        <w:spacing w:line="240" w:lineRule="auto"/>
        <w:rPr>
          <w:lang w:val="en-AU"/>
        </w:rPr>
      </w:pPr>
      <w:r w:rsidRPr="00015584">
        <w:rPr>
          <w:lang w:val="en-AU"/>
        </w:rPr>
        <w:t xml:space="preserve">By </w:t>
      </w:r>
      <w:r w:rsidR="006A00EA" w:rsidRPr="00015584">
        <w:rPr>
          <w:lang w:val="en-AU"/>
        </w:rPr>
        <w:t>Samuel T. Deane</w:t>
      </w:r>
    </w:p>
    <w:p w14:paraId="17545974" w14:textId="77777777" w:rsidR="00DE66EA" w:rsidRPr="00015584" w:rsidRDefault="00F85051" w:rsidP="00DE66EA">
      <w:pPr>
        <w:pStyle w:val="Title2"/>
        <w:spacing w:line="240" w:lineRule="auto"/>
        <w:rPr>
          <w:lang w:val="en-AU"/>
        </w:rPr>
      </w:pPr>
      <w:r w:rsidRPr="00015584">
        <w:rPr>
          <w:lang w:val="en-AU"/>
        </w:rPr>
        <w:t>Flinders University Masters Information Technology Thesis</w:t>
      </w:r>
    </w:p>
    <w:p w14:paraId="2EDBF13F" w14:textId="77777777" w:rsidR="00A87459" w:rsidRPr="00015584" w:rsidRDefault="00A87459" w:rsidP="00DE66EA">
      <w:pPr>
        <w:pStyle w:val="Title2"/>
        <w:spacing w:line="240" w:lineRule="auto"/>
        <w:rPr>
          <w:lang w:val="en-AU"/>
        </w:rPr>
      </w:pPr>
    </w:p>
    <w:p w14:paraId="19F884EB" w14:textId="77777777" w:rsidR="00DE66EA" w:rsidRPr="00015584" w:rsidRDefault="00DE66EA" w:rsidP="00DE66EA">
      <w:pPr>
        <w:pStyle w:val="Title2"/>
        <w:spacing w:line="240" w:lineRule="auto"/>
        <w:rPr>
          <w:lang w:val="en-AU"/>
        </w:rPr>
      </w:pPr>
    </w:p>
    <w:p w14:paraId="6E0FF3AD" w14:textId="77777777" w:rsidR="00DE66EA" w:rsidRPr="00015584" w:rsidRDefault="00DE66EA" w:rsidP="00DE66EA">
      <w:pPr>
        <w:pStyle w:val="Title2"/>
        <w:spacing w:line="240" w:lineRule="auto"/>
        <w:rPr>
          <w:lang w:val="en-AU"/>
        </w:rPr>
      </w:pPr>
    </w:p>
    <w:p w14:paraId="7504188C" w14:textId="77777777" w:rsidR="00DE66EA" w:rsidRPr="00015584" w:rsidRDefault="00DE66EA" w:rsidP="00DE66EA">
      <w:pPr>
        <w:pStyle w:val="Title2"/>
        <w:spacing w:line="240" w:lineRule="auto"/>
        <w:rPr>
          <w:lang w:val="en-AU"/>
        </w:rPr>
      </w:pPr>
    </w:p>
    <w:p w14:paraId="392EB7DC" w14:textId="77777777" w:rsidR="00DE66EA" w:rsidRPr="00015584" w:rsidRDefault="00DE66EA" w:rsidP="00DE66EA">
      <w:pPr>
        <w:pStyle w:val="Title2"/>
        <w:spacing w:line="240" w:lineRule="auto"/>
        <w:rPr>
          <w:lang w:val="en-AU"/>
        </w:rPr>
      </w:pPr>
    </w:p>
    <w:p w14:paraId="50503648" w14:textId="77777777" w:rsidR="006A00EA" w:rsidRPr="00015584" w:rsidRDefault="006A00EA" w:rsidP="006A00EA">
      <w:pPr>
        <w:spacing w:line="240" w:lineRule="auto"/>
        <w:jc w:val="center"/>
        <w:rPr>
          <w:lang w:val="en-AU"/>
        </w:rPr>
      </w:pPr>
      <w:r w:rsidRPr="00015584">
        <w:rPr>
          <w:lang w:val="en-AU"/>
        </w:rPr>
        <w:t>Academic Supervisor:</w:t>
      </w:r>
    </w:p>
    <w:p w14:paraId="303F4D50" w14:textId="77777777" w:rsidR="006A00EA" w:rsidRPr="00015584" w:rsidRDefault="006F2CD0" w:rsidP="006A00EA">
      <w:pPr>
        <w:spacing w:line="240" w:lineRule="auto"/>
        <w:jc w:val="center"/>
        <w:rPr>
          <w:lang w:val="en-AU"/>
        </w:rPr>
      </w:pPr>
      <w:r w:rsidRPr="00015584">
        <w:rPr>
          <w:lang w:val="en-AU"/>
        </w:rPr>
        <w:t>Associate Professor</w:t>
      </w:r>
      <w:r w:rsidR="006A00EA" w:rsidRPr="00015584">
        <w:rPr>
          <w:lang w:val="en-AU"/>
        </w:rPr>
        <w:t xml:space="preserve"> Paul Calder</w:t>
      </w:r>
    </w:p>
    <w:p w14:paraId="0785B1C9" w14:textId="77777777" w:rsidR="006A00EA" w:rsidRPr="00015584" w:rsidRDefault="006A00EA" w:rsidP="006A00EA">
      <w:pPr>
        <w:spacing w:line="240" w:lineRule="auto"/>
        <w:jc w:val="center"/>
        <w:rPr>
          <w:lang w:val="en-AU"/>
        </w:rPr>
      </w:pPr>
    </w:p>
    <w:p w14:paraId="2F021695" w14:textId="52386DFF" w:rsidR="00DE66EA" w:rsidRPr="00015584" w:rsidRDefault="006A00EA" w:rsidP="006A00EA">
      <w:pPr>
        <w:spacing w:line="240" w:lineRule="auto"/>
        <w:jc w:val="center"/>
        <w:rPr>
          <w:lang w:val="en-AU"/>
        </w:rPr>
      </w:pPr>
      <w:r w:rsidRPr="00015584">
        <w:rPr>
          <w:lang w:val="en-AU"/>
        </w:rPr>
        <w:t xml:space="preserve">Commenced: </w:t>
      </w:r>
      <w:r w:rsidR="00A005F0" w:rsidRPr="00015584">
        <w:rPr>
          <w:lang w:val="en-AU"/>
        </w:rPr>
        <w:t>28</w:t>
      </w:r>
      <w:r w:rsidR="00A87459" w:rsidRPr="00015584">
        <w:rPr>
          <w:vertAlign w:val="superscript"/>
          <w:lang w:val="en-AU"/>
        </w:rPr>
        <w:t>th</w:t>
      </w:r>
      <w:r w:rsidR="00A87459" w:rsidRPr="00015584">
        <w:rPr>
          <w:lang w:val="en-AU"/>
        </w:rPr>
        <w:t xml:space="preserve"> of </w:t>
      </w:r>
      <w:r w:rsidR="00A005F0" w:rsidRPr="00015584">
        <w:rPr>
          <w:lang w:val="en-AU"/>
        </w:rPr>
        <w:t>July, 2014</w:t>
      </w:r>
      <w:r w:rsidRPr="00015584">
        <w:rPr>
          <w:lang w:val="en-AU"/>
        </w:rPr>
        <w:tab/>
      </w:r>
      <w:r w:rsidRPr="00015584">
        <w:rPr>
          <w:lang w:val="en-AU"/>
        </w:rPr>
        <w:tab/>
      </w:r>
      <w:r w:rsidRPr="00015584">
        <w:rPr>
          <w:lang w:val="en-AU"/>
        </w:rPr>
        <w:tab/>
        <w:t xml:space="preserve">Submitted: </w:t>
      </w:r>
      <w:r w:rsidR="00A87459" w:rsidRPr="00015584">
        <w:rPr>
          <w:lang w:val="en-AU"/>
        </w:rPr>
        <w:t>10</w:t>
      </w:r>
      <w:r w:rsidR="00A87459" w:rsidRPr="00015584">
        <w:rPr>
          <w:vertAlign w:val="superscript"/>
          <w:lang w:val="en-AU"/>
        </w:rPr>
        <w:t>th</w:t>
      </w:r>
      <w:r w:rsidR="00A87459" w:rsidRPr="00015584">
        <w:rPr>
          <w:lang w:val="en-AU"/>
        </w:rPr>
        <w:t xml:space="preserve"> of </w:t>
      </w:r>
      <w:r w:rsidR="00A005F0" w:rsidRPr="00015584">
        <w:rPr>
          <w:lang w:val="en-AU"/>
        </w:rPr>
        <w:t>November 2014</w:t>
      </w:r>
    </w:p>
    <w:p w14:paraId="7DDE92ED" w14:textId="77777777" w:rsidR="00A87459" w:rsidRPr="00015584" w:rsidRDefault="00A87459" w:rsidP="006A00EA">
      <w:pPr>
        <w:spacing w:line="240" w:lineRule="auto"/>
        <w:jc w:val="center"/>
        <w:rPr>
          <w:lang w:val="en-AU"/>
        </w:rPr>
      </w:pPr>
    </w:p>
    <w:p w14:paraId="5F9943FA" w14:textId="77777777" w:rsidR="00A87459" w:rsidRPr="00015584" w:rsidRDefault="00A87459" w:rsidP="006A00EA">
      <w:pPr>
        <w:spacing w:line="240" w:lineRule="auto"/>
        <w:jc w:val="center"/>
        <w:rPr>
          <w:lang w:val="en-AU"/>
        </w:rPr>
      </w:pPr>
    </w:p>
    <w:p w14:paraId="15D1B514" w14:textId="77777777" w:rsidR="00A87459" w:rsidRPr="00015584" w:rsidRDefault="00A87459" w:rsidP="006A00EA">
      <w:pPr>
        <w:spacing w:line="240" w:lineRule="auto"/>
        <w:jc w:val="center"/>
        <w:rPr>
          <w:lang w:val="en-AU"/>
        </w:rPr>
      </w:pPr>
    </w:p>
    <w:p w14:paraId="5EB7933E" w14:textId="02F3D75A" w:rsidR="00A87459" w:rsidRPr="00015584" w:rsidRDefault="00A87459" w:rsidP="00A87459">
      <w:pPr>
        <w:jc w:val="center"/>
        <w:rPr>
          <w:lang w:val="en-AU"/>
        </w:rPr>
      </w:pPr>
      <w:r w:rsidRPr="00015584">
        <w:rPr>
          <w:lang w:val="en-AU" w:eastAsia="en-AU"/>
        </w:rPr>
        <w:t>Submitted to the School of Computer Science, Engineering, and Mathematics in the Faculty of Science and Engineering in partial fulfilment of the requirements for the degree of Masters of Information Technology at Flinders University – Adelaide, Australia</w:t>
      </w:r>
    </w:p>
    <w:p w14:paraId="7E290C32" w14:textId="77777777" w:rsidR="007822E7" w:rsidRPr="00015584" w:rsidRDefault="007822E7">
      <w:pPr>
        <w:rPr>
          <w:lang w:val="en-AU"/>
        </w:rPr>
      </w:pPr>
      <w:r w:rsidRPr="00015584">
        <w:rPr>
          <w:lang w:val="en-AU"/>
        </w:rPr>
        <w:br w:type="page"/>
      </w:r>
    </w:p>
    <w:p w14:paraId="07C5D19B" w14:textId="77777777" w:rsidR="00DE66EA" w:rsidRPr="00015584" w:rsidRDefault="00DE66EA" w:rsidP="007822E7">
      <w:pPr>
        <w:pStyle w:val="Title2"/>
        <w:rPr>
          <w:b/>
          <w:sz w:val="28"/>
          <w:lang w:val="en-AU"/>
        </w:rPr>
      </w:pPr>
      <w:r w:rsidRPr="00015584">
        <w:rPr>
          <w:b/>
          <w:sz w:val="28"/>
          <w:lang w:val="en-AU"/>
        </w:rPr>
        <w:lastRenderedPageBreak/>
        <w:t>Abstract</w:t>
      </w:r>
    </w:p>
    <w:p w14:paraId="4B06C91A" w14:textId="245208C7" w:rsidR="00D74F35" w:rsidRPr="00015584" w:rsidRDefault="00D74F35" w:rsidP="000B68FE">
      <w:pPr>
        <w:pStyle w:val="NoSpacing"/>
        <w:rPr>
          <w:lang w:val="en-AU"/>
        </w:rPr>
      </w:pPr>
      <w:r w:rsidRPr="00015584">
        <w:rPr>
          <w:lang w:val="en-AU"/>
        </w:rPr>
        <w:t>The benefits of Automated Assessment of student programming assignments are clear</w:t>
      </w:r>
      <w:r w:rsidR="00794DD0" w:rsidRPr="00015584">
        <w:rPr>
          <w:lang w:val="en-AU"/>
        </w:rPr>
        <w:t xml:space="preserve"> -</w:t>
      </w:r>
      <w:r w:rsidRPr="00015584">
        <w:rPr>
          <w:lang w:val="en-AU"/>
        </w:rPr>
        <w:t xml:space="preserve"> decreasing marking time, removi</w:t>
      </w:r>
      <w:r w:rsidR="00794DD0" w:rsidRPr="00015584">
        <w:rPr>
          <w:lang w:val="en-AU"/>
        </w:rPr>
        <w:t>ng and hinting at common errors; thus</w:t>
      </w:r>
      <w:r w:rsidRPr="00015584">
        <w:rPr>
          <w:lang w:val="en-AU"/>
        </w:rPr>
        <w:t xml:space="preserve"> freeing up tutors for more difficult questions</w:t>
      </w:r>
      <w:r w:rsidR="00794DD0" w:rsidRPr="00015584">
        <w:rPr>
          <w:lang w:val="en-AU"/>
        </w:rPr>
        <w:t>;</w:t>
      </w:r>
      <w:r w:rsidRPr="00015584">
        <w:rPr>
          <w:lang w:val="en-AU"/>
        </w:rPr>
        <w:t xml:space="preserve"> supplying speedy results to enhance and guide student learning. It is with these aims that </w:t>
      </w:r>
      <w:r w:rsidR="000B68FE" w:rsidRPr="00015584">
        <w:rPr>
          <w:lang w:val="en-AU"/>
        </w:rPr>
        <w:t>an</w:t>
      </w:r>
      <w:r w:rsidRPr="00015584">
        <w:rPr>
          <w:lang w:val="en-AU"/>
        </w:rPr>
        <w:t xml:space="preserve"> Automated </w:t>
      </w:r>
      <w:r w:rsidR="001B2438" w:rsidRPr="00015584">
        <w:rPr>
          <w:lang w:val="en-AU"/>
        </w:rPr>
        <w:t xml:space="preserve">Program </w:t>
      </w:r>
      <w:r w:rsidRPr="00015584">
        <w:rPr>
          <w:lang w:val="en-AU"/>
        </w:rPr>
        <w:t xml:space="preserve">Assessment </w:t>
      </w:r>
      <w:r w:rsidR="001B2438" w:rsidRPr="00015584">
        <w:rPr>
          <w:lang w:val="en-AU"/>
        </w:rPr>
        <w:t>System (APAS)</w:t>
      </w:r>
      <w:r w:rsidR="000B68FE" w:rsidRPr="00015584">
        <w:rPr>
          <w:lang w:val="en-AU"/>
        </w:rPr>
        <w:t xml:space="preserve"> for the </w:t>
      </w:r>
      <w:r w:rsidR="00074A4D" w:rsidRPr="00015584">
        <w:rPr>
          <w:lang w:val="en-AU"/>
        </w:rPr>
        <w:t>Moodle</w:t>
      </w:r>
      <w:r w:rsidR="000B68FE" w:rsidRPr="00015584">
        <w:rPr>
          <w:lang w:val="en-AU"/>
        </w:rPr>
        <w:t xml:space="preserve"> Learning Management system</w:t>
      </w:r>
      <w:r w:rsidRPr="00015584">
        <w:rPr>
          <w:lang w:val="en-AU"/>
        </w:rPr>
        <w:t xml:space="preserve"> </w:t>
      </w:r>
      <w:r w:rsidR="000B68FE" w:rsidRPr="00015584">
        <w:rPr>
          <w:lang w:val="en-AU"/>
        </w:rPr>
        <w:t xml:space="preserve">called </w:t>
      </w:r>
      <w:r w:rsidR="00C77E4E" w:rsidRPr="00015584">
        <w:rPr>
          <w:lang w:val="en-AU"/>
        </w:rPr>
        <w:t>CodeHandIn</w:t>
      </w:r>
      <w:r w:rsidR="000B68FE" w:rsidRPr="00015584">
        <w:rPr>
          <w:lang w:val="en-AU"/>
        </w:rPr>
        <w:t xml:space="preserve"> </w:t>
      </w:r>
      <w:r w:rsidRPr="00015584">
        <w:rPr>
          <w:lang w:val="en-AU"/>
        </w:rPr>
        <w:t xml:space="preserve">was developed at </w:t>
      </w:r>
      <w:r w:rsidR="000B68FE" w:rsidRPr="00015584">
        <w:rPr>
          <w:lang w:val="en-AU"/>
        </w:rPr>
        <w:t>Flinders University</w:t>
      </w:r>
      <w:r w:rsidRPr="00015584">
        <w:rPr>
          <w:lang w:val="en-AU"/>
        </w:rPr>
        <w:t xml:space="preserve"> </w:t>
      </w:r>
      <w:r w:rsidR="000B68FE" w:rsidRPr="00015584">
        <w:rPr>
          <w:lang w:val="en-AU"/>
        </w:rPr>
        <w:t>in 2013</w:t>
      </w:r>
      <w:r w:rsidR="00DB4F0D" w:rsidRPr="00015584">
        <w:rPr>
          <w:lang w:val="en-AU"/>
        </w:rPr>
        <w:t xml:space="preserve"> by Jonathan Mackenzie</w:t>
      </w:r>
      <w:r w:rsidR="000B68FE" w:rsidRPr="00015584">
        <w:rPr>
          <w:lang w:val="en-AU"/>
        </w:rPr>
        <w:t xml:space="preserve">, with the </w:t>
      </w:r>
      <w:r w:rsidR="001B2438" w:rsidRPr="00015584">
        <w:rPr>
          <w:lang w:val="en-AU"/>
        </w:rPr>
        <w:t>goal</w:t>
      </w:r>
      <w:r w:rsidR="000B68FE" w:rsidRPr="00015584">
        <w:rPr>
          <w:lang w:val="en-AU"/>
        </w:rPr>
        <w:t xml:space="preserve"> of introducing the module in future programming topics at Flinders University. This paper </w:t>
      </w:r>
      <w:r w:rsidR="00794DD0" w:rsidRPr="00015584">
        <w:rPr>
          <w:lang w:val="en-AU"/>
        </w:rPr>
        <w:t xml:space="preserve">re-examines the literature </w:t>
      </w:r>
      <w:r w:rsidR="001B2438" w:rsidRPr="00015584">
        <w:rPr>
          <w:lang w:val="en-AU"/>
        </w:rPr>
        <w:t xml:space="preserve">with a focus on </w:t>
      </w:r>
      <w:r w:rsidR="00074A4D" w:rsidRPr="00015584">
        <w:rPr>
          <w:lang w:val="en-AU"/>
        </w:rPr>
        <w:t>Moodle</w:t>
      </w:r>
      <w:r w:rsidR="001B2438" w:rsidRPr="00015584">
        <w:rPr>
          <w:lang w:val="en-AU"/>
        </w:rPr>
        <w:t xml:space="preserve"> APASs, </w:t>
      </w:r>
      <w:r w:rsidR="000B68FE" w:rsidRPr="00015584">
        <w:rPr>
          <w:lang w:val="en-AU"/>
        </w:rPr>
        <w:t>details how the project has been extend and refactored to</w:t>
      </w:r>
      <w:r w:rsidR="001B2438" w:rsidRPr="00015584">
        <w:rPr>
          <w:lang w:val="en-AU"/>
        </w:rPr>
        <w:t xml:space="preserve"> be form the </w:t>
      </w:r>
      <w:r w:rsidR="00C77E4E" w:rsidRPr="00015584">
        <w:rPr>
          <w:lang w:val="en-AU"/>
        </w:rPr>
        <w:t>CodeHandIn</w:t>
      </w:r>
      <w:r w:rsidR="001B2438" w:rsidRPr="00015584">
        <w:rPr>
          <w:lang w:val="en-AU"/>
        </w:rPr>
        <w:t xml:space="preserve"> Package and introduce a NetBeans Plugin for </w:t>
      </w:r>
      <w:r w:rsidR="00C77E4E" w:rsidRPr="00015584">
        <w:rPr>
          <w:lang w:val="en-AU"/>
        </w:rPr>
        <w:t>CodeHandIn</w:t>
      </w:r>
      <w:r w:rsidR="001B2438" w:rsidRPr="00015584">
        <w:rPr>
          <w:lang w:val="en-AU"/>
        </w:rPr>
        <w:t xml:space="preserve"> as well as integration with an external Compiler controller.</w:t>
      </w:r>
    </w:p>
    <w:p w14:paraId="5E5DC136" w14:textId="77777777" w:rsidR="000B68FE" w:rsidRPr="00015584" w:rsidRDefault="000B68FE" w:rsidP="000B68FE">
      <w:pPr>
        <w:pStyle w:val="NoSpacing"/>
        <w:rPr>
          <w:lang w:val="en-AU"/>
        </w:rPr>
      </w:pPr>
    </w:p>
    <w:p w14:paraId="4DCA1B7E" w14:textId="77777777" w:rsidR="00DE66EA" w:rsidRPr="00015584" w:rsidRDefault="00DE66EA" w:rsidP="00DE66EA">
      <w:pPr>
        <w:rPr>
          <w:lang w:val="en-AU"/>
        </w:rPr>
      </w:pPr>
      <w:r w:rsidRPr="00015584">
        <w:rPr>
          <w:rStyle w:val="Emphasis"/>
          <w:lang w:val="en-AU"/>
        </w:rPr>
        <w:t>Keywords</w:t>
      </w:r>
      <w:r w:rsidRPr="00015584">
        <w:rPr>
          <w:lang w:val="en-AU"/>
        </w:rPr>
        <w:t xml:space="preserve">: </w:t>
      </w:r>
      <w:r w:rsidR="001B2438" w:rsidRPr="00015584">
        <w:rPr>
          <w:lang w:val="en-AU"/>
        </w:rPr>
        <w:t xml:space="preserve">programming, Automated Assessment, </w:t>
      </w:r>
      <w:r w:rsidR="00074A4D" w:rsidRPr="00015584">
        <w:rPr>
          <w:lang w:val="en-AU"/>
        </w:rPr>
        <w:t>Moodle</w:t>
      </w:r>
    </w:p>
    <w:p w14:paraId="5D8D99AC" w14:textId="77777777" w:rsidR="00F024A1" w:rsidRPr="00015584" w:rsidRDefault="00F024A1">
      <w:pPr>
        <w:rPr>
          <w:lang w:val="en-AU"/>
        </w:rPr>
      </w:pPr>
    </w:p>
    <w:p w14:paraId="1C4D40B7" w14:textId="77777777" w:rsidR="007822E7" w:rsidRPr="00015584" w:rsidRDefault="007822E7">
      <w:pPr>
        <w:rPr>
          <w:lang w:val="en-AU"/>
        </w:rPr>
      </w:pPr>
      <w:r w:rsidRPr="00015584">
        <w:rPr>
          <w:lang w:val="en-AU"/>
        </w:rPr>
        <w:br w:type="page"/>
      </w:r>
    </w:p>
    <w:p w14:paraId="40528DE0" w14:textId="77777777" w:rsidR="00A221E5" w:rsidRPr="00015584" w:rsidRDefault="00A221E5" w:rsidP="008C3A3F">
      <w:pPr>
        <w:pStyle w:val="Heading1"/>
        <w:numPr>
          <w:ilvl w:val="0"/>
          <w:numId w:val="0"/>
        </w:numPr>
        <w:ind w:left="426" w:hanging="426"/>
      </w:pPr>
      <w:bookmarkStart w:id="0" w:name="_Toc403336535"/>
      <w:bookmarkStart w:id="1" w:name="_Toc403344685"/>
      <w:bookmarkStart w:id="2" w:name="_Toc403371464"/>
      <w:r w:rsidRPr="00015584">
        <w:lastRenderedPageBreak/>
        <w:t>Declaration</w:t>
      </w:r>
      <w:bookmarkEnd w:id="0"/>
      <w:bookmarkEnd w:id="1"/>
      <w:bookmarkEnd w:id="2"/>
    </w:p>
    <w:p w14:paraId="3FA978D2" w14:textId="70EA22AC" w:rsidR="00A87459" w:rsidRPr="00015584" w:rsidRDefault="00A87459" w:rsidP="00A87459">
      <w:pPr>
        <w:spacing w:after="0" w:line="240" w:lineRule="auto"/>
        <w:rPr>
          <w:rFonts w:ascii="Arial" w:eastAsia="Times New Roman" w:hAnsi="Arial" w:cs="Arial"/>
          <w:sz w:val="27"/>
          <w:szCs w:val="27"/>
          <w:lang w:val="en-AU" w:eastAsia="en-AU"/>
        </w:rPr>
      </w:pPr>
      <w:r w:rsidRPr="00015584">
        <w:rPr>
          <w:rFonts w:ascii="Arial" w:eastAsia="Times New Roman" w:hAnsi="Arial" w:cs="Arial"/>
          <w:sz w:val="27"/>
          <w:szCs w:val="27"/>
          <w:lang w:val="en-AU" w:eastAsia="en-AU"/>
        </w:rPr>
        <w:t>I certify that this work does not incorporate without acknowledgment any material previously submitted for a degree or diploma in any university; and that to the best of my knowledge and belief it does not contain any material previously published or written by another person except where due reference is made in the text.</w:t>
      </w:r>
    </w:p>
    <w:p w14:paraId="006D37AE" w14:textId="77777777" w:rsidR="00443D13" w:rsidRPr="00015584" w:rsidRDefault="00443D13" w:rsidP="007822E7">
      <w:pPr>
        <w:autoSpaceDE w:val="0"/>
        <w:autoSpaceDN w:val="0"/>
        <w:adjustRightInd w:val="0"/>
        <w:spacing w:after="0" w:line="240" w:lineRule="auto"/>
        <w:rPr>
          <w:rFonts w:ascii="CMR10" w:hAnsi="CMR10" w:cs="CMR10"/>
          <w:lang w:val="en-AU"/>
        </w:rPr>
      </w:pPr>
    </w:p>
    <w:p w14:paraId="78FDC9DA" w14:textId="77777777" w:rsidR="007822E7" w:rsidRPr="00015584" w:rsidRDefault="007822E7" w:rsidP="007822E7">
      <w:pPr>
        <w:autoSpaceDE w:val="0"/>
        <w:autoSpaceDN w:val="0"/>
        <w:adjustRightInd w:val="0"/>
        <w:spacing w:after="0" w:line="240" w:lineRule="auto"/>
        <w:rPr>
          <w:rFonts w:ascii="CMR10" w:hAnsi="CMR10" w:cs="CMR10"/>
          <w:lang w:val="en-AU"/>
        </w:rPr>
      </w:pPr>
    </w:p>
    <w:p w14:paraId="3B35B783" w14:textId="77777777" w:rsidR="007822E7" w:rsidRPr="00015584" w:rsidRDefault="007822E7" w:rsidP="007822E7">
      <w:pPr>
        <w:autoSpaceDE w:val="0"/>
        <w:autoSpaceDN w:val="0"/>
        <w:adjustRightInd w:val="0"/>
        <w:spacing w:after="0" w:line="240" w:lineRule="auto"/>
        <w:rPr>
          <w:rFonts w:ascii="CMR10" w:hAnsi="CMR10" w:cs="CMR10"/>
          <w:lang w:val="en-AU"/>
        </w:rPr>
      </w:pPr>
      <w:r w:rsidRPr="00015584">
        <w:rPr>
          <w:rFonts w:ascii="CMR10" w:hAnsi="CMR10" w:cs="CMR10"/>
          <w:lang w:val="en-AU"/>
        </w:rPr>
        <w:t>_______________________</w:t>
      </w:r>
      <w:r w:rsidR="00443D13" w:rsidRPr="00015584">
        <w:rPr>
          <w:rFonts w:ascii="CMR10" w:hAnsi="CMR10" w:cs="CMR10"/>
          <w:lang w:val="en-AU"/>
        </w:rPr>
        <w:t>_________</w:t>
      </w:r>
    </w:p>
    <w:p w14:paraId="16CDE50C" w14:textId="77777777" w:rsidR="007822E7" w:rsidRPr="00015584" w:rsidRDefault="007822E7" w:rsidP="007822E7">
      <w:pPr>
        <w:autoSpaceDE w:val="0"/>
        <w:autoSpaceDN w:val="0"/>
        <w:adjustRightInd w:val="0"/>
        <w:spacing w:after="0" w:line="240" w:lineRule="auto"/>
        <w:rPr>
          <w:lang w:val="en-AU"/>
        </w:rPr>
      </w:pPr>
      <w:r w:rsidRPr="00015584">
        <w:rPr>
          <w:lang w:val="en-AU"/>
        </w:rPr>
        <w:t>Signed</w:t>
      </w:r>
    </w:p>
    <w:p w14:paraId="73D8C9A2" w14:textId="77777777" w:rsidR="007822E7" w:rsidRPr="00015584" w:rsidRDefault="007822E7" w:rsidP="007822E7">
      <w:pPr>
        <w:autoSpaceDE w:val="0"/>
        <w:autoSpaceDN w:val="0"/>
        <w:adjustRightInd w:val="0"/>
        <w:spacing w:after="0" w:line="240" w:lineRule="auto"/>
        <w:rPr>
          <w:lang w:val="en-AU"/>
        </w:rPr>
      </w:pPr>
    </w:p>
    <w:p w14:paraId="5EBC489B" w14:textId="77777777" w:rsidR="007822E7" w:rsidRPr="00015584" w:rsidRDefault="007822E7" w:rsidP="007822E7">
      <w:pPr>
        <w:autoSpaceDE w:val="0"/>
        <w:autoSpaceDN w:val="0"/>
        <w:adjustRightInd w:val="0"/>
        <w:spacing w:after="0" w:line="240" w:lineRule="auto"/>
        <w:rPr>
          <w:lang w:val="en-AU"/>
        </w:rPr>
      </w:pPr>
    </w:p>
    <w:p w14:paraId="783A4CC7" w14:textId="77777777" w:rsidR="007822E7" w:rsidRPr="00015584" w:rsidRDefault="007822E7" w:rsidP="007822E7">
      <w:pPr>
        <w:autoSpaceDE w:val="0"/>
        <w:autoSpaceDN w:val="0"/>
        <w:adjustRightInd w:val="0"/>
        <w:spacing w:after="0" w:line="240" w:lineRule="auto"/>
        <w:rPr>
          <w:lang w:val="en-AU"/>
        </w:rPr>
      </w:pPr>
      <w:r w:rsidRPr="00015584">
        <w:rPr>
          <w:rFonts w:ascii="CMR10" w:hAnsi="CMR10" w:cs="CMR10"/>
          <w:lang w:val="en-AU"/>
        </w:rPr>
        <w:t>_______________________</w:t>
      </w:r>
      <w:r w:rsidR="00443D13" w:rsidRPr="00015584">
        <w:rPr>
          <w:rFonts w:ascii="CMR10" w:hAnsi="CMR10" w:cs="CMR10"/>
          <w:lang w:val="en-AU"/>
        </w:rPr>
        <w:t>_________</w:t>
      </w:r>
    </w:p>
    <w:p w14:paraId="6FA072C3" w14:textId="77777777" w:rsidR="00784766" w:rsidRPr="00015584" w:rsidRDefault="007822E7" w:rsidP="007822E7">
      <w:pPr>
        <w:autoSpaceDE w:val="0"/>
        <w:autoSpaceDN w:val="0"/>
        <w:adjustRightInd w:val="0"/>
        <w:spacing w:after="0" w:line="240" w:lineRule="auto"/>
        <w:rPr>
          <w:lang w:val="en-AU"/>
        </w:rPr>
      </w:pPr>
      <w:r w:rsidRPr="00015584">
        <w:rPr>
          <w:lang w:val="en-AU"/>
        </w:rPr>
        <w:t>Date</w:t>
      </w:r>
    </w:p>
    <w:p w14:paraId="795FA86F" w14:textId="77777777" w:rsidR="00F14682" w:rsidRPr="00015584" w:rsidRDefault="00F14682" w:rsidP="00784766">
      <w:pPr>
        <w:rPr>
          <w:lang w:val="en-AU"/>
        </w:rPr>
      </w:pPr>
    </w:p>
    <w:p w14:paraId="65CDA56E" w14:textId="77777777" w:rsidR="00784766" w:rsidRPr="00015584" w:rsidRDefault="00784766" w:rsidP="00F54A1C">
      <w:pPr>
        <w:rPr>
          <w:lang w:val="en-AU"/>
        </w:rPr>
      </w:pPr>
      <w:r w:rsidRPr="00015584">
        <w:rPr>
          <w:lang w:val="en-AU"/>
        </w:rPr>
        <w:br w:type="page"/>
      </w:r>
    </w:p>
    <w:bookmarkStart w:id="3" w:name="_Toc403336536" w:displacedByCustomXml="next"/>
    <w:sdt>
      <w:sdtPr>
        <w:rPr>
          <w:kern w:val="0"/>
          <w:sz w:val="22"/>
          <w:szCs w:val="22"/>
          <w:lang w:val="en-AU"/>
        </w:rPr>
        <w:id w:val="590054189"/>
        <w:docPartObj>
          <w:docPartGallery w:val="Table of Contents"/>
          <w:docPartUnique/>
        </w:docPartObj>
      </w:sdtPr>
      <w:sdtEndPr>
        <w:rPr>
          <w:b/>
          <w:bCs/>
          <w:noProof/>
        </w:rPr>
      </w:sdtEndPr>
      <w:sdtContent>
        <w:p w14:paraId="4A7BA8F7" w14:textId="77777777" w:rsidR="005C7428" w:rsidRPr="00015584" w:rsidRDefault="00E812AA" w:rsidP="008C3A3F">
          <w:pPr>
            <w:pStyle w:val="Title2"/>
            <w:jc w:val="left"/>
            <w:rPr>
              <w:noProof/>
              <w:lang w:val="en-AU"/>
            </w:rPr>
          </w:pPr>
          <w:r w:rsidRPr="00015584">
            <w:rPr>
              <w:b/>
              <w:sz w:val="28"/>
              <w:lang w:val="en-AU"/>
            </w:rPr>
            <w:t>Contents</w:t>
          </w:r>
          <w:r w:rsidRPr="00015584">
            <w:rPr>
              <w:lang w:val="en-AU"/>
            </w:rPr>
            <w:fldChar w:fldCharType="begin"/>
          </w:r>
          <w:r w:rsidRPr="00015584">
            <w:rPr>
              <w:lang w:val="en-AU"/>
            </w:rPr>
            <w:instrText xml:space="preserve"> TOC \o "1-3" \h \z \u </w:instrText>
          </w:r>
          <w:r w:rsidRPr="00015584">
            <w:rPr>
              <w:lang w:val="en-AU"/>
            </w:rPr>
            <w:fldChar w:fldCharType="separate"/>
          </w:r>
        </w:p>
        <w:p w14:paraId="050DF622" w14:textId="77777777" w:rsidR="005C7428" w:rsidRPr="00015584" w:rsidRDefault="00184837">
          <w:pPr>
            <w:pStyle w:val="TOC1"/>
            <w:tabs>
              <w:tab w:val="right" w:leader="dot" w:pos="9350"/>
            </w:tabs>
            <w:rPr>
              <w:noProof/>
              <w:lang w:val="en-AU" w:eastAsia="en-AU"/>
            </w:rPr>
          </w:pPr>
          <w:hyperlink w:anchor="_Toc403371464" w:history="1">
            <w:r w:rsidR="005C7428" w:rsidRPr="00015584">
              <w:rPr>
                <w:rStyle w:val="Hyperlink"/>
                <w:noProof/>
                <w:lang w:val="en-AU"/>
              </w:rPr>
              <w:t>Declaration</w:t>
            </w:r>
            <w:r w:rsidR="005C7428" w:rsidRPr="00015584">
              <w:rPr>
                <w:noProof/>
                <w:webHidden/>
                <w:lang w:val="en-AU"/>
              </w:rPr>
              <w:tab/>
            </w:r>
            <w:r w:rsidR="005C7428" w:rsidRPr="00015584">
              <w:rPr>
                <w:noProof/>
                <w:webHidden/>
                <w:lang w:val="en-AU"/>
              </w:rPr>
              <w:fldChar w:fldCharType="begin"/>
            </w:r>
            <w:r w:rsidR="005C7428" w:rsidRPr="00015584">
              <w:rPr>
                <w:noProof/>
                <w:webHidden/>
                <w:lang w:val="en-AU"/>
              </w:rPr>
              <w:instrText xml:space="preserve"> PAGEREF _Toc403371464 \h </w:instrText>
            </w:r>
            <w:r w:rsidR="005C7428" w:rsidRPr="00015584">
              <w:rPr>
                <w:noProof/>
                <w:webHidden/>
                <w:lang w:val="en-AU"/>
              </w:rPr>
            </w:r>
            <w:r w:rsidR="005C7428" w:rsidRPr="00015584">
              <w:rPr>
                <w:noProof/>
                <w:webHidden/>
                <w:lang w:val="en-AU"/>
              </w:rPr>
              <w:fldChar w:fldCharType="separate"/>
            </w:r>
            <w:r w:rsidR="003C6B0D" w:rsidRPr="00015584">
              <w:rPr>
                <w:noProof/>
                <w:webHidden/>
                <w:lang w:val="en-AU"/>
              </w:rPr>
              <w:t>3</w:t>
            </w:r>
            <w:r w:rsidR="005C7428" w:rsidRPr="00015584">
              <w:rPr>
                <w:noProof/>
                <w:webHidden/>
                <w:lang w:val="en-AU"/>
              </w:rPr>
              <w:fldChar w:fldCharType="end"/>
            </w:r>
          </w:hyperlink>
        </w:p>
        <w:p w14:paraId="03A82722" w14:textId="77777777" w:rsidR="005C7428" w:rsidRPr="00015584" w:rsidRDefault="00184837">
          <w:pPr>
            <w:pStyle w:val="TOC1"/>
            <w:tabs>
              <w:tab w:val="right" w:leader="dot" w:pos="9350"/>
            </w:tabs>
            <w:rPr>
              <w:noProof/>
              <w:lang w:val="en-AU" w:eastAsia="en-AU"/>
            </w:rPr>
          </w:pPr>
          <w:hyperlink w:anchor="_Toc403371465" w:history="1">
            <w:r w:rsidR="005C7428" w:rsidRPr="00015584">
              <w:rPr>
                <w:rStyle w:val="Hyperlink"/>
                <w:noProof/>
                <w:lang w:val="en-AU"/>
              </w:rPr>
              <w:t>Executive Summary</w:t>
            </w:r>
            <w:r w:rsidR="005C7428" w:rsidRPr="00015584">
              <w:rPr>
                <w:noProof/>
                <w:webHidden/>
                <w:lang w:val="en-AU"/>
              </w:rPr>
              <w:tab/>
            </w:r>
            <w:r w:rsidR="005C7428" w:rsidRPr="00015584">
              <w:rPr>
                <w:noProof/>
                <w:webHidden/>
                <w:lang w:val="en-AU"/>
              </w:rPr>
              <w:fldChar w:fldCharType="begin"/>
            </w:r>
            <w:r w:rsidR="005C7428" w:rsidRPr="00015584">
              <w:rPr>
                <w:noProof/>
                <w:webHidden/>
                <w:lang w:val="en-AU"/>
              </w:rPr>
              <w:instrText xml:space="preserve"> PAGEREF _Toc403371465 \h </w:instrText>
            </w:r>
            <w:r w:rsidR="005C7428" w:rsidRPr="00015584">
              <w:rPr>
                <w:noProof/>
                <w:webHidden/>
                <w:lang w:val="en-AU"/>
              </w:rPr>
            </w:r>
            <w:r w:rsidR="005C7428" w:rsidRPr="00015584">
              <w:rPr>
                <w:noProof/>
                <w:webHidden/>
                <w:lang w:val="en-AU"/>
              </w:rPr>
              <w:fldChar w:fldCharType="separate"/>
            </w:r>
            <w:r w:rsidR="003C6B0D" w:rsidRPr="00015584">
              <w:rPr>
                <w:noProof/>
                <w:webHidden/>
                <w:lang w:val="en-AU"/>
              </w:rPr>
              <w:t>5</w:t>
            </w:r>
            <w:r w:rsidR="005C7428" w:rsidRPr="00015584">
              <w:rPr>
                <w:noProof/>
                <w:webHidden/>
                <w:lang w:val="en-AU"/>
              </w:rPr>
              <w:fldChar w:fldCharType="end"/>
            </w:r>
          </w:hyperlink>
        </w:p>
        <w:p w14:paraId="64F20057" w14:textId="77777777" w:rsidR="005C7428" w:rsidRPr="00015584" w:rsidRDefault="00184837">
          <w:pPr>
            <w:pStyle w:val="TOC1"/>
            <w:tabs>
              <w:tab w:val="left" w:pos="440"/>
              <w:tab w:val="right" w:leader="dot" w:pos="9350"/>
            </w:tabs>
            <w:rPr>
              <w:noProof/>
              <w:lang w:val="en-AU" w:eastAsia="en-AU"/>
            </w:rPr>
          </w:pPr>
          <w:hyperlink w:anchor="_Toc403371466" w:history="1">
            <w:r w:rsidR="005C7428" w:rsidRPr="00015584">
              <w:rPr>
                <w:rStyle w:val="Hyperlink"/>
                <w:noProof/>
                <w:lang w:val="en-AU"/>
              </w:rPr>
              <w:t>1</w:t>
            </w:r>
            <w:r w:rsidR="005C7428" w:rsidRPr="00015584">
              <w:rPr>
                <w:noProof/>
                <w:lang w:val="en-AU" w:eastAsia="en-AU"/>
              </w:rPr>
              <w:tab/>
            </w:r>
            <w:r w:rsidR="005C7428" w:rsidRPr="00015584">
              <w:rPr>
                <w:rStyle w:val="Hyperlink"/>
                <w:noProof/>
                <w:lang w:val="en-AU"/>
              </w:rPr>
              <w:t>Introduction</w:t>
            </w:r>
            <w:r w:rsidR="005C7428" w:rsidRPr="00015584">
              <w:rPr>
                <w:noProof/>
                <w:webHidden/>
                <w:lang w:val="en-AU"/>
              </w:rPr>
              <w:tab/>
            </w:r>
            <w:r w:rsidR="005C7428" w:rsidRPr="00015584">
              <w:rPr>
                <w:noProof/>
                <w:webHidden/>
                <w:lang w:val="en-AU"/>
              </w:rPr>
              <w:fldChar w:fldCharType="begin"/>
            </w:r>
            <w:r w:rsidR="005C7428" w:rsidRPr="00015584">
              <w:rPr>
                <w:noProof/>
                <w:webHidden/>
                <w:lang w:val="en-AU"/>
              </w:rPr>
              <w:instrText xml:space="preserve"> PAGEREF _Toc403371466 \h </w:instrText>
            </w:r>
            <w:r w:rsidR="005C7428" w:rsidRPr="00015584">
              <w:rPr>
                <w:noProof/>
                <w:webHidden/>
                <w:lang w:val="en-AU"/>
              </w:rPr>
            </w:r>
            <w:r w:rsidR="005C7428" w:rsidRPr="00015584">
              <w:rPr>
                <w:noProof/>
                <w:webHidden/>
                <w:lang w:val="en-AU"/>
              </w:rPr>
              <w:fldChar w:fldCharType="separate"/>
            </w:r>
            <w:r w:rsidR="003C6B0D" w:rsidRPr="00015584">
              <w:rPr>
                <w:noProof/>
                <w:webHidden/>
                <w:lang w:val="en-AU"/>
              </w:rPr>
              <w:t>5</w:t>
            </w:r>
            <w:r w:rsidR="005C7428" w:rsidRPr="00015584">
              <w:rPr>
                <w:noProof/>
                <w:webHidden/>
                <w:lang w:val="en-AU"/>
              </w:rPr>
              <w:fldChar w:fldCharType="end"/>
            </w:r>
          </w:hyperlink>
        </w:p>
        <w:p w14:paraId="33040444" w14:textId="77777777" w:rsidR="005C7428" w:rsidRPr="00015584" w:rsidRDefault="00184837">
          <w:pPr>
            <w:pStyle w:val="TOC1"/>
            <w:tabs>
              <w:tab w:val="left" w:pos="440"/>
              <w:tab w:val="right" w:leader="dot" w:pos="9350"/>
            </w:tabs>
            <w:rPr>
              <w:noProof/>
              <w:lang w:val="en-AU" w:eastAsia="en-AU"/>
            </w:rPr>
          </w:pPr>
          <w:hyperlink w:anchor="_Toc403371467" w:history="1">
            <w:r w:rsidR="005C7428" w:rsidRPr="00015584">
              <w:rPr>
                <w:rStyle w:val="Hyperlink"/>
                <w:noProof/>
                <w:lang w:val="en-AU"/>
              </w:rPr>
              <w:t>2</w:t>
            </w:r>
            <w:r w:rsidR="005C7428" w:rsidRPr="00015584">
              <w:rPr>
                <w:noProof/>
                <w:lang w:val="en-AU" w:eastAsia="en-AU"/>
              </w:rPr>
              <w:tab/>
            </w:r>
            <w:r w:rsidR="005C7428" w:rsidRPr="00015584">
              <w:rPr>
                <w:rStyle w:val="Hyperlink"/>
                <w:noProof/>
                <w:lang w:val="en-AU"/>
              </w:rPr>
              <w:t>Literature Review</w:t>
            </w:r>
            <w:r w:rsidR="005C7428" w:rsidRPr="00015584">
              <w:rPr>
                <w:noProof/>
                <w:webHidden/>
                <w:lang w:val="en-AU"/>
              </w:rPr>
              <w:tab/>
            </w:r>
            <w:r w:rsidR="005C7428" w:rsidRPr="00015584">
              <w:rPr>
                <w:noProof/>
                <w:webHidden/>
                <w:lang w:val="en-AU"/>
              </w:rPr>
              <w:fldChar w:fldCharType="begin"/>
            </w:r>
            <w:r w:rsidR="005C7428" w:rsidRPr="00015584">
              <w:rPr>
                <w:noProof/>
                <w:webHidden/>
                <w:lang w:val="en-AU"/>
              </w:rPr>
              <w:instrText xml:space="preserve"> PAGEREF _Toc403371467 \h </w:instrText>
            </w:r>
            <w:r w:rsidR="005C7428" w:rsidRPr="00015584">
              <w:rPr>
                <w:noProof/>
                <w:webHidden/>
                <w:lang w:val="en-AU"/>
              </w:rPr>
            </w:r>
            <w:r w:rsidR="005C7428" w:rsidRPr="00015584">
              <w:rPr>
                <w:noProof/>
                <w:webHidden/>
                <w:lang w:val="en-AU"/>
              </w:rPr>
              <w:fldChar w:fldCharType="separate"/>
            </w:r>
            <w:r w:rsidR="003C6B0D" w:rsidRPr="00015584">
              <w:rPr>
                <w:noProof/>
                <w:webHidden/>
                <w:lang w:val="en-AU"/>
              </w:rPr>
              <w:t>6</w:t>
            </w:r>
            <w:r w:rsidR="005C7428" w:rsidRPr="00015584">
              <w:rPr>
                <w:noProof/>
                <w:webHidden/>
                <w:lang w:val="en-AU"/>
              </w:rPr>
              <w:fldChar w:fldCharType="end"/>
            </w:r>
          </w:hyperlink>
        </w:p>
        <w:p w14:paraId="3C246571" w14:textId="77777777" w:rsidR="005C7428" w:rsidRPr="00015584" w:rsidRDefault="00184837">
          <w:pPr>
            <w:pStyle w:val="TOC2"/>
            <w:tabs>
              <w:tab w:val="left" w:pos="880"/>
              <w:tab w:val="right" w:leader="dot" w:pos="9350"/>
            </w:tabs>
            <w:rPr>
              <w:noProof/>
              <w:lang w:val="en-AU" w:eastAsia="en-AU"/>
            </w:rPr>
          </w:pPr>
          <w:hyperlink w:anchor="_Toc403371468" w:history="1">
            <w:r w:rsidR="005C7428" w:rsidRPr="00015584">
              <w:rPr>
                <w:rStyle w:val="Hyperlink"/>
                <w:noProof/>
                <w:lang w:val="en-AU"/>
              </w:rPr>
              <w:t>2.1</w:t>
            </w:r>
            <w:r w:rsidR="005C7428" w:rsidRPr="00015584">
              <w:rPr>
                <w:noProof/>
                <w:lang w:val="en-AU" w:eastAsia="en-AU"/>
              </w:rPr>
              <w:tab/>
            </w:r>
            <w:r w:rsidR="005C7428" w:rsidRPr="00015584">
              <w:rPr>
                <w:rStyle w:val="Hyperlink"/>
                <w:noProof/>
                <w:lang w:val="en-AU"/>
              </w:rPr>
              <w:t>Early Automated Assessment</w:t>
            </w:r>
            <w:r w:rsidR="005C7428" w:rsidRPr="00015584">
              <w:rPr>
                <w:noProof/>
                <w:webHidden/>
                <w:lang w:val="en-AU"/>
              </w:rPr>
              <w:tab/>
            </w:r>
            <w:r w:rsidR="005C7428" w:rsidRPr="00015584">
              <w:rPr>
                <w:noProof/>
                <w:webHidden/>
                <w:lang w:val="en-AU"/>
              </w:rPr>
              <w:fldChar w:fldCharType="begin"/>
            </w:r>
            <w:r w:rsidR="005C7428" w:rsidRPr="00015584">
              <w:rPr>
                <w:noProof/>
                <w:webHidden/>
                <w:lang w:val="en-AU"/>
              </w:rPr>
              <w:instrText xml:space="preserve"> PAGEREF _Toc403371468 \h </w:instrText>
            </w:r>
            <w:r w:rsidR="005C7428" w:rsidRPr="00015584">
              <w:rPr>
                <w:noProof/>
                <w:webHidden/>
                <w:lang w:val="en-AU"/>
              </w:rPr>
            </w:r>
            <w:r w:rsidR="005C7428" w:rsidRPr="00015584">
              <w:rPr>
                <w:noProof/>
                <w:webHidden/>
                <w:lang w:val="en-AU"/>
              </w:rPr>
              <w:fldChar w:fldCharType="separate"/>
            </w:r>
            <w:r w:rsidR="003C6B0D" w:rsidRPr="00015584">
              <w:rPr>
                <w:noProof/>
                <w:webHidden/>
                <w:lang w:val="en-AU"/>
              </w:rPr>
              <w:t>6</w:t>
            </w:r>
            <w:r w:rsidR="005C7428" w:rsidRPr="00015584">
              <w:rPr>
                <w:noProof/>
                <w:webHidden/>
                <w:lang w:val="en-AU"/>
              </w:rPr>
              <w:fldChar w:fldCharType="end"/>
            </w:r>
          </w:hyperlink>
        </w:p>
        <w:p w14:paraId="5B54777E" w14:textId="77777777" w:rsidR="005C7428" w:rsidRPr="00015584" w:rsidRDefault="00184837">
          <w:pPr>
            <w:pStyle w:val="TOC2"/>
            <w:tabs>
              <w:tab w:val="left" w:pos="880"/>
              <w:tab w:val="right" w:leader="dot" w:pos="9350"/>
            </w:tabs>
            <w:rPr>
              <w:noProof/>
              <w:lang w:val="en-AU" w:eastAsia="en-AU"/>
            </w:rPr>
          </w:pPr>
          <w:hyperlink w:anchor="_Toc403371469" w:history="1">
            <w:r w:rsidR="005C7428" w:rsidRPr="00015584">
              <w:rPr>
                <w:rStyle w:val="Hyperlink"/>
                <w:noProof/>
                <w:lang w:val="en-AU"/>
              </w:rPr>
              <w:t>2.2</w:t>
            </w:r>
            <w:r w:rsidR="005C7428" w:rsidRPr="00015584">
              <w:rPr>
                <w:noProof/>
                <w:lang w:val="en-AU" w:eastAsia="en-AU"/>
              </w:rPr>
              <w:tab/>
            </w:r>
            <w:r w:rsidR="005C7428" w:rsidRPr="00015584">
              <w:rPr>
                <w:rStyle w:val="Hyperlink"/>
                <w:noProof/>
                <w:lang w:val="en-AU"/>
              </w:rPr>
              <w:t>Modern Automated Assessment</w:t>
            </w:r>
            <w:r w:rsidR="005C7428" w:rsidRPr="00015584">
              <w:rPr>
                <w:noProof/>
                <w:webHidden/>
                <w:lang w:val="en-AU"/>
              </w:rPr>
              <w:tab/>
            </w:r>
            <w:r w:rsidR="005C7428" w:rsidRPr="00015584">
              <w:rPr>
                <w:noProof/>
                <w:webHidden/>
                <w:lang w:val="en-AU"/>
              </w:rPr>
              <w:fldChar w:fldCharType="begin"/>
            </w:r>
            <w:r w:rsidR="005C7428" w:rsidRPr="00015584">
              <w:rPr>
                <w:noProof/>
                <w:webHidden/>
                <w:lang w:val="en-AU"/>
              </w:rPr>
              <w:instrText xml:space="preserve"> PAGEREF _Toc403371469 \h </w:instrText>
            </w:r>
            <w:r w:rsidR="005C7428" w:rsidRPr="00015584">
              <w:rPr>
                <w:noProof/>
                <w:webHidden/>
                <w:lang w:val="en-AU"/>
              </w:rPr>
            </w:r>
            <w:r w:rsidR="005C7428" w:rsidRPr="00015584">
              <w:rPr>
                <w:noProof/>
                <w:webHidden/>
                <w:lang w:val="en-AU"/>
              </w:rPr>
              <w:fldChar w:fldCharType="separate"/>
            </w:r>
            <w:r w:rsidR="003C6B0D" w:rsidRPr="00015584">
              <w:rPr>
                <w:noProof/>
                <w:webHidden/>
                <w:lang w:val="en-AU"/>
              </w:rPr>
              <w:t>7</w:t>
            </w:r>
            <w:r w:rsidR="005C7428" w:rsidRPr="00015584">
              <w:rPr>
                <w:noProof/>
                <w:webHidden/>
                <w:lang w:val="en-AU"/>
              </w:rPr>
              <w:fldChar w:fldCharType="end"/>
            </w:r>
          </w:hyperlink>
        </w:p>
        <w:p w14:paraId="5AF82A91" w14:textId="33947A15" w:rsidR="005C7428" w:rsidRPr="00015584" w:rsidRDefault="00184837" w:rsidP="005C7428">
          <w:pPr>
            <w:pStyle w:val="TOC2"/>
            <w:tabs>
              <w:tab w:val="left" w:pos="880"/>
              <w:tab w:val="right" w:leader="dot" w:pos="9350"/>
            </w:tabs>
            <w:rPr>
              <w:noProof/>
              <w:lang w:val="en-AU" w:eastAsia="en-AU"/>
            </w:rPr>
          </w:pPr>
          <w:hyperlink w:anchor="_Toc403371470" w:history="1">
            <w:r w:rsidR="005C7428" w:rsidRPr="00015584">
              <w:rPr>
                <w:rStyle w:val="Hyperlink"/>
                <w:noProof/>
                <w:lang w:val="en-AU"/>
              </w:rPr>
              <w:t>2.3</w:t>
            </w:r>
            <w:r w:rsidR="005C7428" w:rsidRPr="00015584">
              <w:rPr>
                <w:noProof/>
                <w:lang w:val="en-AU" w:eastAsia="en-AU"/>
              </w:rPr>
              <w:tab/>
            </w:r>
            <w:r w:rsidR="005C7428" w:rsidRPr="00015584">
              <w:rPr>
                <w:rStyle w:val="Hyperlink"/>
                <w:noProof/>
                <w:lang w:val="en-AU"/>
              </w:rPr>
              <w:t>Moodle Automated Assessment Programming Modules and Plugins</w:t>
            </w:r>
            <w:r w:rsidR="005C7428" w:rsidRPr="00015584">
              <w:rPr>
                <w:noProof/>
                <w:webHidden/>
                <w:lang w:val="en-AU"/>
              </w:rPr>
              <w:tab/>
            </w:r>
            <w:r w:rsidR="005C7428" w:rsidRPr="00015584">
              <w:rPr>
                <w:noProof/>
                <w:webHidden/>
                <w:lang w:val="en-AU"/>
              </w:rPr>
              <w:fldChar w:fldCharType="begin"/>
            </w:r>
            <w:r w:rsidR="005C7428" w:rsidRPr="00015584">
              <w:rPr>
                <w:noProof/>
                <w:webHidden/>
                <w:lang w:val="en-AU"/>
              </w:rPr>
              <w:instrText xml:space="preserve"> PAGEREF _Toc403371470 \h </w:instrText>
            </w:r>
            <w:r w:rsidR="005C7428" w:rsidRPr="00015584">
              <w:rPr>
                <w:noProof/>
                <w:webHidden/>
                <w:lang w:val="en-AU"/>
              </w:rPr>
            </w:r>
            <w:r w:rsidR="005C7428" w:rsidRPr="00015584">
              <w:rPr>
                <w:noProof/>
                <w:webHidden/>
                <w:lang w:val="en-AU"/>
              </w:rPr>
              <w:fldChar w:fldCharType="separate"/>
            </w:r>
            <w:r w:rsidR="003C6B0D" w:rsidRPr="00015584">
              <w:rPr>
                <w:noProof/>
                <w:webHidden/>
                <w:lang w:val="en-AU"/>
              </w:rPr>
              <w:t>9</w:t>
            </w:r>
            <w:r w:rsidR="005C7428" w:rsidRPr="00015584">
              <w:rPr>
                <w:noProof/>
                <w:webHidden/>
                <w:lang w:val="en-AU"/>
              </w:rPr>
              <w:fldChar w:fldCharType="end"/>
            </w:r>
          </w:hyperlink>
        </w:p>
        <w:p w14:paraId="76F47506" w14:textId="0CCFF7AD" w:rsidR="005C7428" w:rsidRPr="00015584" w:rsidRDefault="00184837" w:rsidP="005C7428">
          <w:pPr>
            <w:pStyle w:val="TOC2"/>
            <w:tabs>
              <w:tab w:val="left" w:pos="880"/>
              <w:tab w:val="right" w:leader="dot" w:pos="9350"/>
            </w:tabs>
            <w:rPr>
              <w:noProof/>
              <w:lang w:val="en-AU" w:eastAsia="en-AU"/>
            </w:rPr>
          </w:pPr>
          <w:hyperlink w:anchor="_Toc403371476" w:history="1">
            <w:r w:rsidR="005C7428" w:rsidRPr="00015584">
              <w:rPr>
                <w:rStyle w:val="Hyperlink"/>
                <w:noProof/>
                <w:lang w:val="en-AU"/>
              </w:rPr>
              <w:t>2.4</w:t>
            </w:r>
            <w:r w:rsidR="005C7428" w:rsidRPr="00015584">
              <w:rPr>
                <w:noProof/>
                <w:lang w:val="en-AU" w:eastAsia="en-AU"/>
              </w:rPr>
              <w:tab/>
            </w:r>
            <w:r w:rsidR="005C7428" w:rsidRPr="00015584">
              <w:rPr>
                <w:rStyle w:val="Hyperlink"/>
                <w:noProof/>
                <w:lang w:val="en-AU"/>
              </w:rPr>
              <w:t>Aspects And Tools Of Automated Programming Assessments</w:t>
            </w:r>
            <w:r w:rsidR="005C7428" w:rsidRPr="00015584">
              <w:rPr>
                <w:noProof/>
                <w:webHidden/>
                <w:lang w:val="en-AU"/>
              </w:rPr>
              <w:tab/>
            </w:r>
            <w:r w:rsidR="005C7428" w:rsidRPr="00015584">
              <w:rPr>
                <w:noProof/>
                <w:webHidden/>
                <w:lang w:val="en-AU"/>
              </w:rPr>
              <w:fldChar w:fldCharType="begin"/>
            </w:r>
            <w:r w:rsidR="005C7428" w:rsidRPr="00015584">
              <w:rPr>
                <w:noProof/>
                <w:webHidden/>
                <w:lang w:val="en-AU"/>
              </w:rPr>
              <w:instrText xml:space="preserve"> PAGEREF _Toc403371476 \h </w:instrText>
            </w:r>
            <w:r w:rsidR="005C7428" w:rsidRPr="00015584">
              <w:rPr>
                <w:noProof/>
                <w:webHidden/>
                <w:lang w:val="en-AU"/>
              </w:rPr>
            </w:r>
            <w:r w:rsidR="005C7428" w:rsidRPr="00015584">
              <w:rPr>
                <w:noProof/>
                <w:webHidden/>
                <w:lang w:val="en-AU"/>
              </w:rPr>
              <w:fldChar w:fldCharType="separate"/>
            </w:r>
            <w:r w:rsidR="003C6B0D" w:rsidRPr="00015584">
              <w:rPr>
                <w:noProof/>
                <w:webHidden/>
                <w:lang w:val="en-AU"/>
              </w:rPr>
              <w:t>11</w:t>
            </w:r>
            <w:r w:rsidR="005C7428" w:rsidRPr="00015584">
              <w:rPr>
                <w:noProof/>
                <w:webHidden/>
                <w:lang w:val="en-AU"/>
              </w:rPr>
              <w:fldChar w:fldCharType="end"/>
            </w:r>
          </w:hyperlink>
        </w:p>
        <w:p w14:paraId="56FB6D87" w14:textId="5ECE74CA" w:rsidR="005C7428" w:rsidRPr="00015584" w:rsidRDefault="00184837" w:rsidP="005C7428">
          <w:pPr>
            <w:pStyle w:val="TOC2"/>
            <w:tabs>
              <w:tab w:val="left" w:pos="880"/>
              <w:tab w:val="right" w:leader="dot" w:pos="9350"/>
            </w:tabs>
            <w:rPr>
              <w:noProof/>
              <w:lang w:val="en-AU" w:eastAsia="en-AU"/>
            </w:rPr>
          </w:pPr>
          <w:hyperlink w:anchor="_Toc403371480" w:history="1">
            <w:r w:rsidR="005C7428" w:rsidRPr="00015584">
              <w:rPr>
                <w:rStyle w:val="Hyperlink"/>
                <w:noProof/>
                <w:lang w:val="en-AU"/>
              </w:rPr>
              <w:t>2.5</w:t>
            </w:r>
            <w:r w:rsidR="005C7428" w:rsidRPr="00015584">
              <w:rPr>
                <w:noProof/>
                <w:lang w:val="en-AU" w:eastAsia="en-AU"/>
              </w:rPr>
              <w:tab/>
            </w:r>
            <w:r w:rsidR="005C7428" w:rsidRPr="00015584">
              <w:rPr>
                <w:rStyle w:val="Hyperlink"/>
                <w:noProof/>
                <w:lang w:val="en-AU"/>
              </w:rPr>
              <w:t>Current Flinders Systems</w:t>
            </w:r>
            <w:r w:rsidR="005C7428" w:rsidRPr="00015584">
              <w:rPr>
                <w:noProof/>
                <w:webHidden/>
                <w:lang w:val="en-AU"/>
              </w:rPr>
              <w:tab/>
            </w:r>
            <w:r w:rsidR="005C7428" w:rsidRPr="00015584">
              <w:rPr>
                <w:noProof/>
                <w:webHidden/>
                <w:lang w:val="en-AU"/>
              </w:rPr>
              <w:fldChar w:fldCharType="begin"/>
            </w:r>
            <w:r w:rsidR="005C7428" w:rsidRPr="00015584">
              <w:rPr>
                <w:noProof/>
                <w:webHidden/>
                <w:lang w:val="en-AU"/>
              </w:rPr>
              <w:instrText xml:space="preserve"> PAGEREF _Toc403371480 \h </w:instrText>
            </w:r>
            <w:r w:rsidR="005C7428" w:rsidRPr="00015584">
              <w:rPr>
                <w:noProof/>
                <w:webHidden/>
                <w:lang w:val="en-AU"/>
              </w:rPr>
            </w:r>
            <w:r w:rsidR="005C7428" w:rsidRPr="00015584">
              <w:rPr>
                <w:noProof/>
                <w:webHidden/>
                <w:lang w:val="en-AU"/>
              </w:rPr>
              <w:fldChar w:fldCharType="separate"/>
            </w:r>
            <w:r w:rsidR="003C6B0D" w:rsidRPr="00015584">
              <w:rPr>
                <w:noProof/>
                <w:webHidden/>
                <w:lang w:val="en-AU"/>
              </w:rPr>
              <w:t>15</w:t>
            </w:r>
            <w:r w:rsidR="005C7428" w:rsidRPr="00015584">
              <w:rPr>
                <w:noProof/>
                <w:webHidden/>
                <w:lang w:val="en-AU"/>
              </w:rPr>
              <w:fldChar w:fldCharType="end"/>
            </w:r>
          </w:hyperlink>
        </w:p>
        <w:p w14:paraId="06A5A5F2" w14:textId="77777777" w:rsidR="005C7428" w:rsidRPr="00015584" w:rsidRDefault="00184837">
          <w:pPr>
            <w:pStyle w:val="TOC1"/>
            <w:tabs>
              <w:tab w:val="left" w:pos="440"/>
              <w:tab w:val="right" w:leader="dot" w:pos="9350"/>
            </w:tabs>
            <w:rPr>
              <w:noProof/>
              <w:lang w:val="en-AU" w:eastAsia="en-AU"/>
            </w:rPr>
          </w:pPr>
          <w:hyperlink w:anchor="_Toc403371489" w:history="1">
            <w:r w:rsidR="005C7428" w:rsidRPr="00015584">
              <w:rPr>
                <w:rStyle w:val="Hyperlink"/>
                <w:noProof/>
                <w:lang w:val="en-AU"/>
              </w:rPr>
              <w:t>3</w:t>
            </w:r>
            <w:r w:rsidR="005C7428" w:rsidRPr="00015584">
              <w:rPr>
                <w:noProof/>
                <w:lang w:val="en-AU" w:eastAsia="en-AU"/>
              </w:rPr>
              <w:tab/>
            </w:r>
            <w:r w:rsidR="005C7428" w:rsidRPr="00015584">
              <w:rPr>
                <w:rStyle w:val="Hyperlink"/>
                <w:noProof/>
                <w:lang w:val="en-AU"/>
              </w:rPr>
              <w:t>System Design</w:t>
            </w:r>
            <w:r w:rsidR="005C7428" w:rsidRPr="00015584">
              <w:rPr>
                <w:noProof/>
                <w:webHidden/>
                <w:lang w:val="en-AU"/>
              </w:rPr>
              <w:tab/>
            </w:r>
            <w:r w:rsidR="005C7428" w:rsidRPr="00015584">
              <w:rPr>
                <w:noProof/>
                <w:webHidden/>
                <w:lang w:val="en-AU"/>
              </w:rPr>
              <w:fldChar w:fldCharType="begin"/>
            </w:r>
            <w:r w:rsidR="005C7428" w:rsidRPr="00015584">
              <w:rPr>
                <w:noProof/>
                <w:webHidden/>
                <w:lang w:val="en-AU"/>
              </w:rPr>
              <w:instrText xml:space="preserve"> PAGEREF _Toc403371489 \h </w:instrText>
            </w:r>
            <w:r w:rsidR="005C7428" w:rsidRPr="00015584">
              <w:rPr>
                <w:noProof/>
                <w:webHidden/>
                <w:lang w:val="en-AU"/>
              </w:rPr>
            </w:r>
            <w:r w:rsidR="005C7428" w:rsidRPr="00015584">
              <w:rPr>
                <w:noProof/>
                <w:webHidden/>
                <w:lang w:val="en-AU"/>
              </w:rPr>
              <w:fldChar w:fldCharType="separate"/>
            </w:r>
            <w:r w:rsidR="003C6B0D" w:rsidRPr="00015584">
              <w:rPr>
                <w:noProof/>
                <w:webHidden/>
                <w:lang w:val="en-AU"/>
              </w:rPr>
              <w:t>19</w:t>
            </w:r>
            <w:r w:rsidR="005C7428" w:rsidRPr="00015584">
              <w:rPr>
                <w:noProof/>
                <w:webHidden/>
                <w:lang w:val="en-AU"/>
              </w:rPr>
              <w:fldChar w:fldCharType="end"/>
            </w:r>
          </w:hyperlink>
        </w:p>
        <w:p w14:paraId="1BDBD67C" w14:textId="77777777" w:rsidR="005C7428" w:rsidRPr="00015584" w:rsidRDefault="00184837">
          <w:pPr>
            <w:pStyle w:val="TOC2"/>
            <w:tabs>
              <w:tab w:val="left" w:pos="880"/>
              <w:tab w:val="right" w:leader="dot" w:pos="9350"/>
            </w:tabs>
            <w:rPr>
              <w:noProof/>
              <w:lang w:val="en-AU" w:eastAsia="en-AU"/>
            </w:rPr>
          </w:pPr>
          <w:hyperlink w:anchor="_Toc403371490" w:history="1">
            <w:r w:rsidR="005C7428" w:rsidRPr="00015584">
              <w:rPr>
                <w:rStyle w:val="Hyperlink"/>
                <w:noProof/>
                <w:lang w:val="en-AU"/>
              </w:rPr>
              <w:t>3.1</w:t>
            </w:r>
            <w:r w:rsidR="005C7428" w:rsidRPr="00015584">
              <w:rPr>
                <w:noProof/>
                <w:lang w:val="en-AU" w:eastAsia="en-AU"/>
              </w:rPr>
              <w:tab/>
            </w:r>
            <w:r w:rsidR="005C7428" w:rsidRPr="00015584">
              <w:rPr>
                <w:rStyle w:val="Hyperlink"/>
                <w:noProof/>
                <w:lang w:val="en-AU"/>
              </w:rPr>
              <w:t>Architectural changes over the previous project</w:t>
            </w:r>
            <w:r w:rsidR="005C7428" w:rsidRPr="00015584">
              <w:rPr>
                <w:noProof/>
                <w:webHidden/>
                <w:lang w:val="en-AU"/>
              </w:rPr>
              <w:tab/>
            </w:r>
            <w:r w:rsidR="005C7428" w:rsidRPr="00015584">
              <w:rPr>
                <w:noProof/>
                <w:webHidden/>
                <w:lang w:val="en-AU"/>
              </w:rPr>
              <w:fldChar w:fldCharType="begin"/>
            </w:r>
            <w:r w:rsidR="005C7428" w:rsidRPr="00015584">
              <w:rPr>
                <w:noProof/>
                <w:webHidden/>
                <w:lang w:val="en-AU"/>
              </w:rPr>
              <w:instrText xml:space="preserve"> PAGEREF _Toc403371490 \h </w:instrText>
            </w:r>
            <w:r w:rsidR="005C7428" w:rsidRPr="00015584">
              <w:rPr>
                <w:noProof/>
                <w:webHidden/>
                <w:lang w:val="en-AU"/>
              </w:rPr>
            </w:r>
            <w:r w:rsidR="005C7428" w:rsidRPr="00015584">
              <w:rPr>
                <w:noProof/>
                <w:webHidden/>
                <w:lang w:val="en-AU"/>
              </w:rPr>
              <w:fldChar w:fldCharType="separate"/>
            </w:r>
            <w:r w:rsidR="003C6B0D" w:rsidRPr="00015584">
              <w:rPr>
                <w:noProof/>
                <w:webHidden/>
                <w:lang w:val="en-AU"/>
              </w:rPr>
              <w:t>20</w:t>
            </w:r>
            <w:r w:rsidR="005C7428" w:rsidRPr="00015584">
              <w:rPr>
                <w:noProof/>
                <w:webHidden/>
                <w:lang w:val="en-AU"/>
              </w:rPr>
              <w:fldChar w:fldCharType="end"/>
            </w:r>
          </w:hyperlink>
        </w:p>
        <w:p w14:paraId="02F8FEFE" w14:textId="2366736E" w:rsidR="005C7428" w:rsidRPr="00015584" w:rsidRDefault="00184837" w:rsidP="005C7428">
          <w:pPr>
            <w:pStyle w:val="TOC2"/>
            <w:tabs>
              <w:tab w:val="left" w:pos="880"/>
              <w:tab w:val="right" w:leader="dot" w:pos="9350"/>
            </w:tabs>
            <w:rPr>
              <w:noProof/>
              <w:lang w:val="en-AU" w:eastAsia="en-AU"/>
            </w:rPr>
          </w:pPr>
          <w:hyperlink w:anchor="_Toc403371491" w:history="1">
            <w:r w:rsidR="005C7428" w:rsidRPr="00015584">
              <w:rPr>
                <w:rStyle w:val="Hyperlink"/>
                <w:noProof/>
                <w:lang w:val="en-AU"/>
              </w:rPr>
              <w:t>3.2</w:t>
            </w:r>
            <w:r w:rsidR="005C7428" w:rsidRPr="00015584">
              <w:rPr>
                <w:noProof/>
                <w:lang w:val="en-AU" w:eastAsia="en-AU"/>
              </w:rPr>
              <w:tab/>
            </w:r>
            <w:r w:rsidR="005C7428" w:rsidRPr="00015584">
              <w:rPr>
                <w:rStyle w:val="Hyperlink"/>
                <w:noProof/>
                <w:lang w:val="en-AU"/>
              </w:rPr>
              <w:t>System Components</w:t>
            </w:r>
            <w:r w:rsidR="005C7428" w:rsidRPr="00015584">
              <w:rPr>
                <w:noProof/>
                <w:webHidden/>
                <w:lang w:val="en-AU"/>
              </w:rPr>
              <w:tab/>
            </w:r>
            <w:r w:rsidR="005C7428" w:rsidRPr="00015584">
              <w:rPr>
                <w:noProof/>
                <w:webHidden/>
                <w:lang w:val="en-AU"/>
              </w:rPr>
              <w:fldChar w:fldCharType="begin"/>
            </w:r>
            <w:r w:rsidR="005C7428" w:rsidRPr="00015584">
              <w:rPr>
                <w:noProof/>
                <w:webHidden/>
                <w:lang w:val="en-AU"/>
              </w:rPr>
              <w:instrText xml:space="preserve"> PAGEREF _Toc403371491 \h </w:instrText>
            </w:r>
            <w:r w:rsidR="005C7428" w:rsidRPr="00015584">
              <w:rPr>
                <w:noProof/>
                <w:webHidden/>
                <w:lang w:val="en-AU"/>
              </w:rPr>
            </w:r>
            <w:r w:rsidR="005C7428" w:rsidRPr="00015584">
              <w:rPr>
                <w:noProof/>
                <w:webHidden/>
                <w:lang w:val="en-AU"/>
              </w:rPr>
              <w:fldChar w:fldCharType="separate"/>
            </w:r>
            <w:r w:rsidR="003C6B0D" w:rsidRPr="00015584">
              <w:rPr>
                <w:noProof/>
                <w:webHidden/>
                <w:lang w:val="en-AU"/>
              </w:rPr>
              <w:t>21</w:t>
            </w:r>
            <w:r w:rsidR="005C7428" w:rsidRPr="00015584">
              <w:rPr>
                <w:noProof/>
                <w:webHidden/>
                <w:lang w:val="en-AU"/>
              </w:rPr>
              <w:fldChar w:fldCharType="end"/>
            </w:r>
          </w:hyperlink>
        </w:p>
        <w:p w14:paraId="255AF931" w14:textId="77777777" w:rsidR="005C7428" w:rsidRPr="00015584" w:rsidRDefault="00184837">
          <w:pPr>
            <w:pStyle w:val="TOC1"/>
            <w:tabs>
              <w:tab w:val="left" w:pos="440"/>
              <w:tab w:val="right" w:leader="dot" w:pos="9350"/>
            </w:tabs>
            <w:rPr>
              <w:noProof/>
              <w:lang w:val="en-AU" w:eastAsia="en-AU"/>
            </w:rPr>
          </w:pPr>
          <w:hyperlink w:anchor="_Toc403371497" w:history="1">
            <w:r w:rsidR="005C7428" w:rsidRPr="00015584">
              <w:rPr>
                <w:rStyle w:val="Hyperlink"/>
                <w:noProof/>
                <w:lang w:val="en-AU"/>
              </w:rPr>
              <w:t>4</w:t>
            </w:r>
            <w:r w:rsidR="005C7428" w:rsidRPr="00015584">
              <w:rPr>
                <w:noProof/>
                <w:lang w:val="en-AU" w:eastAsia="en-AU"/>
              </w:rPr>
              <w:tab/>
            </w:r>
            <w:r w:rsidR="005C7428" w:rsidRPr="00015584">
              <w:rPr>
                <w:rStyle w:val="Hyperlink"/>
                <w:noProof/>
                <w:lang w:val="en-AU"/>
              </w:rPr>
              <w:t>System Development</w:t>
            </w:r>
            <w:r w:rsidR="005C7428" w:rsidRPr="00015584">
              <w:rPr>
                <w:noProof/>
                <w:webHidden/>
                <w:lang w:val="en-AU"/>
              </w:rPr>
              <w:tab/>
            </w:r>
            <w:r w:rsidR="005C7428" w:rsidRPr="00015584">
              <w:rPr>
                <w:noProof/>
                <w:webHidden/>
                <w:lang w:val="en-AU"/>
              </w:rPr>
              <w:fldChar w:fldCharType="begin"/>
            </w:r>
            <w:r w:rsidR="005C7428" w:rsidRPr="00015584">
              <w:rPr>
                <w:noProof/>
                <w:webHidden/>
                <w:lang w:val="en-AU"/>
              </w:rPr>
              <w:instrText xml:space="preserve"> PAGEREF _Toc403371497 \h </w:instrText>
            </w:r>
            <w:r w:rsidR="005C7428" w:rsidRPr="00015584">
              <w:rPr>
                <w:noProof/>
                <w:webHidden/>
                <w:lang w:val="en-AU"/>
              </w:rPr>
            </w:r>
            <w:r w:rsidR="005C7428" w:rsidRPr="00015584">
              <w:rPr>
                <w:noProof/>
                <w:webHidden/>
                <w:lang w:val="en-AU"/>
              </w:rPr>
              <w:fldChar w:fldCharType="separate"/>
            </w:r>
            <w:r w:rsidR="003C6B0D" w:rsidRPr="00015584">
              <w:rPr>
                <w:noProof/>
                <w:webHidden/>
                <w:lang w:val="en-AU"/>
              </w:rPr>
              <w:t>29</w:t>
            </w:r>
            <w:r w:rsidR="005C7428" w:rsidRPr="00015584">
              <w:rPr>
                <w:noProof/>
                <w:webHidden/>
                <w:lang w:val="en-AU"/>
              </w:rPr>
              <w:fldChar w:fldCharType="end"/>
            </w:r>
          </w:hyperlink>
        </w:p>
        <w:p w14:paraId="2E169902" w14:textId="77777777" w:rsidR="005C7428" w:rsidRPr="00015584" w:rsidRDefault="00184837">
          <w:pPr>
            <w:pStyle w:val="TOC1"/>
            <w:tabs>
              <w:tab w:val="left" w:pos="440"/>
              <w:tab w:val="right" w:leader="dot" w:pos="9350"/>
            </w:tabs>
            <w:rPr>
              <w:noProof/>
              <w:lang w:val="en-AU" w:eastAsia="en-AU"/>
            </w:rPr>
          </w:pPr>
          <w:hyperlink w:anchor="_Toc403371498" w:history="1">
            <w:r w:rsidR="005C7428" w:rsidRPr="00015584">
              <w:rPr>
                <w:rStyle w:val="Hyperlink"/>
                <w:noProof/>
                <w:lang w:val="en-AU"/>
              </w:rPr>
              <w:t>5</w:t>
            </w:r>
            <w:r w:rsidR="005C7428" w:rsidRPr="00015584">
              <w:rPr>
                <w:noProof/>
                <w:lang w:val="en-AU" w:eastAsia="en-AU"/>
              </w:rPr>
              <w:tab/>
            </w:r>
            <w:r w:rsidR="005C7428" w:rsidRPr="00015584">
              <w:rPr>
                <w:rStyle w:val="Hyperlink"/>
                <w:noProof/>
                <w:lang w:val="en-AU"/>
              </w:rPr>
              <w:t>Remaining Work</w:t>
            </w:r>
            <w:r w:rsidR="005C7428" w:rsidRPr="00015584">
              <w:rPr>
                <w:noProof/>
                <w:webHidden/>
                <w:lang w:val="en-AU"/>
              </w:rPr>
              <w:tab/>
            </w:r>
            <w:r w:rsidR="005C7428" w:rsidRPr="00015584">
              <w:rPr>
                <w:noProof/>
                <w:webHidden/>
                <w:lang w:val="en-AU"/>
              </w:rPr>
              <w:fldChar w:fldCharType="begin"/>
            </w:r>
            <w:r w:rsidR="005C7428" w:rsidRPr="00015584">
              <w:rPr>
                <w:noProof/>
                <w:webHidden/>
                <w:lang w:val="en-AU"/>
              </w:rPr>
              <w:instrText xml:space="preserve"> PAGEREF _Toc403371498 \h </w:instrText>
            </w:r>
            <w:r w:rsidR="005C7428" w:rsidRPr="00015584">
              <w:rPr>
                <w:noProof/>
                <w:webHidden/>
                <w:lang w:val="en-AU"/>
              </w:rPr>
            </w:r>
            <w:r w:rsidR="005C7428" w:rsidRPr="00015584">
              <w:rPr>
                <w:noProof/>
                <w:webHidden/>
                <w:lang w:val="en-AU"/>
              </w:rPr>
              <w:fldChar w:fldCharType="separate"/>
            </w:r>
            <w:r w:rsidR="003C6B0D" w:rsidRPr="00015584">
              <w:rPr>
                <w:noProof/>
                <w:webHidden/>
                <w:lang w:val="en-AU"/>
              </w:rPr>
              <w:t>30</w:t>
            </w:r>
            <w:r w:rsidR="005C7428" w:rsidRPr="00015584">
              <w:rPr>
                <w:noProof/>
                <w:webHidden/>
                <w:lang w:val="en-AU"/>
              </w:rPr>
              <w:fldChar w:fldCharType="end"/>
            </w:r>
          </w:hyperlink>
        </w:p>
        <w:p w14:paraId="33F8A1CB" w14:textId="77777777" w:rsidR="005C7428" w:rsidRPr="00015584" w:rsidRDefault="00184837">
          <w:pPr>
            <w:pStyle w:val="TOC1"/>
            <w:tabs>
              <w:tab w:val="left" w:pos="440"/>
              <w:tab w:val="right" w:leader="dot" w:pos="9350"/>
            </w:tabs>
            <w:rPr>
              <w:noProof/>
              <w:lang w:val="en-AU" w:eastAsia="en-AU"/>
            </w:rPr>
          </w:pPr>
          <w:hyperlink w:anchor="_Toc403371499" w:history="1">
            <w:r w:rsidR="005C7428" w:rsidRPr="00015584">
              <w:rPr>
                <w:rStyle w:val="Hyperlink"/>
                <w:noProof/>
                <w:lang w:val="en-AU"/>
              </w:rPr>
              <w:t>6</w:t>
            </w:r>
            <w:r w:rsidR="005C7428" w:rsidRPr="00015584">
              <w:rPr>
                <w:noProof/>
                <w:lang w:val="en-AU" w:eastAsia="en-AU"/>
              </w:rPr>
              <w:tab/>
            </w:r>
            <w:r w:rsidR="005C7428" w:rsidRPr="00015584">
              <w:rPr>
                <w:rStyle w:val="Hyperlink"/>
                <w:noProof/>
                <w:lang w:val="en-AU"/>
              </w:rPr>
              <w:t>Conclusion</w:t>
            </w:r>
            <w:r w:rsidR="005C7428" w:rsidRPr="00015584">
              <w:rPr>
                <w:noProof/>
                <w:webHidden/>
                <w:lang w:val="en-AU"/>
              </w:rPr>
              <w:tab/>
            </w:r>
            <w:r w:rsidR="005C7428" w:rsidRPr="00015584">
              <w:rPr>
                <w:noProof/>
                <w:webHidden/>
                <w:lang w:val="en-AU"/>
              </w:rPr>
              <w:fldChar w:fldCharType="begin"/>
            </w:r>
            <w:r w:rsidR="005C7428" w:rsidRPr="00015584">
              <w:rPr>
                <w:noProof/>
                <w:webHidden/>
                <w:lang w:val="en-AU"/>
              </w:rPr>
              <w:instrText xml:space="preserve"> PAGEREF _Toc403371499 \h </w:instrText>
            </w:r>
            <w:r w:rsidR="005C7428" w:rsidRPr="00015584">
              <w:rPr>
                <w:noProof/>
                <w:webHidden/>
                <w:lang w:val="en-AU"/>
              </w:rPr>
            </w:r>
            <w:r w:rsidR="005C7428" w:rsidRPr="00015584">
              <w:rPr>
                <w:noProof/>
                <w:webHidden/>
                <w:lang w:val="en-AU"/>
              </w:rPr>
              <w:fldChar w:fldCharType="separate"/>
            </w:r>
            <w:r w:rsidR="003C6B0D" w:rsidRPr="00015584">
              <w:rPr>
                <w:noProof/>
                <w:webHidden/>
                <w:lang w:val="en-AU"/>
              </w:rPr>
              <w:t>31</w:t>
            </w:r>
            <w:r w:rsidR="005C7428" w:rsidRPr="00015584">
              <w:rPr>
                <w:noProof/>
                <w:webHidden/>
                <w:lang w:val="en-AU"/>
              </w:rPr>
              <w:fldChar w:fldCharType="end"/>
            </w:r>
          </w:hyperlink>
        </w:p>
        <w:p w14:paraId="6463A7D5" w14:textId="77777777" w:rsidR="005C7428" w:rsidRPr="00015584" w:rsidRDefault="00184837">
          <w:pPr>
            <w:pStyle w:val="TOC1"/>
            <w:tabs>
              <w:tab w:val="left" w:pos="440"/>
              <w:tab w:val="right" w:leader="dot" w:pos="9350"/>
            </w:tabs>
            <w:rPr>
              <w:noProof/>
              <w:lang w:val="en-AU" w:eastAsia="en-AU"/>
            </w:rPr>
          </w:pPr>
          <w:hyperlink w:anchor="_Toc403371500" w:history="1">
            <w:r w:rsidR="005C7428" w:rsidRPr="00015584">
              <w:rPr>
                <w:rStyle w:val="Hyperlink"/>
                <w:noProof/>
                <w:lang w:val="en-AU"/>
              </w:rPr>
              <w:t>7</w:t>
            </w:r>
            <w:r w:rsidR="005C7428" w:rsidRPr="00015584">
              <w:rPr>
                <w:noProof/>
                <w:lang w:val="en-AU" w:eastAsia="en-AU"/>
              </w:rPr>
              <w:tab/>
            </w:r>
            <w:r w:rsidR="005C7428" w:rsidRPr="00015584">
              <w:rPr>
                <w:rStyle w:val="Hyperlink"/>
                <w:noProof/>
                <w:lang w:val="en-AU"/>
              </w:rPr>
              <w:t>References</w:t>
            </w:r>
            <w:r w:rsidR="005C7428" w:rsidRPr="00015584">
              <w:rPr>
                <w:noProof/>
                <w:webHidden/>
                <w:lang w:val="en-AU"/>
              </w:rPr>
              <w:tab/>
            </w:r>
            <w:r w:rsidR="005C7428" w:rsidRPr="00015584">
              <w:rPr>
                <w:noProof/>
                <w:webHidden/>
                <w:lang w:val="en-AU"/>
              </w:rPr>
              <w:fldChar w:fldCharType="begin"/>
            </w:r>
            <w:r w:rsidR="005C7428" w:rsidRPr="00015584">
              <w:rPr>
                <w:noProof/>
                <w:webHidden/>
                <w:lang w:val="en-AU"/>
              </w:rPr>
              <w:instrText xml:space="preserve"> PAGEREF _Toc403371500 \h </w:instrText>
            </w:r>
            <w:r w:rsidR="005C7428" w:rsidRPr="00015584">
              <w:rPr>
                <w:noProof/>
                <w:webHidden/>
                <w:lang w:val="en-AU"/>
              </w:rPr>
            </w:r>
            <w:r w:rsidR="005C7428" w:rsidRPr="00015584">
              <w:rPr>
                <w:noProof/>
                <w:webHidden/>
                <w:lang w:val="en-AU"/>
              </w:rPr>
              <w:fldChar w:fldCharType="separate"/>
            </w:r>
            <w:r w:rsidR="003C6B0D" w:rsidRPr="00015584">
              <w:rPr>
                <w:noProof/>
                <w:webHidden/>
                <w:lang w:val="en-AU"/>
              </w:rPr>
              <w:t>33</w:t>
            </w:r>
            <w:r w:rsidR="005C7428" w:rsidRPr="00015584">
              <w:rPr>
                <w:noProof/>
                <w:webHidden/>
                <w:lang w:val="en-AU"/>
              </w:rPr>
              <w:fldChar w:fldCharType="end"/>
            </w:r>
          </w:hyperlink>
        </w:p>
        <w:p w14:paraId="5E2A9455" w14:textId="77777777" w:rsidR="005C7428" w:rsidRPr="00015584" w:rsidRDefault="00184837">
          <w:pPr>
            <w:pStyle w:val="TOC1"/>
            <w:tabs>
              <w:tab w:val="left" w:pos="440"/>
              <w:tab w:val="right" w:leader="dot" w:pos="9350"/>
            </w:tabs>
            <w:rPr>
              <w:noProof/>
              <w:lang w:val="en-AU" w:eastAsia="en-AU"/>
            </w:rPr>
          </w:pPr>
          <w:hyperlink w:anchor="_Toc403371501" w:history="1">
            <w:r w:rsidR="005C7428" w:rsidRPr="00015584">
              <w:rPr>
                <w:rStyle w:val="Hyperlink"/>
                <w:noProof/>
                <w:lang w:val="en-AU"/>
              </w:rPr>
              <w:t>8</w:t>
            </w:r>
            <w:r w:rsidR="005C7428" w:rsidRPr="00015584">
              <w:rPr>
                <w:noProof/>
                <w:lang w:val="en-AU" w:eastAsia="en-AU"/>
              </w:rPr>
              <w:tab/>
            </w:r>
            <w:r w:rsidR="005C7428" w:rsidRPr="00015584">
              <w:rPr>
                <w:rStyle w:val="Hyperlink"/>
                <w:noProof/>
                <w:lang w:val="en-AU"/>
              </w:rPr>
              <w:t>Appendix</w:t>
            </w:r>
            <w:r w:rsidR="005C7428" w:rsidRPr="00015584">
              <w:rPr>
                <w:noProof/>
                <w:webHidden/>
                <w:lang w:val="en-AU"/>
              </w:rPr>
              <w:tab/>
            </w:r>
            <w:r w:rsidR="005C7428" w:rsidRPr="00015584">
              <w:rPr>
                <w:noProof/>
                <w:webHidden/>
                <w:lang w:val="en-AU"/>
              </w:rPr>
              <w:fldChar w:fldCharType="begin"/>
            </w:r>
            <w:r w:rsidR="005C7428" w:rsidRPr="00015584">
              <w:rPr>
                <w:noProof/>
                <w:webHidden/>
                <w:lang w:val="en-AU"/>
              </w:rPr>
              <w:instrText xml:space="preserve"> PAGEREF _Toc403371501 \h </w:instrText>
            </w:r>
            <w:r w:rsidR="005C7428" w:rsidRPr="00015584">
              <w:rPr>
                <w:noProof/>
                <w:webHidden/>
                <w:lang w:val="en-AU"/>
              </w:rPr>
            </w:r>
            <w:r w:rsidR="005C7428" w:rsidRPr="00015584">
              <w:rPr>
                <w:noProof/>
                <w:webHidden/>
                <w:lang w:val="en-AU"/>
              </w:rPr>
              <w:fldChar w:fldCharType="separate"/>
            </w:r>
            <w:r w:rsidR="003C6B0D" w:rsidRPr="00015584">
              <w:rPr>
                <w:noProof/>
                <w:webHidden/>
                <w:lang w:val="en-AU"/>
              </w:rPr>
              <w:t>36</w:t>
            </w:r>
            <w:r w:rsidR="005C7428" w:rsidRPr="00015584">
              <w:rPr>
                <w:noProof/>
                <w:webHidden/>
                <w:lang w:val="en-AU"/>
              </w:rPr>
              <w:fldChar w:fldCharType="end"/>
            </w:r>
          </w:hyperlink>
        </w:p>
        <w:p w14:paraId="228967AF" w14:textId="77777777" w:rsidR="005C7428" w:rsidRPr="00015584" w:rsidRDefault="00184837">
          <w:pPr>
            <w:pStyle w:val="TOC2"/>
            <w:tabs>
              <w:tab w:val="left" w:pos="880"/>
              <w:tab w:val="right" w:leader="dot" w:pos="9350"/>
            </w:tabs>
            <w:rPr>
              <w:noProof/>
              <w:lang w:val="en-AU" w:eastAsia="en-AU"/>
            </w:rPr>
          </w:pPr>
          <w:hyperlink w:anchor="_Toc403371502" w:history="1">
            <w:r w:rsidR="005C7428" w:rsidRPr="00015584">
              <w:rPr>
                <w:rStyle w:val="Hyperlink"/>
                <w:noProof/>
                <w:lang w:val="en-AU"/>
              </w:rPr>
              <w:t>8.1</w:t>
            </w:r>
            <w:r w:rsidR="005C7428" w:rsidRPr="00015584">
              <w:rPr>
                <w:noProof/>
                <w:lang w:val="en-AU" w:eastAsia="en-AU"/>
              </w:rPr>
              <w:tab/>
            </w:r>
            <w:r w:rsidR="005C7428" w:rsidRPr="00015584">
              <w:rPr>
                <w:rStyle w:val="Hyperlink"/>
                <w:noProof/>
                <w:lang w:val="en-AU"/>
              </w:rPr>
              <w:t>Use Case diagrams form the previous project</w:t>
            </w:r>
            <w:r w:rsidR="005C7428" w:rsidRPr="00015584">
              <w:rPr>
                <w:noProof/>
                <w:webHidden/>
                <w:lang w:val="en-AU"/>
              </w:rPr>
              <w:tab/>
            </w:r>
            <w:r w:rsidR="005C7428" w:rsidRPr="00015584">
              <w:rPr>
                <w:noProof/>
                <w:webHidden/>
                <w:lang w:val="en-AU"/>
              </w:rPr>
              <w:fldChar w:fldCharType="begin"/>
            </w:r>
            <w:r w:rsidR="005C7428" w:rsidRPr="00015584">
              <w:rPr>
                <w:noProof/>
                <w:webHidden/>
                <w:lang w:val="en-AU"/>
              </w:rPr>
              <w:instrText xml:space="preserve"> PAGEREF _Toc403371502 \h </w:instrText>
            </w:r>
            <w:r w:rsidR="005C7428" w:rsidRPr="00015584">
              <w:rPr>
                <w:noProof/>
                <w:webHidden/>
                <w:lang w:val="en-AU"/>
              </w:rPr>
            </w:r>
            <w:r w:rsidR="005C7428" w:rsidRPr="00015584">
              <w:rPr>
                <w:noProof/>
                <w:webHidden/>
                <w:lang w:val="en-AU"/>
              </w:rPr>
              <w:fldChar w:fldCharType="separate"/>
            </w:r>
            <w:r w:rsidR="003C6B0D" w:rsidRPr="00015584">
              <w:rPr>
                <w:noProof/>
                <w:webHidden/>
                <w:lang w:val="en-AU"/>
              </w:rPr>
              <w:t>36</w:t>
            </w:r>
            <w:r w:rsidR="005C7428" w:rsidRPr="00015584">
              <w:rPr>
                <w:noProof/>
                <w:webHidden/>
                <w:lang w:val="en-AU"/>
              </w:rPr>
              <w:fldChar w:fldCharType="end"/>
            </w:r>
          </w:hyperlink>
        </w:p>
        <w:p w14:paraId="0C5B6025" w14:textId="77777777" w:rsidR="005C7428" w:rsidRPr="00015584" w:rsidRDefault="00184837">
          <w:pPr>
            <w:pStyle w:val="TOC2"/>
            <w:tabs>
              <w:tab w:val="left" w:pos="880"/>
              <w:tab w:val="right" w:leader="dot" w:pos="9350"/>
            </w:tabs>
            <w:rPr>
              <w:noProof/>
              <w:lang w:val="en-AU" w:eastAsia="en-AU"/>
            </w:rPr>
          </w:pPr>
          <w:hyperlink w:anchor="_Toc403371503" w:history="1">
            <w:r w:rsidR="005C7428" w:rsidRPr="00015584">
              <w:rPr>
                <w:rStyle w:val="Hyperlink"/>
                <w:noProof/>
                <w:lang w:val="en-AU"/>
              </w:rPr>
              <w:t>8.2</w:t>
            </w:r>
            <w:r w:rsidR="005C7428" w:rsidRPr="00015584">
              <w:rPr>
                <w:noProof/>
                <w:lang w:val="en-AU" w:eastAsia="en-AU"/>
              </w:rPr>
              <w:tab/>
            </w:r>
            <w:r w:rsidR="005C7428" w:rsidRPr="00015584">
              <w:rPr>
                <w:rStyle w:val="Hyperlink"/>
                <w:noProof/>
                <w:lang w:val="en-AU"/>
              </w:rPr>
              <w:t>New CodeHandIn Screenshots</w:t>
            </w:r>
            <w:r w:rsidR="005C7428" w:rsidRPr="00015584">
              <w:rPr>
                <w:noProof/>
                <w:webHidden/>
                <w:lang w:val="en-AU"/>
              </w:rPr>
              <w:tab/>
            </w:r>
            <w:r w:rsidR="005C7428" w:rsidRPr="00015584">
              <w:rPr>
                <w:noProof/>
                <w:webHidden/>
                <w:lang w:val="en-AU"/>
              </w:rPr>
              <w:fldChar w:fldCharType="begin"/>
            </w:r>
            <w:r w:rsidR="005C7428" w:rsidRPr="00015584">
              <w:rPr>
                <w:noProof/>
                <w:webHidden/>
                <w:lang w:val="en-AU"/>
              </w:rPr>
              <w:instrText xml:space="preserve"> PAGEREF _Toc403371503 \h </w:instrText>
            </w:r>
            <w:r w:rsidR="005C7428" w:rsidRPr="00015584">
              <w:rPr>
                <w:noProof/>
                <w:webHidden/>
                <w:lang w:val="en-AU"/>
              </w:rPr>
            </w:r>
            <w:r w:rsidR="005C7428" w:rsidRPr="00015584">
              <w:rPr>
                <w:noProof/>
                <w:webHidden/>
                <w:lang w:val="en-AU"/>
              </w:rPr>
              <w:fldChar w:fldCharType="separate"/>
            </w:r>
            <w:r w:rsidR="003C6B0D" w:rsidRPr="00015584">
              <w:rPr>
                <w:noProof/>
                <w:webHidden/>
                <w:lang w:val="en-AU"/>
              </w:rPr>
              <w:t>38</w:t>
            </w:r>
            <w:r w:rsidR="005C7428" w:rsidRPr="00015584">
              <w:rPr>
                <w:noProof/>
                <w:webHidden/>
                <w:lang w:val="en-AU"/>
              </w:rPr>
              <w:fldChar w:fldCharType="end"/>
            </w:r>
          </w:hyperlink>
        </w:p>
        <w:p w14:paraId="20D96153" w14:textId="77777777" w:rsidR="00E812AA" w:rsidRPr="00015584" w:rsidRDefault="00E812AA" w:rsidP="00E812AA">
          <w:pPr>
            <w:rPr>
              <w:b/>
              <w:bCs/>
              <w:noProof/>
              <w:lang w:val="en-AU"/>
            </w:rPr>
          </w:pPr>
          <w:r w:rsidRPr="00015584">
            <w:rPr>
              <w:b/>
              <w:bCs/>
              <w:noProof/>
              <w:lang w:val="en-AU"/>
            </w:rPr>
            <w:fldChar w:fldCharType="end"/>
          </w:r>
        </w:p>
      </w:sdtContent>
    </w:sdt>
    <w:p w14:paraId="573B35B5" w14:textId="2AED602E" w:rsidR="00E812AA" w:rsidRPr="00015584" w:rsidRDefault="00E812AA" w:rsidP="00E812AA">
      <w:pPr>
        <w:rPr>
          <w:noProof/>
          <w:lang w:val="en-AU"/>
        </w:rPr>
      </w:pPr>
    </w:p>
    <w:p w14:paraId="1588483C" w14:textId="77777777" w:rsidR="00E812AA" w:rsidRPr="00015584" w:rsidRDefault="00E812AA" w:rsidP="00E812AA">
      <w:pPr>
        <w:rPr>
          <w:noProof/>
          <w:lang w:val="en-AU"/>
        </w:rPr>
      </w:pPr>
      <w:r w:rsidRPr="00015584">
        <w:rPr>
          <w:noProof/>
          <w:lang w:val="en-AU"/>
        </w:rPr>
        <w:br w:type="page"/>
      </w:r>
    </w:p>
    <w:p w14:paraId="1D505796" w14:textId="77777777" w:rsidR="00A221E5" w:rsidRPr="00015584" w:rsidRDefault="00A221E5" w:rsidP="008C3A3F">
      <w:pPr>
        <w:pStyle w:val="Heading1"/>
        <w:numPr>
          <w:ilvl w:val="0"/>
          <w:numId w:val="0"/>
        </w:numPr>
        <w:ind w:left="426" w:hanging="426"/>
      </w:pPr>
      <w:bookmarkStart w:id="4" w:name="_Toc403344686"/>
      <w:bookmarkStart w:id="5" w:name="_Toc403371465"/>
      <w:r w:rsidRPr="00015584">
        <w:lastRenderedPageBreak/>
        <w:t>Executive Summary</w:t>
      </w:r>
      <w:bookmarkEnd w:id="3"/>
      <w:bookmarkEnd w:id="4"/>
      <w:bookmarkEnd w:id="5"/>
    </w:p>
    <w:p w14:paraId="2E3CDB2D" w14:textId="66840E51" w:rsidR="009D3E92" w:rsidRPr="00015584" w:rsidRDefault="00784766" w:rsidP="00784766">
      <w:pPr>
        <w:rPr>
          <w:lang w:val="en-AU"/>
        </w:rPr>
      </w:pPr>
      <w:r w:rsidRPr="00015584">
        <w:rPr>
          <w:lang w:val="en-AU"/>
        </w:rPr>
        <w:t>This thesis is presented for the fulfilment of the Masters of IT at F</w:t>
      </w:r>
      <w:r w:rsidR="00AF7D0E" w:rsidRPr="00015584">
        <w:rPr>
          <w:lang w:val="en-AU"/>
        </w:rPr>
        <w:t>l</w:t>
      </w:r>
      <w:r w:rsidRPr="00015584">
        <w:rPr>
          <w:lang w:val="en-AU"/>
        </w:rPr>
        <w:t>inders University, Adelaide South Australia, Australia. It includes a literature review covering an introduction</w:t>
      </w:r>
      <w:r w:rsidR="004D6490" w:rsidRPr="00015584">
        <w:rPr>
          <w:lang w:val="en-AU"/>
        </w:rPr>
        <w:t xml:space="preserve"> and history</w:t>
      </w:r>
      <w:r w:rsidRPr="00015584">
        <w:rPr>
          <w:lang w:val="en-AU"/>
        </w:rPr>
        <w:t xml:space="preserve"> to </w:t>
      </w:r>
      <w:r w:rsidR="004D6490" w:rsidRPr="00015584">
        <w:rPr>
          <w:lang w:val="en-AU"/>
        </w:rPr>
        <w:t>A</w:t>
      </w:r>
      <w:r w:rsidRPr="00015584">
        <w:rPr>
          <w:lang w:val="en-AU"/>
        </w:rPr>
        <w:t xml:space="preserve">utomated </w:t>
      </w:r>
      <w:r w:rsidR="004D6490" w:rsidRPr="00015584">
        <w:rPr>
          <w:lang w:val="en-AU"/>
        </w:rPr>
        <w:t>Programming A</w:t>
      </w:r>
      <w:r w:rsidRPr="00015584">
        <w:rPr>
          <w:lang w:val="en-AU"/>
        </w:rPr>
        <w:t xml:space="preserve">ssessment </w:t>
      </w:r>
      <w:r w:rsidR="004D6490" w:rsidRPr="00015584">
        <w:rPr>
          <w:lang w:val="en-AU"/>
        </w:rPr>
        <w:t xml:space="preserve">Systems </w:t>
      </w:r>
      <w:r w:rsidRPr="00015584">
        <w:rPr>
          <w:lang w:val="en-AU"/>
        </w:rPr>
        <w:t>(</w:t>
      </w:r>
      <w:r w:rsidR="004D6490" w:rsidRPr="00015584">
        <w:rPr>
          <w:lang w:val="en-AU"/>
        </w:rPr>
        <w:t>APAS</w:t>
      </w:r>
      <w:proofErr w:type="gramStart"/>
      <w:r w:rsidRPr="00015584">
        <w:rPr>
          <w:lang w:val="en-AU"/>
        </w:rPr>
        <w:t>)</w:t>
      </w:r>
      <w:r w:rsidR="004D6490" w:rsidRPr="00015584">
        <w:rPr>
          <w:lang w:val="en-AU"/>
        </w:rPr>
        <w:t>s</w:t>
      </w:r>
      <w:proofErr w:type="gramEnd"/>
      <w:r w:rsidRPr="00015584">
        <w:rPr>
          <w:lang w:val="en-AU"/>
        </w:rPr>
        <w:t xml:space="preserve"> </w:t>
      </w:r>
      <w:r w:rsidR="004D6490" w:rsidRPr="00015584">
        <w:rPr>
          <w:lang w:val="en-AU"/>
        </w:rPr>
        <w:t xml:space="preserve">with a specific focus on </w:t>
      </w:r>
      <w:r w:rsidR="00A30881" w:rsidRPr="00015584">
        <w:rPr>
          <w:lang w:val="en-AU"/>
        </w:rPr>
        <w:t>APASs</w:t>
      </w:r>
      <w:r w:rsidR="00CE4565" w:rsidRPr="00015584">
        <w:rPr>
          <w:lang w:val="en-AU"/>
        </w:rPr>
        <w:t xml:space="preserve"> developed for the </w:t>
      </w:r>
      <w:r w:rsidR="00074A4D" w:rsidRPr="00015584">
        <w:rPr>
          <w:lang w:val="en-AU"/>
        </w:rPr>
        <w:t>Moodle</w:t>
      </w:r>
      <w:r w:rsidR="00CE4565" w:rsidRPr="00015584">
        <w:rPr>
          <w:lang w:val="en-AU"/>
        </w:rPr>
        <w:t xml:space="preserve"> Learning Management System. It also </w:t>
      </w:r>
      <w:r w:rsidR="00AF7D0E" w:rsidRPr="00015584">
        <w:rPr>
          <w:lang w:val="en-AU"/>
        </w:rPr>
        <w:t>s</w:t>
      </w:r>
      <w:r w:rsidR="00203E21" w:rsidRPr="00015584">
        <w:rPr>
          <w:lang w:val="en-AU"/>
        </w:rPr>
        <w:t>ummari</w:t>
      </w:r>
      <w:r w:rsidR="00AF7D0E" w:rsidRPr="00015584">
        <w:rPr>
          <w:lang w:val="en-AU"/>
        </w:rPr>
        <w:t>s</w:t>
      </w:r>
      <w:r w:rsidR="00203E21" w:rsidRPr="00015584">
        <w:rPr>
          <w:lang w:val="en-AU"/>
        </w:rPr>
        <w:t>es</w:t>
      </w:r>
      <w:r w:rsidR="00CE4565" w:rsidRPr="00015584">
        <w:rPr>
          <w:lang w:val="en-AU"/>
        </w:rPr>
        <w:t xml:space="preserve"> the </w:t>
      </w:r>
      <w:r w:rsidR="00074A4D" w:rsidRPr="00015584">
        <w:rPr>
          <w:lang w:val="en-AU"/>
        </w:rPr>
        <w:t>Moodle</w:t>
      </w:r>
      <w:r w:rsidRPr="00015584">
        <w:rPr>
          <w:lang w:val="en-AU"/>
        </w:rPr>
        <w:t xml:space="preserve"> </w:t>
      </w:r>
      <w:r w:rsidR="00A30881" w:rsidRPr="00015584">
        <w:rPr>
          <w:lang w:val="en-AU"/>
        </w:rPr>
        <w:t xml:space="preserve">APAS prototype </w:t>
      </w:r>
      <w:r w:rsidR="00CE4565" w:rsidRPr="00015584">
        <w:rPr>
          <w:lang w:val="en-AU"/>
        </w:rPr>
        <w:t xml:space="preserve">entitled </w:t>
      </w:r>
      <w:r w:rsidR="00C77E4E" w:rsidRPr="00015584">
        <w:rPr>
          <w:lang w:val="en-AU"/>
        </w:rPr>
        <w:t>CodeHandIn</w:t>
      </w:r>
      <w:r w:rsidRPr="00015584">
        <w:rPr>
          <w:lang w:val="en-AU"/>
        </w:rPr>
        <w:t xml:space="preserve"> previously developed at </w:t>
      </w:r>
      <w:r w:rsidR="00AF7D0E" w:rsidRPr="00015584">
        <w:rPr>
          <w:lang w:val="en-AU"/>
        </w:rPr>
        <w:t>F</w:t>
      </w:r>
      <w:r w:rsidRPr="00015584">
        <w:rPr>
          <w:lang w:val="en-AU"/>
        </w:rPr>
        <w:t>linde</w:t>
      </w:r>
      <w:r w:rsidR="00203E21" w:rsidRPr="00015584">
        <w:rPr>
          <w:lang w:val="en-AU"/>
        </w:rPr>
        <w:t>rs</w:t>
      </w:r>
      <w:r w:rsidR="00AF7D0E" w:rsidRPr="00015584">
        <w:rPr>
          <w:lang w:val="en-AU"/>
        </w:rPr>
        <w:t xml:space="preserve"> </w:t>
      </w:r>
      <w:r w:rsidR="00825E16" w:rsidRPr="00015584">
        <w:rPr>
          <w:lang w:val="en-AU"/>
        </w:rPr>
        <w:t>U</w:t>
      </w:r>
      <w:r w:rsidR="00AF7D0E" w:rsidRPr="00015584">
        <w:rPr>
          <w:lang w:val="en-AU"/>
        </w:rPr>
        <w:t>niversity;</w:t>
      </w:r>
      <w:r w:rsidR="00203E21" w:rsidRPr="00015584">
        <w:rPr>
          <w:lang w:val="en-AU"/>
        </w:rPr>
        <w:t xml:space="preserve"> the rational and aims of this</w:t>
      </w:r>
      <w:r w:rsidRPr="00015584">
        <w:rPr>
          <w:lang w:val="en-AU"/>
        </w:rPr>
        <w:t xml:space="preserve"> project</w:t>
      </w:r>
      <w:r w:rsidR="00AF7D0E" w:rsidRPr="00015584">
        <w:rPr>
          <w:lang w:val="en-AU"/>
        </w:rPr>
        <w:t>;</w:t>
      </w:r>
      <w:r w:rsidRPr="00015584">
        <w:rPr>
          <w:lang w:val="en-AU"/>
        </w:rPr>
        <w:t xml:space="preserve"> the</w:t>
      </w:r>
      <w:r w:rsidR="00203E21" w:rsidRPr="00015584">
        <w:rPr>
          <w:lang w:val="en-AU"/>
        </w:rPr>
        <w:t xml:space="preserve"> continued</w:t>
      </w:r>
      <w:r w:rsidRPr="00015584">
        <w:rPr>
          <w:lang w:val="en-AU"/>
        </w:rPr>
        <w:t xml:space="preserve"> development </w:t>
      </w:r>
      <w:r w:rsidR="00203E21" w:rsidRPr="00015584">
        <w:rPr>
          <w:lang w:val="en-AU"/>
        </w:rPr>
        <w:t>and move to a plugin rather than module based development</w:t>
      </w:r>
      <w:r w:rsidR="00E812AA" w:rsidRPr="00015584">
        <w:rPr>
          <w:lang w:val="en-AU"/>
        </w:rPr>
        <w:t>;</w:t>
      </w:r>
      <w:r w:rsidRPr="00015584">
        <w:rPr>
          <w:lang w:val="en-AU"/>
        </w:rPr>
        <w:t xml:space="preserve"> its outcomes and remaining work. In addition this thesis included a brief user guide to aid installation and use of the system as it stands</w:t>
      </w:r>
      <w:r w:rsidR="00203E21" w:rsidRPr="00015584">
        <w:rPr>
          <w:lang w:val="en-AU"/>
        </w:rPr>
        <w:t xml:space="preserve"> as well as information aiding any generic </w:t>
      </w:r>
      <w:r w:rsidR="00074A4D" w:rsidRPr="00015584">
        <w:rPr>
          <w:lang w:val="en-AU"/>
        </w:rPr>
        <w:t>Moodle</w:t>
      </w:r>
      <w:r w:rsidR="00203E21" w:rsidRPr="00015584">
        <w:rPr>
          <w:lang w:val="en-AU"/>
        </w:rPr>
        <w:t xml:space="preserve"> plugin </w:t>
      </w:r>
      <w:r w:rsidR="008B340E" w:rsidRPr="00015584">
        <w:rPr>
          <w:lang w:val="en-AU"/>
        </w:rPr>
        <w:t>development</w:t>
      </w:r>
      <w:r w:rsidRPr="00015584">
        <w:rPr>
          <w:lang w:val="en-AU"/>
        </w:rPr>
        <w:t xml:space="preserve">. </w:t>
      </w:r>
    </w:p>
    <w:p w14:paraId="6FB12456" w14:textId="77777777" w:rsidR="009D3E92" w:rsidRPr="00015584" w:rsidRDefault="00784766" w:rsidP="00784766">
      <w:pPr>
        <w:rPr>
          <w:lang w:val="en-AU"/>
        </w:rPr>
      </w:pPr>
      <w:r w:rsidRPr="00015584">
        <w:rPr>
          <w:lang w:val="en-AU"/>
        </w:rPr>
        <w:t>The latest version of the source code is available at</w:t>
      </w:r>
      <w:r w:rsidR="009D3E92" w:rsidRPr="00015584">
        <w:rPr>
          <w:lang w:val="en-AU"/>
        </w:rPr>
        <w:t xml:space="preserve"> </w:t>
      </w:r>
      <w:hyperlink r:id="rId9" w:history="1">
        <w:r w:rsidR="009D3E92" w:rsidRPr="00015584">
          <w:rPr>
            <w:rStyle w:val="Hyperlink"/>
            <w:lang w:val="en-AU"/>
          </w:rPr>
          <w:t>https://github.com/SamSE3</w:t>
        </w:r>
      </w:hyperlink>
      <w:r w:rsidR="009D3E92" w:rsidRPr="00015584">
        <w:rPr>
          <w:lang w:val="en-AU"/>
        </w:rPr>
        <w:t xml:space="preserve">. </w:t>
      </w:r>
    </w:p>
    <w:p w14:paraId="79CBF305" w14:textId="77777777" w:rsidR="00784766" w:rsidRPr="00015584" w:rsidRDefault="009D3E92" w:rsidP="00784766">
      <w:pPr>
        <w:rPr>
          <w:lang w:val="en-AU"/>
        </w:rPr>
      </w:pPr>
      <w:r w:rsidRPr="00015584">
        <w:rPr>
          <w:lang w:val="en-AU"/>
        </w:rPr>
        <w:t xml:space="preserve">For additional information on the </w:t>
      </w:r>
      <w:r w:rsidR="00074A4D" w:rsidRPr="00015584">
        <w:rPr>
          <w:lang w:val="en-AU"/>
        </w:rPr>
        <w:t>Moodle</w:t>
      </w:r>
      <w:r w:rsidRPr="00015584">
        <w:rPr>
          <w:lang w:val="en-AU"/>
        </w:rPr>
        <w:t xml:space="preserve"> platform please see </w:t>
      </w:r>
      <w:hyperlink r:id="rId10" w:history="1">
        <w:r w:rsidRPr="00015584">
          <w:rPr>
            <w:rStyle w:val="Hyperlink"/>
            <w:lang w:val="en-AU"/>
          </w:rPr>
          <w:t>https://</w:t>
        </w:r>
        <w:r w:rsidR="00074A4D" w:rsidRPr="00015584">
          <w:rPr>
            <w:rStyle w:val="Hyperlink"/>
            <w:lang w:val="en-AU"/>
          </w:rPr>
          <w:t>Moodle</w:t>
        </w:r>
        <w:r w:rsidRPr="00015584">
          <w:rPr>
            <w:rStyle w:val="Hyperlink"/>
            <w:lang w:val="en-AU"/>
          </w:rPr>
          <w:t>.org/</w:t>
        </w:r>
      </w:hyperlink>
      <w:r w:rsidRPr="00015584">
        <w:rPr>
          <w:lang w:val="en-AU"/>
        </w:rPr>
        <w:t xml:space="preserve">   </w:t>
      </w:r>
    </w:p>
    <w:p w14:paraId="203709B8" w14:textId="77777777" w:rsidR="00A221E5" w:rsidRPr="00015584" w:rsidRDefault="00A221E5" w:rsidP="00614A7D">
      <w:pPr>
        <w:pStyle w:val="Heading1"/>
      </w:pPr>
      <w:bookmarkStart w:id="6" w:name="_Ref403068251"/>
      <w:bookmarkStart w:id="7" w:name="_Toc403336537"/>
      <w:bookmarkStart w:id="8" w:name="_Toc403371466"/>
      <w:r w:rsidRPr="00015584">
        <w:t>Introduction</w:t>
      </w:r>
      <w:bookmarkEnd w:id="6"/>
      <w:bookmarkEnd w:id="7"/>
      <w:bookmarkEnd w:id="8"/>
    </w:p>
    <w:p w14:paraId="7A7C97E7" w14:textId="77777777" w:rsidR="001535D6" w:rsidRPr="00015584" w:rsidRDefault="0019443A" w:rsidP="006D31AA">
      <w:pPr>
        <w:rPr>
          <w:lang w:val="en-AU"/>
        </w:rPr>
      </w:pPr>
      <w:r w:rsidRPr="00015584">
        <w:rPr>
          <w:lang w:val="en-AU"/>
        </w:rPr>
        <w:t>Students learning to program are often instructed to write programs that produce a predictable output based on</w:t>
      </w:r>
      <w:r w:rsidR="001535D6" w:rsidRPr="00015584">
        <w:rPr>
          <w:lang w:val="en-AU"/>
        </w:rPr>
        <w:t xml:space="preserve"> </w:t>
      </w:r>
      <w:r w:rsidRPr="00015584">
        <w:rPr>
          <w:lang w:val="en-AU"/>
        </w:rPr>
        <w:t>well-defined</w:t>
      </w:r>
      <w:r w:rsidR="001535D6" w:rsidRPr="00015584">
        <w:rPr>
          <w:lang w:val="en-AU"/>
        </w:rPr>
        <w:t xml:space="preserve"> input</w:t>
      </w:r>
      <w:r w:rsidRPr="00015584">
        <w:rPr>
          <w:lang w:val="en-AU"/>
        </w:rPr>
        <w:t>. This enables tutors and assessors to</w:t>
      </w:r>
      <w:r w:rsidR="001535D6" w:rsidRPr="00015584">
        <w:rPr>
          <w:lang w:val="en-AU"/>
        </w:rPr>
        <w:t xml:space="preserve"> quickly and efficiently</w:t>
      </w:r>
      <w:r w:rsidRPr="00015584">
        <w:rPr>
          <w:lang w:val="en-AU"/>
        </w:rPr>
        <w:t xml:space="preserve"> evaluate </w:t>
      </w:r>
      <w:r w:rsidR="001535D6" w:rsidRPr="00015584">
        <w:rPr>
          <w:lang w:val="en-AU"/>
        </w:rPr>
        <w:t xml:space="preserve">student programs by comparing the produced output against the expected output. Whilst marking a program that </w:t>
      </w:r>
      <w:r w:rsidR="00EB3C5E" w:rsidRPr="00015584">
        <w:rPr>
          <w:lang w:val="en-AU"/>
        </w:rPr>
        <w:t>uses predictable I/O makes</w:t>
      </w:r>
      <w:r w:rsidR="00B319A4" w:rsidRPr="00015584">
        <w:rPr>
          <w:lang w:val="en-AU"/>
        </w:rPr>
        <w:t xml:space="preserve"> it</w:t>
      </w:r>
      <w:r w:rsidR="00EB3C5E" w:rsidRPr="00015584">
        <w:rPr>
          <w:lang w:val="en-AU"/>
        </w:rPr>
        <w:t xml:space="preserve"> significantly easier</w:t>
      </w:r>
      <w:r w:rsidR="00B319A4" w:rsidRPr="00015584">
        <w:rPr>
          <w:lang w:val="en-AU"/>
        </w:rPr>
        <w:t xml:space="preserve"> </w:t>
      </w:r>
      <w:r w:rsidR="002D2DB9" w:rsidRPr="00015584">
        <w:rPr>
          <w:lang w:val="en-AU"/>
        </w:rPr>
        <w:t>to do</w:t>
      </w:r>
      <w:r w:rsidR="00EB3C5E" w:rsidRPr="00015584">
        <w:rPr>
          <w:lang w:val="en-AU"/>
        </w:rPr>
        <w:t xml:space="preserve">, </w:t>
      </w:r>
      <w:r w:rsidR="002D2DB9" w:rsidRPr="00015584">
        <w:rPr>
          <w:lang w:val="en-AU"/>
        </w:rPr>
        <w:t xml:space="preserve">manually </w:t>
      </w:r>
      <w:r w:rsidR="00EB3C5E" w:rsidRPr="00015584">
        <w:rPr>
          <w:lang w:val="en-AU"/>
        </w:rPr>
        <w:t>assess</w:t>
      </w:r>
      <w:r w:rsidR="002E6728" w:rsidRPr="00015584">
        <w:rPr>
          <w:lang w:val="en-AU"/>
        </w:rPr>
        <w:t>ing</w:t>
      </w:r>
      <w:r w:rsidR="00EB3C5E" w:rsidRPr="00015584">
        <w:rPr>
          <w:lang w:val="en-AU"/>
        </w:rPr>
        <w:t xml:space="preserve"> even a single submission is</w:t>
      </w:r>
      <w:r w:rsidR="001535D6" w:rsidRPr="00015584">
        <w:rPr>
          <w:lang w:val="en-AU"/>
        </w:rPr>
        <w:t xml:space="preserve"> an especially </w:t>
      </w:r>
      <w:r w:rsidR="00EB3C5E" w:rsidRPr="00015584">
        <w:rPr>
          <w:lang w:val="en-AU"/>
        </w:rPr>
        <w:t xml:space="preserve">time consuming and </w:t>
      </w:r>
      <w:r w:rsidR="001535D6" w:rsidRPr="00015584">
        <w:rPr>
          <w:lang w:val="en-AU"/>
        </w:rPr>
        <w:t xml:space="preserve">tedious process. </w:t>
      </w:r>
    </w:p>
    <w:p w14:paraId="18DC84BD" w14:textId="4866C61A" w:rsidR="005D48AE" w:rsidRPr="00015584" w:rsidRDefault="001535D6" w:rsidP="002D2DB9">
      <w:pPr>
        <w:rPr>
          <w:lang w:val="en-AU"/>
        </w:rPr>
      </w:pPr>
      <w:r w:rsidRPr="00015584">
        <w:rPr>
          <w:lang w:val="en-AU"/>
        </w:rPr>
        <w:t>As such</w:t>
      </w:r>
      <w:r w:rsidR="002D2DB9" w:rsidRPr="00015584">
        <w:rPr>
          <w:lang w:val="en-AU"/>
        </w:rPr>
        <w:t>,</w:t>
      </w:r>
      <w:r w:rsidRPr="00015584">
        <w:rPr>
          <w:lang w:val="en-AU"/>
        </w:rPr>
        <w:t xml:space="preserve"> academic institutions around the world have employed </w:t>
      </w:r>
      <w:r w:rsidR="00B319A4" w:rsidRPr="00015584">
        <w:rPr>
          <w:lang w:val="en-AU"/>
        </w:rPr>
        <w:t xml:space="preserve">and continue to </w:t>
      </w:r>
      <w:r w:rsidR="002D2DB9" w:rsidRPr="00015584">
        <w:rPr>
          <w:lang w:val="en-AU"/>
        </w:rPr>
        <w:t>employ the use of</w:t>
      </w:r>
      <w:r w:rsidRPr="00015584">
        <w:rPr>
          <w:lang w:val="en-AU"/>
        </w:rPr>
        <w:t xml:space="preserve"> Automated Assessment </w:t>
      </w:r>
      <w:r w:rsidR="002D2DB9" w:rsidRPr="00015584">
        <w:rPr>
          <w:lang w:val="en-AU"/>
        </w:rPr>
        <w:t>S</w:t>
      </w:r>
      <w:r w:rsidRPr="00015584">
        <w:rPr>
          <w:lang w:val="en-AU"/>
        </w:rPr>
        <w:t xml:space="preserve">ystem </w:t>
      </w:r>
      <w:r w:rsidR="002D2DB9" w:rsidRPr="00015584">
        <w:rPr>
          <w:lang w:val="en-AU"/>
        </w:rPr>
        <w:t xml:space="preserve">in their courses to </w:t>
      </w:r>
      <w:r w:rsidR="001C3553" w:rsidRPr="00015584">
        <w:rPr>
          <w:lang w:val="en-AU"/>
        </w:rPr>
        <w:t>evaluate</w:t>
      </w:r>
      <w:r w:rsidRPr="00015584">
        <w:rPr>
          <w:lang w:val="en-AU"/>
        </w:rPr>
        <w:t xml:space="preserve"> the functionality of</w:t>
      </w:r>
      <w:r w:rsidR="002D2DB9" w:rsidRPr="00015584">
        <w:rPr>
          <w:lang w:val="en-AU"/>
        </w:rPr>
        <w:t xml:space="preserve"> student programs.</w:t>
      </w:r>
      <w:r w:rsidR="005D48AE" w:rsidRPr="00015584">
        <w:rPr>
          <w:lang w:val="en-AU"/>
        </w:rPr>
        <w:t xml:space="preserve"> Furthermore</w:t>
      </w:r>
      <w:r w:rsidR="008C3A3F" w:rsidRPr="00015584">
        <w:rPr>
          <w:lang w:val="en-AU"/>
        </w:rPr>
        <w:t>,</w:t>
      </w:r>
      <w:r w:rsidR="005D48AE" w:rsidRPr="00015584">
        <w:rPr>
          <w:lang w:val="en-AU"/>
        </w:rPr>
        <w:t xml:space="preserve"> systems have evolved to allow students to repetitively submit their programs</w:t>
      </w:r>
      <w:r w:rsidR="002E6728" w:rsidRPr="00015584">
        <w:rPr>
          <w:lang w:val="en-AU"/>
        </w:rPr>
        <w:t xml:space="preserve"> and</w:t>
      </w:r>
      <w:r w:rsidR="005D48AE" w:rsidRPr="00015584">
        <w:rPr>
          <w:lang w:val="en-AU"/>
        </w:rPr>
        <w:t xml:space="preserve"> to drive their development through </w:t>
      </w:r>
      <w:r w:rsidR="001F679C" w:rsidRPr="00015584">
        <w:rPr>
          <w:lang w:val="en-AU"/>
        </w:rPr>
        <w:t>the extended feedback provided from the Assessment System</w:t>
      </w:r>
      <w:r w:rsidR="005D48AE" w:rsidRPr="00015584">
        <w:rPr>
          <w:lang w:val="en-AU"/>
        </w:rPr>
        <w:t>.</w:t>
      </w:r>
      <w:r w:rsidR="001F679C" w:rsidRPr="00015584">
        <w:rPr>
          <w:lang w:val="en-AU"/>
        </w:rPr>
        <w:t xml:space="preserve"> </w:t>
      </w:r>
      <w:r w:rsidR="005D48AE" w:rsidRPr="00015584">
        <w:rPr>
          <w:lang w:val="en-AU"/>
        </w:rPr>
        <w:t xml:space="preserve">This </w:t>
      </w:r>
      <w:r w:rsidR="001F679C" w:rsidRPr="00015584">
        <w:rPr>
          <w:lang w:val="en-AU"/>
        </w:rPr>
        <w:t>has had the net effect of freeing tutors f</w:t>
      </w:r>
      <w:r w:rsidR="002E6728" w:rsidRPr="00015584">
        <w:rPr>
          <w:lang w:val="en-AU"/>
        </w:rPr>
        <w:t>r</w:t>
      </w:r>
      <w:r w:rsidR="001F679C" w:rsidRPr="00015584">
        <w:rPr>
          <w:lang w:val="en-AU"/>
        </w:rPr>
        <w:t xml:space="preserve">om having to answer repetitive questions concerning common </w:t>
      </w:r>
      <w:r w:rsidR="008C3A3F" w:rsidRPr="00015584">
        <w:rPr>
          <w:lang w:val="en-AU"/>
        </w:rPr>
        <w:t>problems</w:t>
      </w:r>
      <w:r w:rsidR="001F679C" w:rsidRPr="00015584">
        <w:rPr>
          <w:lang w:val="en-AU"/>
        </w:rPr>
        <w:t xml:space="preserve"> giving them more time to spend on the difficult ones.</w:t>
      </w:r>
    </w:p>
    <w:p w14:paraId="5EDCF809" w14:textId="274FCA2F" w:rsidR="001C3553" w:rsidRPr="00015584" w:rsidRDefault="002D2DB9" w:rsidP="00ED722A">
      <w:pPr>
        <w:rPr>
          <w:lang w:val="en-AU"/>
        </w:rPr>
      </w:pPr>
      <w:r w:rsidRPr="00015584">
        <w:rPr>
          <w:lang w:val="en-AU"/>
        </w:rPr>
        <w:t xml:space="preserve">These </w:t>
      </w:r>
      <w:r w:rsidR="008C3A3F" w:rsidRPr="00015584">
        <w:rPr>
          <w:lang w:val="en-AU"/>
        </w:rPr>
        <w:t>s</w:t>
      </w:r>
      <w:r w:rsidRPr="00015584">
        <w:rPr>
          <w:lang w:val="en-AU"/>
        </w:rPr>
        <w:t xml:space="preserve">ystems operate in a similar way to manual systems allowing students to submit their programs through a command line or GUI interface which then stores them on a file system </w:t>
      </w:r>
      <w:r w:rsidR="00ED722A" w:rsidRPr="00015584">
        <w:rPr>
          <w:lang w:val="en-AU"/>
        </w:rPr>
        <w:t>that can be later accessed by the assessors.</w:t>
      </w:r>
      <w:r w:rsidR="001F679C" w:rsidRPr="00015584">
        <w:rPr>
          <w:lang w:val="en-AU"/>
        </w:rPr>
        <w:t xml:space="preserve"> </w:t>
      </w:r>
      <w:r w:rsidR="008C3A3F" w:rsidRPr="00015584">
        <w:rPr>
          <w:lang w:val="en-AU"/>
        </w:rPr>
        <w:t>R</w:t>
      </w:r>
      <w:r w:rsidRPr="00015584">
        <w:rPr>
          <w:lang w:val="en-AU"/>
        </w:rPr>
        <w:t>ather than the assessors downloading the files to their machines, compiling them and testing</w:t>
      </w:r>
      <w:r w:rsidR="001C3553" w:rsidRPr="00015584">
        <w:rPr>
          <w:lang w:val="en-AU"/>
        </w:rPr>
        <w:t xml:space="preserve"> them by manually feeding the program</w:t>
      </w:r>
      <w:r w:rsidR="002E6728" w:rsidRPr="00015584">
        <w:rPr>
          <w:lang w:val="en-AU"/>
        </w:rPr>
        <w:t>’</w:t>
      </w:r>
      <w:r w:rsidR="001C3553" w:rsidRPr="00015584">
        <w:rPr>
          <w:lang w:val="en-AU"/>
        </w:rPr>
        <w:t xml:space="preserve">s input and checking what they return. The system itself directs </w:t>
      </w:r>
      <w:r w:rsidR="00F4137F" w:rsidRPr="00015584">
        <w:rPr>
          <w:lang w:val="en-AU"/>
        </w:rPr>
        <w:t>a</w:t>
      </w:r>
      <w:r w:rsidR="002E6728" w:rsidRPr="00015584">
        <w:rPr>
          <w:lang w:val="en-AU"/>
        </w:rPr>
        <w:t>ss</w:t>
      </w:r>
      <w:r w:rsidR="00F4137F" w:rsidRPr="00015584">
        <w:rPr>
          <w:lang w:val="en-AU"/>
        </w:rPr>
        <w:t>essing of submission</w:t>
      </w:r>
      <w:r w:rsidR="002E6728" w:rsidRPr="00015584">
        <w:rPr>
          <w:lang w:val="en-AU"/>
        </w:rPr>
        <w:t>s</w:t>
      </w:r>
      <w:r w:rsidR="00F4137F" w:rsidRPr="00015584">
        <w:rPr>
          <w:lang w:val="en-AU"/>
        </w:rPr>
        <w:t xml:space="preserve"> </w:t>
      </w:r>
      <w:r w:rsidR="001C3553" w:rsidRPr="00015584">
        <w:rPr>
          <w:lang w:val="en-AU"/>
        </w:rPr>
        <w:t xml:space="preserve">using a sandboxed compiler and runtime service </w:t>
      </w:r>
      <w:r w:rsidR="00ED722A" w:rsidRPr="00015584">
        <w:rPr>
          <w:lang w:val="en-AU"/>
        </w:rPr>
        <w:t>that</w:t>
      </w:r>
      <w:r w:rsidR="001C3553" w:rsidRPr="00015584">
        <w:rPr>
          <w:lang w:val="en-AU"/>
        </w:rPr>
        <w:t xml:space="preserve"> protect against malicious</w:t>
      </w:r>
      <w:r w:rsidR="00F4137F" w:rsidRPr="00015584">
        <w:rPr>
          <w:lang w:val="en-AU"/>
        </w:rPr>
        <w:t>,</w:t>
      </w:r>
      <w:r w:rsidR="001C3553" w:rsidRPr="00015584">
        <w:rPr>
          <w:lang w:val="en-AU"/>
        </w:rPr>
        <w:t xml:space="preserve"> malformed </w:t>
      </w:r>
      <w:r w:rsidR="00F4137F" w:rsidRPr="00015584">
        <w:rPr>
          <w:lang w:val="en-AU"/>
        </w:rPr>
        <w:t xml:space="preserve">and unresponsive </w:t>
      </w:r>
      <w:r w:rsidR="001C3553" w:rsidRPr="00015584">
        <w:rPr>
          <w:lang w:val="en-AU"/>
        </w:rPr>
        <w:t>code</w:t>
      </w:r>
      <w:r w:rsidR="00ED722A" w:rsidRPr="00015584">
        <w:rPr>
          <w:lang w:val="en-AU"/>
        </w:rPr>
        <w:t xml:space="preserve"> to </w:t>
      </w:r>
      <w:r w:rsidR="00EA1811" w:rsidRPr="00015584">
        <w:rPr>
          <w:lang w:val="en-AU"/>
        </w:rPr>
        <w:t xml:space="preserve">compile, </w:t>
      </w:r>
      <w:r w:rsidR="00ED722A" w:rsidRPr="00015584">
        <w:rPr>
          <w:lang w:val="en-AU"/>
        </w:rPr>
        <w:t>run</w:t>
      </w:r>
      <w:r w:rsidR="00EA1811" w:rsidRPr="00015584">
        <w:rPr>
          <w:lang w:val="en-AU"/>
        </w:rPr>
        <w:t>s</w:t>
      </w:r>
      <w:r w:rsidR="00ED722A" w:rsidRPr="00015584">
        <w:rPr>
          <w:lang w:val="en-AU"/>
        </w:rPr>
        <w:t xml:space="preserve"> a series of test on each submission checking the output is equivalent to what is expected and</w:t>
      </w:r>
      <w:r w:rsidR="00F4137F" w:rsidRPr="00015584">
        <w:rPr>
          <w:lang w:val="en-AU"/>
        </w:rPr>
        <w:t xml:space="preserve"> lastly </w:t>
      </w:r>
      <w:r w:rsidR="00ED722A" w:rsidRPr="00015584">
        <w:rPr>
          <w:lang w:val="en-AU"/>
        </w:rPr>
        <w:t xml:space="preserve">saving the </w:t>
      </w:r>
      <w:r w:rsidR="00FA7BB6" w:rsidRPr="00015584">
        <w:rPr>
          <w:lang w:val="en-AU"/>
        </w:rPr>
        <w:t>sum</w:t>
      </w:r>
      <w:r w:rsidR="00ED722A" w:rsidRPr="00015584">
        <w:rPr>
          <w:lang w:val="en-AU"/>
        </w:rPr>
        <w:t xml:space="preserve"> of the </w:t>
      </w:r>
      <w:r w:rsidR="00FA7BB6" w:rsidRPr="00015584">
        <w:rPr>
          <w:lang w:val="en-AU"/>
        </w:rPr>
        <w:t>mark</w:t>
      </w:r>
      <w:r w:rsidR="00EA1811" w:rsidRPr="00015584">
        <w:rPr>
          <w:lang w:val="en-AU"/>
        </w:rPr>
        <w:t>s</w:t>
      </w:r>
      <w:r w:rsidR="00ED722A" w:rsidRPr="00015584">
        <w:rPr>
          <w:lang w:val="en-AU"/>
        </w:rPr>
        <w:t xml:space="preserve"> of the tests that pass</w:t>
      </w:r>
      <w:r w:rsidR="00EA1811" w:rsidRPr="00015584">
        <w:rPr>
          <w:lang w:val="en-AU"/>
        </w:rPr>
        <w:t>ed</w:t>
      </w:r>
      <w:r w:rsidR="00ED722A" w:rsidRPr="00015584">
        <w:rPr>
          <w:lang w:val="en-AU"/>
        </w:rPr>
        <w:t xml:space="preserve"> to </w:t>
      </w:r>
      <w:r w:rsidR="00EA1811" w:rsidRPr="00015584">
        <w:rPr>
          <w:lang w:val="en-AU"/>
        </w:rPr>
        <w:t xml:space="preserve">a </w:t>
      </w:r>
      <w:r w:rsidR="00ED722A" w:rsidRPr="00015584">
        <w:rPr>
          <w:lang w:val="en-AU"/>
        </w:rPr>
        <w:t>gradebook.</w:t>
      </w:r>
    </w:p>
    <w:p w14:paraId="5E246602" w14:textId="5083226A" w:rsidR="00B86CA0" w:rsidRPr="00015584" w:rsidRDefault="00B86CA0" w:rsidP="00B86CA0">
      <w:pPr>
        <w:rPr>
          <w:lang w:val="en-AU"/>
        </w:rPr>
      </w:pPr>
      <w:r w:rsidRPr="00015584">
        <w:rPr>
          <w:lang w:val="en-AU"/>
        </w:rPr>
        <w:t>Currently</w:t>
      </w:r>
      <w:r w:rsidR="008C3A3F" w:rsidRPr="00015584">
        <w:rPr>
          <w:lang w:val="en-AU"/>
        </w:rPr>
        <w:t xml:space="preserve"> there is no one system u</w:t>
      </w:r>
      <w:r w:rsidR="00EA1811" w:rsidRPr="00015584">
        <w:rPr>
          <w:lang w:val="en-AU"/>
        </w:rPr>
        <w:t>sed</w:t>
      </w:r>
      <w:r w:rsidRPr="00015584">
        <w:rPr>
          <w:lang w:val="en-AU"/>
        </w:rPr>
        <w:t xml:space="preserve"> at Flinders University for the automated assessment of student programs</w:t>
      </w:r>
      <w:r w:rsidR="008C3A3F" w:rsidRPr="00015584">
        <w:rPr>
          <w:lang w:val="en-AU"/>
        </w:rPr>
        <w:t>,</w:t>
      </w:r>
      <w:r w:rsidRPr="00015584">
        <w:rPr>
          <w:lang w:val="en-AU"/>
        </w:rPr>
        <w:t xml:space="preserve"> creating a disparity between topics and adding an unnecessary</w:t>
      </w:r>
      <w:r w:rsidR="005D48AE" w:rsidRPr="00015584">
        <w:rPr>
          <w:lang w:val="en-AU"/>
        </w:rPr>
        <w:t xml:space="preserve"> learning curve for students. This is just one of the problems with the current system used at the </w:t>
      </w:r>
      <w:r w:rsidR="00EA1811" w:rsidRPr="00015584">
        <w:rPr>
          <w:lang w:val="en-AU"/>
        </w:rPr>
        <w:t>U</w:t>
      </w:r>
      <w:r w:rsidR="005D48AE" w:rsidRPr="00015584">
        <w:rPr>
          <w:lang w:val="en-AU"/>
        </w:rPr>
        <w:t>niversity. As such</w:t>
      </w:r>
      <w:r w:rsidR="008C3A3F" w:rsidRPr="00015584">
        <w:rPr>
          <w:lang w:val="en-AU"/>
        </w:rPr>
        <w:t>,</w:t>
      </w:r>
      <w:r w:rsidR="005D48AE" w:rsidRPr="00015584">
        <w:rPr>
          <w:lang w:val="en-AU"/>
        </w:rPr>
        <w:t xml:space="preserve"> an honours project was conducted in 2013</w:t>
      </w:r>
      <w:r w:rsidR="000D1488" w:rsidRPr="00015584">
        <w:rPr>
          <w:lang w:val="en-AU"/>
        </w:rPr>
        <w:t xml:space="preserve"> by Jonathon Mackenzie</w:t>
      </w:r>
      <w:r w:rsidR="005D48AE" w:rsidRPr="00015584">
        <w:rPr>
          <w:lang w:val="en-AU"/>
        </w:rPr>
        <w:t xml:space="preserve"> that produced an initial prototype of </w:t>
      </w:r>
      <w:r w:rsidR="00F86952" w:rsidRPr="00015584">
        <w:rPr>
          <w:lang w:val="en-AU"/>
        </w:rPr>
        <w:t xml:space="preserve">an </w:t>
      </w:r>
      <w:r w:rsidR="005D48AE" w:rsidRPr="00015584">
        <w:rPr>
          <w:lang w:val="en-AU"/>
        </w:rPr>
        <w:t xml:space="preserve">Automated Programming Assessment System (APAS) </w:t>
      </w:r>
      <w:r w:rsidR="00F86952" w:rsidRPr="00015584">
        <w:rPr>
          <w:lang w:val="en-AU"/>
        </w:rPr>
        <w:t xml:space="preserve">that could be used at Flinders University. The System developed </w:t>
      </w:r>
      <w:r w:rsidR="00EA1811" w:rsidRPr="00015584">
        <w:rPr>
          <w:lang w:val="en-AU"/>
        </w:rPr>
        <w:t>e</w:t>
      </w:r>
      <w:r w:rsidR="00F86952" w:rsidRPr="00015584">
        <w:rPr>
          <w:lang w:val="en-AU"/>
        </w:rPr>
        <w:t xml:space="preserve">ntitled </w:t>
      </w:r>
      <w:r w:rsidR="00C77E4E" w:rsidRPr="00015584">
        <w:rPr>
          <w:lang w:val="en-AU"/>
        </w:rPr>
        <w:t>CodeHandIn</w:t>
      </w:r>
      <w:r w:rsidR="00EA1811" w:rsidRPr="00015584">
        <w:rPr>
          <w:lang w:val="en-AU"/>
        </w:rPr>
        <w:t>,</w:t>
      </w:r>
      <w:r w:rsidR="00F86952" w:rsidRPr="00015584">
        <w:rPr>
          <w:lang w:val="en-AU"/>
        </w:rPr>
        <w:t xml:space="preserve"> as in code-hand-in</w:t>
      </w:r>
      <w:r w:rsidR="00EA1811" w:rsidRPr="00015584">
        <w:rPr>
          <w:lang w:val="en-AU"/>
        </w:rPr>
        <w:t>,</w:t>
      </w:r>
      <w:r w:rsidR="00F86952" w:rsidRPr="00015584">
        <w:rPr>
          <w:lang w:val="en-AU"/>
        </w:rPr>
        <w:t xml:space="preserve"> integrated into the </w:t>
      </w:r>
      <w:r w:rsidR="00074A4D" w:rsidRPr="00015584">
        <w:rPr>
          <w:lang w:val="en-AU"/>
        </w:rPr>
        <w:t>Moodle</w:t>
      </w:r>
      <w:r w:rsidR="00F86952" w:rsidRPr="00015584">
        <w:rPr>
          <w:lang w:val="en-AU"/>
        </w:rPr>
        <w:t xml:space="preserve"> Learning Management System (LMS), the main LMS used at the </w:t>
      </w:r>
      <w:r w:rsidR="00EA1811" w:rsidRPr="00015584">
        <w:rPr>
          <w:lang w:val="en-AU"/>
        </w:rPr>
        <w:t>U</w:t>
      </w:r>
      <w:r w:rsidR="00F86952" w:rsidRPr="00015584">
        <w:rPr>
          <w:lang w:val="en-AU"/>
        </w:rPr>
        <w:t xml:space="preserve">niversity, called Flinders Learning Online or FLO. </w:t>
      </w:r>
    </w:p>
    <w:p w14:paraId="356A346B" w14:textId="77777777" w:rsidR="00AA0F3C" w:rsidRPr="00015584" w:rsidRDefault="00F86952" w:rsidP="00F86952">
      <w:pPr>
        <w:rPr>
          <w:lang w:val="en-AU"/>
        </w:rPr>
      </w:pPr>
      <w:r w:rsidRPr="00015584">
        <w:rPr>
          <w:lang w:val="en-AU"/>
        </w:rPr>
        <w:lastRenderedPageBreak/>
        <w:t xml:space="preserve">This project continues the development of the </w:t>
      </w:r>
      <w:r w:rsidR="00C77E4E" w:rsidRPr="00015584">
        <w:rPr>
          <w:lang w:val="en-AU"/>
        </w:rPr>
        <w:t>CodeHandIn</w:t>
      </w:r>
      <w:r w:rsidR="00EA1811" w:rsidRPr="00015584">
        <w:rPr>
          <w:lang w:val="en-AU"/>
        </w:rPr>
        <w:t xml:space="preserve"> System, through:</w:t>
      </w:r>
    </w:p>
    <w:p w14:paraId="4669B09B" w14:textId="77777777" w:rsidR="00AA0F3C" w:rsidRPr="00015584" w:rsidRDefault="00AA0F3C" w:rsidP="00F17080">
      <w:pPr>
        <w:pStyle w:val="ListParagraph"/>
        <w:numPr>
          <w:ilvl w:val="0"/>
          <w:numId w:val="2"/>
        </w:numPr>
        <w:rPr>
          <w:lang w:val="en-AU"/>
        </w:rPr>
      </w:pPr>
      <w:r w:rsidRPr="00015584">
        <w:rPr>
          <w:lang w:val="en-AU"/>
        </w:rPr>
        <w:t xml:space="preserve">revised literate review that includes the </w:t>
      </w:r>
      <w:r w:rsidR="00F86952" w:rsidRPr="00015584">
        <w:rPr>
          <w:lang w:val="en-AU"/>
        </w:rPr>
        <w:t>general history of APASs</w:t>
      </w:r>
      <w:r w:rsidRPr="00015584">
        <w:rPr>
          <w:lang w:val="en-AU"/>
        </w:rPr>
        <w:t xml:space="preserve"> and a focus on those specifically developed for the </w:t>
      </w:r>
      <w:r w:rsidR="00074A4D" w:rsidRPr="00015584">
        <w:rPr>
          <w:lang w:val="en-AU"/>
        </w:rPr>
        <w:t>Moodle</w:t>
      </w:r>
      <w:r w:rsidRPr="00015584">
        <w:rPr>
          <w:lang w:val="en-AU"/>
        </w:rPr>
        <w:t xml:space="preserve"> LMS, </w:t>
      </w:r>
    </w:p>
    <w:p w14:paraId="5FA90BF0" w14:textId="77777777" w:rsidR="00F86952" w:rsidRPr="00015584" w:rsidRDefault="004B764F" w:rsidP="00F17080">
      <w:pPr>
        <w:pStyle w:val="ListParagraph"/>
        <w:numPr>
          <w:ilvl w:val="0"/>
          <w:numId w:val="2"/>
        </w:numPr>
        <w:rPr>
          <w:lang w:val="en-AU"/>
        </w:rPr>
      </w:pPr>
      <w:r w:rsidRPr="00015584">
        <w:rPr>
          <w:lang w:val="en-AU"/>
        </w:rPr>
        <w:t>a new</w:t>
      </w:r>
      <w:r w:rsidR="00AA0F3C" w:rsidRPr="00015584">
        <w:rPr>
          <w:lang w:val="en-AU"/>
        </w:rPr>
        <w:t xml:space="preserve"> architecture that is more adaptable and </w:t>
      </w:r>
      <w:r w:rsidRPr="00015584">
        <w:rPr>
          <w:lang w:val="en-AU"/>
        </w:rPr>
        <w:t>in line</w:t>
      </w:r>
      <w:r w:rsidR="00AA0F3C" w:rsidRPr="00015584">
        <w:rPr>
          <w:lang w:val="en-AU"/>
        </w:rPr>
        <w:t xml:space="preserve"> with the </w:t>
      </w:r>
      <w:r w:rsidR="00074A4D" w:rsidRPr="00015584">
        <w:rPr>
          <w:lang w:val="en-AU"/>
        </w:rPr>
        <w:t>Moodle</w:t>
      </w:r>
      <w:r w:rsidR="00AA0F3C" w:rsidRPr="00015584">
        <w:rPr>
          <w:lang w:val="en-AU"/>
        </w:rPr>
        <w:t xml:space="preserve"> Philosophy and</w:t>
      </w:r>
    </w:p>
    <w:p w14:paraId="733BEA06" w14:textId="77777777" w:rsidR="00AA0F3C" w:rsidRPr="00015584" w:rsidRDefault="00AA0F3C" w:rsidP="00F17080">
      <w:pPr>
        <w:pStyle w:val="ListParagraph"/>
        <w:numPr>
          <w:ilvl w:val="0"/>
          <w:numId w:val="2"/>
        </w:numPr>
        <w:rPr>
          <w:lang w:val="en-AU"/>
        </w:rPr>
      </w:pPr>
      <w:r w:rsidRPr="00015584">
        <w:rPr>
          <w:lang w:val="en-AU"/>
        </w:rPr>
        <w:t xml:space="preserve">a new Client program and NetBeans to connect to </w:t>
      </w:r>
      <w:r w:rsidR="00C77E4E" w:rsidRPr="00015584">
        <w:rPr>
          <w:lang w:val="en-AU"/>
        </w:rPr>
        <w:t>CodeHandIn</w:t>
      </w:r>
      <w:r w:rsidRPr="00015584">
        <w:rPr>
          <w:lang w:val="en-AU"/>
        </w:rPr>
        <w:t xml:space="preserve"> externally and</w:t>
      </w:r>
    </w:p>
    <w:p w14:paraId="5C8DE156" w14:textId="175AFB52" w:rsidR="00AA0F3C" w:rsidRPr="00015584" w:rsidRDefault="000D1488" w:rsidP="00F17080">
      <w:pPr>
        <w:pStyle w:val="ListParagraph"/>
        <w:numPr>
          <w:ilvl w:val="0"/>
          <w:numId w:val="2"/>
        </w:numPr>
        <w:rPr>
          <w:lang w:val="en-AU"/>
        </w:rPr>
      </w:pPr>
      <w:proofErr w:type="gramStart"/>
      <w:r w:rsidRPr="00015584">
        <w:rPr>
          <w:lang w:val="en-AU"/>
        </w:rPr>
        <w:t>several</w:t>
      </w:r>
      <w:proofErr w:type="gramEnd"/>
      <w:r w:rsidR="00AA0F3C" w:rsidRPr="00015584">
        <w:rPr>
          <w:lang w:val="en-AU"/>
        </w:rPr>
        <w:t xml:space="preserve"> functional improvement</w:t>
      </w:r>
      <w:r w:rsidR="00D30C64" w:rsidRPr="00015584">
        <w:rPr>
          <w:lang w:val="en-AU"/>
        </w:rPr>
        <w:t>s</w:t>
      </w:r>
      <w:r w:rsidR="00AA0F3C" w:rsidRPr="00015584">
        <w:rPr>
          <w:lang w:val="en-AU"/>
        </w:rPr>
        <w:t xml:space="preserve"> over the previous prototype.</w:t>
      </w:r>
    </w:p>
    <w:p w14:paraId="4A0A9581" w14:textId="77777777" w:rsidR="00A221E5" w:rsidRPr="00015584" w:rsidRDefault="00A221E5" w:rsidP="00614A7D">
      <w:pPr>
        <w:pStyle w:val="Heading1"/>
      </w:pPr>
      <w:bookmarkStart w:id="9" w:name="_Toc403336538"/>
      <w:bookmarkStart w:id="10" w:name="_Toc403371467"/>
      <w:r w:rsidRPr="00015584">
        <w:t>Literature Review</w:t>
      </w:r>
      <w:bookmarkEnd w:id="9"/>
      <w:bookmarkEnd w:id="10"/>
    </w:p>
    <w:p w14:paraId="131659F8" w14:textId="77777777" w:rsidR="00995EEB" w:rsidRPr="00015584" w:rsidRDefault="00A16FAB" w:rsidP="0069692F">
      <w:pPr>
        <w:pStyle w:val="Heading2"/>
      </w:pPr>
      <w:bookmarkStart w:id="11" w:name="_Toc403336539"/>
      <w:bookmarkStart w:id="12" w:name="_Toc403371468"/>
      <w:r w:rsidRPr="00015584">
        <w:t>Early Automated Assessment</w:t>
      </w:r>
      <w:bookmarkEnd w:id="11"/>
      <w:bookmarkEnd w:id="12"/>
    </w:p>
    <w:p w14:paraId="5B864C58" w14:textId="10640608" w:rsidR="00EA6457" w:rsidRPr="00015584" w:rsidRDefault="00EA6457" w:rsidP="00EA6457">
      <w:pPr>
        <w:rPr>
          <w:lang w:val="en-AU"/>
        </w:rPr>
      </w:pPr>
      <w:r w:rsidRPr="00015584">
        <w:rPr>
          <w:lang w:val="en-AU"/>
        </w:rPr>
        <w:t>The idea of testing the output of program based on some predefined input is not new, with some of the earliest teaching examples dating back to 1960</w:t>
      </w:r>
      <w:r w:rsidR="00D30C64" w:rsidRPr="00015584">
        <w:rPr>
          <w:lang w:val="en-AU"/>
        </w:rPr>
        <w:t xml:space="preserve"> </w:t>
      </w:r>
      <w:r w:rsidR="00D30C64" w:rsidRPr="00015584">
        <w:rPr>
          <w:lang w:val="en-AU"/>
        </w:rPr>
        <w:fldChar w:fldCharType="begin"/>
      </w:r>
      <w:r w:rsidR="00D30C64" w:rsidRPr="00015584">
        <w:rPr>
          <w:lang w:val="en-AU"/>
        </w:rPr>
        <w:instrText xml:space="preserve"> ADDIN EN.CITE &lt;EndNote&gt;&lt;Cite&gt;&lt;Author&gt;Hollingsworth&lt;/Author&gt;&lt;Year&gt;1960&lt;/Year&gt;&lt;RecNum&gt;151&lt;/RecNum&gt;&lt;DisplayText&gt;[1]&lt;/DisplayText&gt;&lt;record&gt;&lt;rec-number&gt;151&lt;/rec-number&gt;&lt;foreign-keys&gt;&lt;key app="EN" db-id="vrw09z05bazsdae59rd5vrt4pxss9spdx9zs" timestamp="1414711826"&gt;151&lt;/key&gt;&lt;/foreign-keys&gt;&lt;ref-type name="Journal Article"&gt;17&lt;/ref-type&gt;&lt;contributors&gt;&lt;authors&gt;&lt;author&gt;Jack Hollingsworth&lt;/author&gt;&lt;/authors&gt;&lt;/contributors&gt;&lt;titles&gt;&lt;title&gt;Automatic graders for programming classes&lt;/title&gt;&lt;secondary-title&gt;Commun. ACM&lt;/secondary-title&gt;&lt;/titles&gt;&lt;periodical&gt;&lt;full-title&gt;Commun. ACM&lt;/full-title&gt;&lt;/periodical&gt;&lt;pages&gt;528-529&lt;/pages&gt;&lt;volume&gt;3&lt;/volume&gt;&lt;number&gt;10&lt;/number&gt;&lt;dates&gt;&lt;year&gt;1960&lt;/year&gt;&lt;/dates&gt;&lt;isbn&gt;0001-0782&lt;/isbn&gt;&lt;urls&gt;&lt;/urls&gt;&lt;custom1&gt;367422&lt;/custom1&gt;&lt;electronic-resource-num&gt;10.1145/367415.367422&lt;/electronic-resource-num&gt;&lt;/record&gt;&lt;/Cite&gt;&lt;/EndNote&gt;</w:instrText>
      </w:r>
      <w:r w:rsidR="00D30C64" w:rsidRPr="00015584">
        <w:rPr>
          <w:lang w:val="en-AU"/>
        </w:rPr>
        <w:fldChar w:fldCharType="separate"/>
      </w:r>
      <w:r w:rsidR="00D30C64" w:rsidRPr="00015584">
        <w:rPr>
          <w:noProof/>
          <w:lang w:val="en-AU"/>
        </w:rPr>
        <w:t>[1]</w:t>
      </w:r>
      <w:r w:rsidR="00D30C64" w:rsidRPr="00015584">
        <w:rPr>
          <w:lang w:val="en-AU"/>
        </w:rPr>
        <w:fldChar w:fldCharType="end"/>
      </w:r>
      <w:r w:rsidRPr="00015584">
        <w:rPr>
          <w:lang w:val="en-AU"/>
        </w:rPr>
        <w:t>.</w:t>
      </w:r>
      <w:r w:rsidR="00492D6C" w:rsidRPr="00015584">
        <w:rPr>
          <w:lang w:val="en-AU"/>
        </w:rPr>
        <w:t xml:space="preserve"> </w:t>
      </w:r>
      <w:r w:rsidRPr="00015584">
        <w:rPr>
          <w:lang w:val="en-AU"/>
        </w:rPr>
        <w:t>These early systems utilised punch cards to define an assembly language program that could be automatical</w:t>
      </w:r>
      <w:r w:rsidR="00EA1811" w:rsidRPr="00015584">
        <w:rPr>
          <w:lang w:val="en-AU"/>
        </w:rPr>
        <w:t>ly tested using a separate grading</w:t>
      </w:r>
      <w:r w:rsidRPr="00015584">
        <w:rPr>
          <w:lang w:val="en-AU"/>
        </w:rPr>
        <w:t xml:space="preserve"> program</w:t>
      </w:r>
      <w:r w:rsidR="00EA1811" w:rsidRPr="00015584">
        <w:rPr>
          <w:lang w:val="en-AU"/>
        </w:rPr>
        <w:t xml:space="preserve">, called the ‘grader’, </w:t>
      </w:r>
      <w:r w:rsidR="00C94C64" w:rsidRPr="00015584">
        <w:rPr>
          <w:lang w:val="en-AU"/>
        </w:rPr>
        <w:t>specific to each assignment</w:t>
      </w:r>
      <w:r w:rsidR="00EA1811" w:rsidRPr="00015584">
        <w:rPr>
          <w:lang w:val="en-AU"/>
        </w:rPr>
        <w:t>. The grading</w:t>
      </w:r>
      <w:r w:rsidRPr="00015584">
        <w:rPr>
          <w:lang w:val="en-AU"/>
        </w:rPr>
        <w:t xml:space="preserve"> program</w:t>
      </w:r>
      <w:r w:rsidR="00C94C64" w:rsidRPr="00015584">
        <w:rPr>
          <w:lang w:val="en-AU"/>
        </w:rPr>
        <w:t xml:space="preserve"> operated by returning</w:t>
      </w:r>
      <w:r w:rsidRPr="00015584">
        <w:rPr>
          <w:lang w:val="en-AU"/>
        </w:rPr>
        <w:t xml:space="preserve"> </w:t>
      </w:r>
      <w:r w:rsidR="00C94C64" w:rsidRPr="00015584">
        <w:rPr>
          <w:lang w:val="en-AU"/>
        </w:rPr>
        <w:t>‘</w:t>
      </w:r>
      <w:r w:rsidRPr="00015584">
        <w:rPr>
          <w:lang w:val="en-AU"/>
        </w:rPr>
        <w:t>program complete</w:t>
      </w:r>
      <w:r w:rsidR="00C94C64" w:rsidRPr="00015584">
        <w:rPr>
          <w:lang w:val="en-AU"/>
        </w:rPr>
        <w:t>’</w:t>
      </w:r>
      <w:r w:rsidRPr="00015584">
        <w:rPr>
          <w:lang w:val="en-AU"/>
        </w:rPr>
        <w:t xml:space="preserve"> if the program compiled and passed all the test</w:t>
      </w:r>
      <w:r w:rsidR="00EA1811" w:rsidRPr="00015584">
        <w:rPr>
          <w:lang w:val="en-AU"/>
        </w:rPr>
        <w:t>s</w:t>
      </w:r>
      <w:r w:rsidRPr="00015584">
        <w:rPr>
          <w:lang w:val="en-AU"/>
        </w:rPr>
        <w:t xml:space="preserve"> or ‘wrong answer’ if it failed a particular test, stopping further computation. Over the 15 months the testing method was run</w:t>
      </w:r>
      <w:r w:rsidR="00D30C64" w:rsidRPr="00015584">
        <w:rPr>
          <w:lang w:val="en-AU"/>
        </w:rPr>
        <w:t>,</w:t>
      </w:r>
      <w:r w:rsidRPr="00015584">
        <w:rPr>
          <w:lang w:val="en-AU"/>
        </w:rPr>
        <w:t xml:space="preserve"> the economic benefits were significant, reducing tutor time by </w:t>
      </w:r>
      <w:r w:rsidR="00EA1811" w:rsidRPr="00015584">
        <w:rPr>
          <w:lang w:val="en-AU"/>
        </w:rPr>
        <w:t xml:space="preserve">a </w:t>
      </w:r>
      <w:r w:rsidRPr="00015584">
        <w:rPr>
          <w:lang w:val="en-AU"/>
        </w:rPr>
        <w:t>third whilst student computer time was reduced by an eighth. The latter being especially well received as all tests and labs were run on a single machine. This allowed enrolments at the school to increase</w:t>
      </w:r>
      <w:r w:rsidR="00E30CE6" w:rsidRPr="00015584">
        <w:rPr>
          <w:lang w:val="en-AU"/>
        </w:rPr>
        <w:t>,</w:t>
      </w:r>
      <w:r w:rsidRPr="00015584">
        <w:rPr>
          <w:lang w:val="en-AU"/>
        </w:rPr>
        <w:t xml:space="preserve"> creating a </w:t>
      </w:r>
      <w:r w:rsidR="00EA1811" w:rsidRPr="00015584">
        <w:rPr>
          <w:lang w:val="en-AU"/>
        </w:rPr>
        <w:t>larger student programming body,</w:t>
      </w:r>
      <w:r w:rsidRPr="00015584">
        <w:rPr>
          <w:lang w:val="en-AU"/>
        </w:rPr>
        <w:t xml:space="preserve"> </w:t>
      </w:r>
      <w:r w:rsidR="00EA1811" w:rsidRPr="00015584">
        <w:rPr>
          <w:lang w:val="en-AU"/>
        </w:rPr>
        <w:t>t</w:t>
      </w:r>
      <w:r w:rsidRPr="00015584">
        <w:rPr>
          <w:lang w:val="en-AU"/>
        </w:rPr>
        <w:t xml:space="preserve">hough it was noted that this resulted in less time for the students to interact with the computer. </w:t>
      </w:r>
    </w:p>
    <w:p w14:paraId="4A2BB039" w14:textId="521CA4A3" w:rsidR="005A3988" w:rsidRPr="00015584" w:rsidRDefault="005A3988" w:rsidP="000373A8">
      <w:pPr>
        <w:rPr>
          <w:lang w:val="en-AU"/>
        </w:rPr>
      </w:pPr>
      <w:r w:rsidRPr="00015584">
        <w:rPr>
          <w:lang w:val="en-AU"/>
        </w:rPr>
        <w:t>A similar system developed at Stanford the following year used a grader that ha</w:t>
      </w:r>
      <w:r w:rsidR="00EA1811" w:rsidRPr="00015584">
        <w:rPr>
          <w:lang w:val="en-AU"/>
        </w:rPr>
        <w:t>d</w:t>
      </w:r>
      <w:r w:rsidRPr="00015584">
        <w:rPr>
          <w:lang w:val="en-AU"/>
        </w:rPr>
        <w:t xml:space="preserve"> predefined input, kept track of runtime and utilised an area to store grade</w:t>
      </w:r>
      <w:r w:rsidR="00EA1811" w:rsidRPr="00015584">
        <w:rPr>
          <w:lang w:val="en-AU"/>
        </w:rPr>
        <w:t>s in what would now be referred to as</w:t>
      </w:r>
      <w:r w:rsidRPr="00015584">
        <w:rPr>
          <w:lang w:val="en-AU"/>
        </w:rPr>
        <w:t xml:space="preserve"> a grade book</w:t>
      </w:r>
      <w:r w:rsidR="00492D6C" w:rsidRPr="00015584">
        <w:rPr>
          <w:lang w:val="en-AU"/>
        </w:rPr>
        <w:t xml:space="preserve"> </w:t>
      </w:r>
      <w:r w:rsidR="00492D6C" w:rsidRPr="00015584">
        <w:rPr>
          <w:lang w:val="en-AU"/>
        </w:rPr>
        <w:fldChar w:fldCharType="begin"/>
      </w:r>
      <w:r w:rsidR="00935050" w:rsidRPr="00015584">
        <w:rPr>
          <w:lang w:val="en-AU"/>
        </w:rPr>
        <w:instrText xml:space="preserve"> ADDIN EN.CITE &lt;EndNote&gt;&lt;Cite&gt;&lt;Author&gt;Forsythe&lt;/Author&gt;&lt;Year&gt;1964&lt;/Year&gt;&lt;RecNum&gt;93&lt;/RecNum&gt;&lt;DisplayText&gt;[2]&lt;/DisplayText&gt;&lt;record&gt;&lt;rec-number&gt;93&lt;/rec-number&gt;&lt;foreign-keys&gt;&lt;key app="EN" db-id="vrw09z05bazsdae59rd5vrt4pxss9spdx9zs" timestamp="1413553896"&gt;93&lt;/key&gt;&lt;/foreign-keys&gt;&lt;ref-type name="Conference Paper"&gt;47&lt;/ref-type&gt;&lt;contributors&gt;&lt;authors&gt;&lt;author&gt;George E. Forsythe&lt;/author&gt;&lt;/authors&gt;&lt;/contributors&gt;&lt;titles&gt;&lt;title&gt;Automatic machine grading programs&lt;/title&gt;&lt;secondary-title&gt;Proceedings of the 1964 19th ACM national conference&lt;/secondary-title&gt;&lt;/titles&gt;&lt;pages&gt;141.401&lt;/pages&gt;&lt;dates&gt;&lt;year&gt;1964&lt;/year&gt;&lt;/dates&gt;&lt;publisher&gt;ACM&lt;/publisher&gt;&lt;urls&gt;&lt;/urls&gt;&lt;custom1&gt;808930&lt;/custom1&gt;&lt;electronic-resource-num&gt;10.1145/800257.808930&lt;/electronic-resource-num&gt;&lt;/record&gt;&lt;/Cite&gt;&lt;/EndNote&gt;</w:instrText>
      </w:r>
      <w:r w:rsidR="00492D6C" w:rsidRPr="00015584">
        <w:rPr>
          <w:lang w:val="en-AU"/>
        </w:rPr>
        <w:fldChar w:fldCharType="separate"/>
      </w:r>
      <w:r w:rsidR="00935050" w:rsidRPr="00015584">
        <w:rPr>
          <w:noProof/>
          <w:lang w:val="en-AU"/>
        </w:rPr>
        <w:t>[2]</w:t>
      </w:r>
      <w:r w:rsidR="00492D6C" w:rsidRPr="00015584">
        <w:rPr>
          <w:lang w:val="en-AU"/>
        </w:rPr>
        <w:fldChar w:fldCharType="end"/>
      </w:r>
      <w:r w:rsidRPr="00015584">
        <w:rPr>
          <w:lang w:val="en-AU"/>
        </w:rPr>
        <w:t xml:space="preserve">. By 1969 the complexity of the </w:t>
      </w:r>
      <w:r w:rsidR="00AE1AA1" w:rsidRPr="00015584">
        <w:rPr>
          <w:lang w:val="en-AU"/>
        </w:rPr>
        <w:t>grader program had</w:t>
      </w:r>
      <w:r w:rsidRPr="00015584">
        <w:rPr>
          <w:lang w:val="en-AU"/>
        </w:rPr>
        <w:t xml:space="preserve"> jumped again with the grader program running on a modified operating system and compiler defining </w:t>
      </w:r>
      <w:r w:rsidR="008E29A3" w:rsidRPr="00015584">
        <w:rPr>
          <w:lang w:val="en-AU"/>
        </w:rPr>
        <w:t xml:space="preserve">what could be called the world’s first </w:t>
      </w:r>
      <w:r w:rsidR="00AE1AA1" w:rsidRPr="00015584">
        <w:rPr>
          <w:lang w:val="en-AU"/>
        </w:rPr>
        <w:t>sandbox</w:t>
      </w:r>
      <w:r w:rsidR="00492D6C" w:rsidRPr="00015584">
        <w:rPr>
          <w:rFonts w:ascii="Times New Roman" w:hAnsi="Times New Roman" w:cs="Times New Roman"/>
          <w:sz w:val="20"/>
          <w:szCs w:val="20"/>
          <w:lang w:val="en-AU"/>
        </w:rPr>
        <w:t xml:space="preserve"> </w:t>
      </w:r>
      <w:r w:rsidR="00492D6C" w:rsidRPr="00015584">
        <w:rPr>
          <w:rFonts w:ascii="Times New Roman" w:hAnsi="Times New Roman" w:cs="Times New Roman"/>
          <w:sz w:val="20"/>
          <w:szCs w:val="20"/>
          <w:lang w:val="en-AU"/>
        </w:rPr>
        <w:fldChar w:fldCharType="begin"/>
      </w:r>
      <w:r w:rsidR="00935050" w:rsidRPr="00015584">
        <w:rPr>
          <w:rFonts w:ascii="Times New Roman" w:hAnsi="Times New Roman" w:cs="Times New Roman"/>
          <w:sz w:val="20"/>
          <w:szCs w:val="20"/>
          <w:lang w:val="en-AU"/>
        </w:rPr>
        <w:instrText xml:space="preserve"> ADDIN EN.CITE &lt;EndNote&gt;&lt;Cite&gt;&lt;Author&gt;Hext&lt;/Author&gt;&lt;Year&gt;1969&lt;/Year&gt;&lt;RecNum&gt;154&lt;/RecNum&gt;&lt;DisplayText&gt;[3]&lt;/DisplayText&gt;&lt;record&gt;&lt;rec-number&gt;154&lt;/rec-number&gt;&lt;foreign-keys&gt;&lt;key app="EN" db-id="vrw09z05bazsdae59rd5vrt4pxss9spdx9zs" timestamp="1414712302"&gt;154&lt;/key&gt;&lt;/foreign-keys&gt;&lt;ref-type name="Journal Article"&gt;17&lt;/ref-type&gt;&lt;contributors&gt;&lt;authors&gt;&lt;author&gt;J. B. Hext&lt;/author&gt;&lt;author&gt;J. W. Winings&lt;/author&gt;&lt;/authors&gt;&lt;/contributors&gt;&lt;titles&gt;&lt;title&gt;An automatic grading scheme for simple programming exercises&lt;/title&gt;&lt;secondary-title&gt;Commun. ACM&lt;/secondary-title&gt;&lt;/titles&gt;&lt;periodical&gt;&lt;full-title&gt;Commun. ACM&lt;/full-title&gt;&lt;/periodical&gt;&lt;pages&gt;272-275&lt;/pages&gt;&lt;volume&gt;12&lt;/volume&gt;&lt;number&gt;5&lt;/number&gt;&lt;dates&gt;&lt;year&gt;1969&lt;/year&gt;&lt;/dates&gt;&lt;isbn&gt;0001-0782&lt;/isbn&gt;&lt;urls&gt;&lt;/urls&gt;&lt;custom1&gt;362981&lt;/custom1&gt;&lt;electronic-resource-num&gt;10.1145/362946.362981&lt;/electronic-resource-num&gt;&lt;/record&gt;&lt;/Cite&gt;&lt;/EndNote&gt;</w:instrText>
      </w:r>
      <w:r w:rsidR="00492D6C" w:rsidRPr="00015584">
        <w:rPr>
          <w:rFonts w:ascii="Times New Roman" w:hAnsi="Times New Roman" w:cs="Times New Roman"/>
          <w:sz w:val="20"/>
          <w:szCs w:val="20"/>
          <w:lang w:val="en-AU"/>
        </w:rPr>
        <w:fldChar w:fldCharType="separate"/>
      </w:r>
      <w:r w:rsidR="00935050" w:rsidRPr="00015584">
        <w:rPr>
          <w:rFonts w:ascii="Times New Roman" w:hAnsi="Times New Roman" w:cs="Times New Roman"/>
          <w:noProof/>
          <w:sz w:val="20"/>
          <w:szCs w:val="20"/>
          <w:lang w:val="en-AU"/>
        </w:rPr>
        <w:t>[3]</w:t>
      </w:r>
      <w:r w:rsidR="00492D6C" w:rsidRPr="00015584">
        <w:rPr>
          <w:rFonts w:ascii="Times New Roman" w:hAnsi="Times New Roman" w:cs="Times New Roman"/>
          <w:sz w:val="20"/>
          <w:szCs w:val="20"/>
          <w:lang w:val="en-AU"/>
        </w:rPr>
        <w:fldChar w:fldCharType="end"/>
      </w:r>
      <w:r w:rsidRPr="00015584">
        <w:rPr>
          <w:lang w:val="en-AU"/>
        </w:rPr>
        <w:t>. These changes allowed gr</w:t>
      </w:r>
      <w:r w:rsidR="00EA1811" w:rsidRPr="00015584">
        <w:rPr>
          <w:lang w:val="en-AU"/>
        </w:rPr>
        <w:t>e</w:t>
      </w:r>
      <w:r w:rsidRPr="00015584">
        <w:rPr>
          <w:lang w:val="en-AU"/>
        </w:rPr>
        <w:t xml:space="preserve">ater reporting capability </w:t>
      </w:r>
      <w:r w:rsidR="00AE1AA1" w:rsidRPr="00015584">
        <w:rPr>
          <w:lang w:val="en-AU"/>
        </w:rPr>
        <w:t xml:space="preserve">delivering </w:t>
      </w:r>
      <w:r w:rsidRPr="00015584">
        <w:rPr>
          <w:lang w:val="en-AU"/>
        </w:rPr>
        <w:t>more detailed test results including some limited feedback on plagiarism. Though perhaps the greatest benefit</w:t>
      </w:r>
      <w:r w:rsidR="00EA1811" w:rsidRPr="00015584">
        <w:rPr>
          <w:lang w:val="en-AU"/>
        </w:rPr>
        <w:t>,</w:t>
      </w:r>
      <w:r w:rsidRPr="00015584">
        <w:rPr>
          <w:lang w:val="en-AU"/>
        </w:rPr>
        <w:t xml:space="preserve"> as seen by the developers</w:t>
      </w:r>
      <w:r w:rsidR="00EA1811" w:rsidRPr="00015584">
        <w:rPr>
          <w:lang w:val="en-AU"/>
        </w:rPr>
        <w:t>,</w:t>
      </w:r>
      <w:r w:rsidRPr="00015584">
        <w:rPr>
          <w:lang w:val="en-AU"/>
        </w:rPr>
        <w:t xml:space="preserve"> was its sandboxing ability, to protect itself against malicious code.</w:t>
      </w:r>
    </w:p>
    <w:p w14:paraId="091455E6" w14:textId="6A416BA0" w:rsidR="00CF5611" w:rsidRPr="00015584" w:rsidRDefault="005A3988" w:rsidP="000373A8">
      <w:pPr>
        <w:rPr>
          <w:lang w:val="en-AU"/>
        </w:rPr>
      </w:pPr>
      <w:r w:rsidRPr="00015584">
        <w:rPr>
          <w:lang w:val="en-AU"/>
        </w:rPr>
        <w:t>These early systems</w:t>
      </w:r>
      <w:r w:rsidR="008E29A3" w:rsidRPr="00015584">
        <w:rPr>
          <w:lang w:val="en-AU"/>
        </w:rPr>
        <w:t xml:space="preserve"> were </w:t>
      </w:r>
      <w:r w:rsidR="00AE1AA1" w:rsidRPr="00015584">
        <w:rPr>
          <w:lang w:val="en-AU"/>
        </w:rPr>
        <w:t xml:space="preserve">written in </w:t>
      </w:r>
      <w:r w:rsidR="008E29A3" w:rsidRPr="00015584">
        <w:rPr>
          <w:lang w:val="en-AU"/>
        </w:rPr>
        <w:t>low</w:t>
      </w:r>
      <w:r w:rsidR="00AE1AA1" w:rsidRPr="00015584">
        <w:rPr>
          <w:lang w:val="en-AU"/>
        </w:rPr>
        <w:t xml:space="preserve"> level code often designed for a</w:t>
      </w:r>
      <w:r w:rsidR="008E29A3" w:rsidRPr="00015584">
        <w:rPr>
          <w:lang w:val="en-AU"/>
        </w:rPr>
        <w:t xml:space="preserve"> single purpose </w:t>
      </w:r>
      <w:r w:rsidR="00AE1AA1" w:rsidRPr="00015584">
        <w:rPr>
          <w:lang w:val="en-AU"/>
        </w:rPr>
        <w:t xml:space="preserve">with a </w:t>
      </w:r>
      <w:r w:rsidR="008E29A3" w:rsidRPr="00015584">
        <w:rPr>
          <w:lang w:val="en-AU"/>
        </w:rPr>
        <w:t>specific set of test</w:t>
      </w:r>
      <w:r w:rsidR="00AE1AA1" w:rsidRPr="00015584">
        <w:rPr>
          <w:lang w:val="en-AU"/>
        </w:rPr>
        <w:t>s</w:t>
      </w:r>
      <w:r w:rsidR="008E29A3" w:rsidRPr="00015584">
        <w:rPr>
          <w:lang w:val="en-AU"/>
        </w:rPr>
        <w:t xml:space="preserve"> and as such </w:t>
      </w:r>
      <w:r w:rsidR="00AE1AA1" w:rsidRPr="00015584">
        <w:rPr>
          <w:lang w:val="en-AU"/>
        </w:rPr>
        <w:t>required a high degree of expertise to develop and in some cases use</w:t>
      </w:r>
      <w:r w:rsidR="008E29A3" w:rsidRPr="00015584">
        <w:rPr>
          <w:lang w:val="en-AU"/>
        </w:rPr>
        <w:t xml:space="preserve">. </w:t>
      </w:r>
      <w:r w:rsidR="00A1771B" w:rsidRPr="00015584">
        <w:rPr>
          <w:lang w:val="en-AU"/>
        </w:rPr>
        <w:t xml:space="preserve">Though by the </w:t>
      </w:r>
      <w:r w:rsidR="00492D6C" w:rsidRPr="00015584">
        <w:rPr>
          <w:lang w:val="en-AU"/>
        </w:rPr>
        <w:t xml:space="preserve">late </w:t>
      </w:r>
      <w:r w:rsidR="00A1771B" w:rsidRPr="00015584">
        <w:rPr>
          <w:lang w:val="en-AU"/>
        </w:rPr>
        <w:t>1980s a new type of auto</w:t>
      </w:r>
      <w:r w:rsidR="00EA1811" w:rsidRPr="00015584">
        <w:rPr>
          <w:lang w:val="en-AU"/>
        </w:rPr>
        <w:t>mated programme assessment tool</w:t>
      </w:r>
      <w:r w:rsidR="00A1771B" w:rsidRPr="00015584">
        <w:rPr>
          <w:lang w:val="en-AU"/>
        </w:rPr>
        <w:t xml:space="preserve"> w</w:t>
      </w:r>
      <w:r w:rsidR="00EA1811" w:rsidRPr="00015584">
        <w:rPr>
          <w:lang w:val="en-AU"/>
        </w:rPr>
        <w:t>as</w:t>
      </w:r>
      <w:r w:rsidR="00A1771B" w:rsidRPr="00015584">
        <w:rPr>
          <w:lang w:val="en-AU"/>
        </w:rPr>
        <w:t xml:space="preserve"> being developed. These arose from the continued </w:t>
      </w:r>
      <w:r w:rsidR="00492D6C" w:rsidRPr="00015584">
        <w:rPr>
          <w:lang w:val="en-AU"/>
        </w:rPr>
        <w:t>development of common utilities</w:t>
      </w:r>
      <w:r w:rsidR="008E29A3" w:rsidRPr="00015584">
        <w:rPr>
          <w:lang w:val="en-AU"/>
        </w:rPr>
        <w:t xml:space="preserve"> and toolsets often embedded in the operating system removing the </w:t>
      </w:r>
      <w:r w:rsidR="009C346A" w:rsidRPr="00015584">
        <w:rPr>
          <w:lang w:val="en-AU"/>
        </w:rPr>
        <w:t xml:space="preserve">high </w:t>
      </w:r>
      <w:r w:rsidR="008E29A3" w:rsidRPr="00015584">
        <w:rPr>
          <w:lang w:val="en-AU"/>
        </w:rPr>
        <w:t>level of expertise required to write a testing program.</w:t>
      </w:r>
      <w:r w:rsidR="00A1771B" w:rsidRPr="00015584">
        <w:rPr>
          <w:lang w:val="en-AU"/>
        </w:rPr>
        <w:t xml:space="preserve"> Such systems</w:t>
      </w:r>
      <w:r w:rsidR="00EA1811" w:rsidRPr="00015584">
        <w:rPr>
          <w:lang w:val="en-AU"/>
        </w:rPr>
        <w:t xml:space="preserve"> were</w:t>
      </w:r>
      <w:r w:rsidR="00A1771B" w:rsidRPr="00015584">
        <w:rPr>
          <w:lang w:val="en-AU"/>
        </w:rPr>
        <w:t xml:space="preserve"> labelled as the first ‘tool oriented’ or ‘tool based’ systems allowed the teacher to </w:t>
      </w:r>
      <w:r w:rsidR="00CF5611" w:rsidRPr="00015584">
        <w:rPr>
          <w:lang w:val="en-AU"/>
        </w:rPr>
        <w:t>both grade the functionality of the submission and the source code style though a GUI or command line interface</w:t>
      </w:r>
      <w:r w:rsidR="00613446" w:rsidRPr="00015584">
        <w:rPr>
          <w:lang w:val="en-AU"/>
        </w:rPr>
        <w:t xml:space="preserve"> </w:t>
      </w:r>
      <w:r w:rsidR="00492D6C" w:rsidRPr="00015584">
        <w:rPr>
          <w:lang w:val="en-AU"/>
        </w:rPr>
        <w:fldChar w:fldCharType="begin"/>
      </w:r>
      <w:r w:rsidR="00935050" w:rsidRPr="00015584">
        <w:rPr>
          <w:lang w:val="en-AU"/>
        </w:rPr>
        <w:instrText xml:space="preserve"> ADDIN EN.CITE &lt;EndNote&gt;&lt;Cite&gt;&lt;Author&gt;REEK&lt;/Author&gt;&lt;Year&gt;1989&lt;/Year&gt;&lt;RecNum&gt;156&lt;/RecNum&gt;&lt;DisplayText&gt;[4, 5]&lt;/DisplayText&gt;&lt;record&gt;&lt;rec-number&gt;156&lt;/rec-number&gt;&lt;foreign-keys&gt;&lt;key app="EN" db-id="vrw09z05bazsdae59rd5vrt4pxss9spdx9zs" timestamp="1414712602"&gt;156&lt;/key&gt;&lt;/foreign-keys&gt;&lt;ref-type name="Journal Article"&gt;17&lt;/ref-type&gt;&lt;contributors&gt;&lt;authors&gt;&lt;author&gt;REEK, K. A.&lt;/author&gt;&lt;/authors&gt;&lt;/contributors&gt;&lt;titles&gt;&lt;title&gt;The TRY system – or – how to avoid testing student programs.&lt;/title&gt;&lt;secondary-title&gt;SIGCSE Bull.&lt;/secondary-title&gt;&lt;/titles&gt;&lt;periodical&gt;&lt;full-title&gt;SIGCSE Bull.&lt;/full-title&gt;&lt;/periodical&gt;&lt;pages&gt;112-116&lt;/pages&gt;&lt;volume&gt;21&lt;/volume&gt;&lt;number&gt;1&lt;/number&gt;&lt;dates&gt;&lt;year&gt;1989&lt;/year&gt;&lt;/dates&gt;&lt;urls&gt;&lt;/urls&gt;&lt;/record&gt;&lt;/Cite&gt;&lt;Cite&gt;&lt;Author&gt;ISAACSON&lt;/Author&gt;&lt;Year&gt;1989&lt;/Year&gt;&lt;RecNum&gt;155&lt;/RecNum&gt;&lt;record&gt;&lt;rec-number&gt;155&lt;/rec-number&gt;&lt;foreign-keys&gt;&lt;key app="EN" db-id="vrw09z05bazsdae59rd5vrt4pxss9spdx9zs" timestamp="1414712549"&gt;155&lt;/key&gt;&lt;/foreign-keys&gt;&lt;ref-type name="Journal Article"&gt;17&lt;/ref-type&gt;&lt;contributors&gt;&lt;authors&gt;&lt;author&gt;ISAACSON, P. C. AND SCOTT, T. A.&lt;/author&gt;&lt;/authors&gt;&lt;/contributors&gt;&lt;titles&gt;&lt;title&gt;Automating the execution of student programs&lt;/title&gt;&lt;secondary-title&gt;SIGCSE Bull.&lt;/secondary-title&gt;&lt;/titles&gt;&lt;periodical&gt;&lt;full-title&gt;SIGCSE Bull.&lt;/full-title&gt;&lt;/periodical&gt;&lt;pages&gt;15-22&lt;/pages&gt;&lt;volume&gt;21&lt;/volume&gt;&lt;number&gt;2&lt;/number&gt;&lt;dates&gt;&lt;year&gt;1989&lt;/year&gt;&lt;/dates&gt;&lt;urls&gt;&lt;/urls&gt;&lt;/record&gt;&lt;/Cite&gt;&lt;/EndNote&gt;</w:instrText>
      </w:r>
      <w:r w:rsidR="00492D6C" w:rsidRPr="00015584">
        <w:rPr>
          <w:lang w:val="en-AU"/>
        </w:rPr>
        <w:fldChar w:fldCharType="separate"/>
      </w:r>
      <w:r w:rsidR="00935050" w:rsidRPr="00015584">
        <w:rPr>
          <w:noProof/>
          <w:lang w:val="en-AU"/>
        </w:rPr>
        <w:t>[4, 5]</w:t>
      </w:r>
      <w:r w:rsidR="00492D6C" w:rsidRPr="00015584">
        <w:rPr>
          <w:lang w:val="en-AU"/>
        </w:rPr>
        <w:fldChar w:fldCharType="end"/>
      </w:r>
      <w:r w:rsidR="00613446" w:rsidRPr="00015584">
        <w:rPr>
          <w:lang w:val="en-AU"/>
        </w:rPr>
        <w:t>.</w:t>
      </w:r>
      <w:r w:rsidR="00CF5611" w:rsidRPr="00015584">
        <w:rPr>
          <w:lang w:val="en-AU"/>
        </w:rPr>
        <w:t>The grader was script based, compiling submission</w:t>
      </w:r>
      <w:r w:rsidR="00EA1811" w:rsidRPr="00015584">
        <w:rPr>
          <w:lang w:val="en-AU"/>
        </w:rPr>
        <w:t>s</w:t>
      </w:r>
      <w:r w:rsidR="00CF5611" w:rsidRPr="00015584">
        <w:rPr>
          <w:lang w:val="en-AU"/>
        </w:rPr>
        <w:t xml:space="preserve"> placed in various directories under different student names, running them against predefined sequences of input and outputting the results to indiv</w:t>
      </w:r>
      <w:r w:rsidR="00EA1811" w:rsidRPr="00015584">
        <w:rPr>
          <w:lang w:val="en-AU"/>
        </w:rPr>
        <w:t>idual files that the assessor could</w:t>
      </w:r>
      <w:r w:rsidR="00CF5611" w:rsidRPr="00015584">
        <w:rPr>
          <w:lang w:val="en-AU"/>
        </w:rPr>
        <w:t xml:space="preserve"> view. The grader system also, like its 1969 predecessor</w:t>
      </w:r>
      <w:r w:rsidR="00E30CE6" w:rsidRPr="00015584">
        <w:rPr>
          <w:lang w:val="en-AU"/>
        </w:rPr>
        <w:t>,</w:t>
      </w:r>
      <w:r w:rsidR="00CF5611" w:rsidRPr="00015584">
        <w:rPr>
          <w:lang w:val="en-AU"/>
        </w:rPr>
        <w:t xml:space="preserve"> included th</w:t>
      </w:r>
      <w:r w:rsidR="00EA1811" w:rsidRPr="00015584">
        <w:rPr>
          <w:lang w:val="en-AU"/>
        </w:rPr>
        <w:t>e</w:t>
      </w:r>
      <w:r w:rsidR="00CF5611" w:rsidRPr="00015584">
        <w:rPr>
          <w:lang w:val="en-AU"/>
        </w:rPr>
        <w:t xml:space="preserve"> ability to recover from bad or </w:t>
      </w:r>
      <w:r w:rsidR="00EA1811" w:rsidRPr="00015584">
        <w:rPr>
          <w:lang w:val="en-AU"/>
        </w:rPr>
        <w:t>malicious</w:t>
      </w:r>
      <w:r w:rsidR="00CF5611" w:rsidRPr="00015584">
        <w:rPr>
          <w:lang w:val="en-AU"/>
        </w:rPr>
        <w:t xml:space="preserve"> code</w:t>
      </w:r>
      <w:r w:rsidR="00492D6C" w:rsidRPr="00015584">
        <w:rPr>
          <w:lang w:val="en-AU"/>
        </w:rPr>
        <w:t>.</w:t>
      </w:r>
    </w:p>
    <w:p w14:paraId="6C300E33" w14:textId="77777777" w:rsidR="009C346A" w:rsidRPr="00015584" w:rsidRDefault="009C346A" w:rsidP="009C346A">
      <w:pPr>
        <w:rPr>
          <w:lang w:val="en-AU"/>
        </w:rPr>
      </w:pPr>
      <w:r w:rsidRPr="00015584">
        <w:rPr>
          <w:lang w:val="en-AU"/>
        </w:rPr>
        <w:t>In the same year a system with a different take on automated assessment was introduced. The system</w:t>
      </w:r>
      <w:r w:rsidR="00FC0893" w:rsidRPr="00015584">
        <w:rPr>
          <w:lang w:val="en-AU"/>
        </w:rPr>
        <w:t>, entitled TRY</w:t>
      </w:r>
      <w:r w:rsidRPr="00015584">
        <w:rPr>
          <w:lang w:val="en-AU"/>
        </w:rPr>
        <w:t xml:space="preserve"> shifted the paradigm from one of </w:t>
      </w:r>
      <w:r w:rsidR="00FC0893" w:rsidRPr="00015584">
        <w:rPr>
          <w:lang w:val="en-AU"/>
        </w:rPr>
        <w:t xml:space="preserve">teacher initiated </w:t>
      </w:r>
      <w:r w:rsidRPr="00015584">
        <w:rPr>
          <w:lang w:val="en-AU"/>
        </w:rPr>
        <w:t>automated grading assessment to</w:t>
      </w:r>
      <w:r w:rsidR="00FC0893" w:rsidRPr="00015584">
        <w:rPr>
          <w:lang w:val="en-AU"/>
        </w:rPr>
        <w:t xml:space="preserve"> one of </w:t>
      </w:r>
      <w:r w:rsidR="00FC0893" w:rsidRPr="00015584">
        <w:rPr>
          <w:lang w:val="en-AU"/>
        </w:rPr>
        <w:lastRenderedPageBreak/>
        <w:t xml:space="preserve">student initiated </w:t>
      </w:r>
      <w:r w:rsidRPr="00015584">
        <w:rPr>
          <w:lang w:val="en-AU"/>
        </w:rPr>
        <w:t>automated progress assessment, creating a toolset that allowed students to</w:t>
      </w:r>
      <w:r w:rsidR="000376F5" w:rsidRPr="00015584">
        <w:rPr>
          <w:lang w:val="en-AU"/>
        </w:rPr>
        <w:t xml:space="preserve"> test their own programs</w:t>
      </w:r>
      <w:r w:rsidR="00E634CD" w:rsidRPr="00015584">
        <w:rPr>
          <w:lang w:val="en-AU"/>
        </w:rPr>
        <w:t xml:space="preserve"> in their own time</w:t>
      </w:r>
      <w:r w:rsidR="004B764F" w:rsidRPr="00015584">
        <w:rPr>
          <w:lang w:val="en-AU"/>
        </w:rPr>
        <w:t xml:space="preserve"> </w:t>
      </w:r>
      <w:r w:rsidR="00492D6C" w:rsidRPr="00015584">
        <w:rPr>
          <w:lang w:val="en-AU"/>
        </w:rPr>
        <w:fldChar w:fldCharType="begin"/>
      </w:r>
      <w:r w:rsidR="00935050" w:rsidRPr="00015584">
        <w:rPr>
          <w:lang w:val="en-AU"/>
        </w:rPr>
        <w:instrText xml:space="preserve"> ADDIN EN.CITE &lt;EndNote&gt;&lt;Cite&gt;&lt;Author&gt;REEK&lt;/Author&gt;&lt;Year&gt;1989&lt;/Year&gt;&lt;RecNum&gt;156&lt;/RecNum&gt;&lt;DisplayText&gt;[4]&lt;/DisplayText&gt;&lt;record&gt;&lt;rec-number&gt;156&lt;/rec-number&gt;&lt;foreign-keys&gt;&lt;key app="EN" db-id="vrw09z05bazsdae59rd5vrt4pxss9spdx9zs" timestamp="1414712602"&gt;156&lt;/key&gt;&lt;/foreign-keys&gt;&lt;ref-type name="Journal Article"&gt;17&lt;/ref-type&gt;&lt;contributors&gt;&lt;authors&gt;&lt;author&gt;REEK, K. A.&lt;/author&gt;&lt;/authors&gt;&lt;/contributors&gt;&lt;titles&gt;&lt;title&gt;The TRY system – or – how to avoid testing student programs.&lt;/title&gt;&lt;secondary-title&gt;SIGCSE Bull.&lt;/secondary-title&gt;&lt;/titles&gt;&lt;periodical&gt;&lt;full-title&gt;SIGCSE Bull.&lt;/full-title&gt;&lt;/periodical&gt;&lt;pages&gt;112-116&lt;/pages&gt;&lt;volume&gt;21&lt;/volume&gt;&lt;number&gt;1&lt;/number&gt;&lt;dates&gt;&lt;year&gt;1989&lt;/year&gt;&lt;/dates&gt;&lt;urls&gt;&lt;/urls&gt;&lt;/record&gt;&lt;/Cite&gt;&lt;/EndNote&gt;</w:instrText>
      </w:r>
      <w:r w:rsidR="00492D6C" w:rsidRPr="00015584">
        <w:rPr>
          <w:lang w:val="en-AU"/>
        </w:rPr>
        <w:fldChar w:fldCharType="separate"/>
      </w:r>
      <w:r w:rsidR="00935050" w:rsidRPr="00015584">
        <w:rPr>
          <w:noProof/>
          <w:lang w:val="en-AU"/>
        </w:rPr>
        <w:t>[4]</w:t>
      </w:r>
      <w:r w:rsidR="00492D6C" w:rsidRPr="00015584">
        <w:rPr>
          <w:lang w:val="en-AU"/>
        </w:rPr>
        <w:fldChar w:fldCharType="end"/>
      </w:r>
      <w:r w:rsidR="000376F5" w:rsidRPr="00015584">
        <w:rPr>
          <w:lang w:val="en-AU"/>
        </w:rPr>
        <w:t>. To ensure that students were really thinking about the content of their submissions the number of possible tests was limited for each student.</w:t>
      </w:r>
      <w:r w:rsidR="00ED4918" w:rsidRPr="00015584">
        <w:rPr>
          <w:lang w:val="en-AU"/>
        </w:rPr>
        <w:t xml:space="preserve"> Additionally </w:t>
      </w:r>
      <w:r w:rsidR="00EA1811" w:rsidRPr="00015584">
        <w:rPr>
          <w:lang w:val="en-AU"/>
        </w:rPr>
        <w:t xml:space="preserve">it was </w:t>
      </w:r>
      <w:r w:rsidR="00ED4918" w:rsidRPr="00015584">
        <w:rPr>
          <w:lang w:val="en-AU"/>
        </w:rPr>
        <w:t xml:space="preserve">noted </w:t>
      </w:r>
      <w:r w:rsidR="00EA1811" w:rsidRPr="00015584">
        <w:rPr>
          <w:lang w:val="en-AU"/>
        </w:rPr>
        <w:t xml:space="preserve">again </w:t>
      </w:r>
      <w:r w:rsidR="00ED4918" w:rsidRPr="00015584">
        <w:rPr>
          <w:lang w:val="en-AU"/>
        </w:rPr>
        <w:t>tha</w:t>
      </w:r>
      <w:r w:rsidR="00EA1811" w:rsidRPr="00015584">
        <w:rPr>
          <w:lang w:val="en-AU"/>
        </w:rPr>
        <w:t>t running code on a live shared system could potentially be disastrous.</w:t>
      </w:r>
    </w:p>
    <w:p w14:paraId="0A9DBCD5" w14:textId="20D2593A" w:rsidR="006C015F" w:rsidRPr="00015584" w:rsidRDefault="006C015F" w:rsidP="006C015F">
      <w:pPr>
        <w:rPr>
          <w:lang w:val="en-AU"/>
        </w:rPr>
      </w:pPr>
      <w:r w:rsidRPr="00015584">
        <w:rPr>
          <w:lang w:val="en-AU"/>
        </w:rPr>
        <w:t xml:space="preserve">Another </w:t>
      </w:r>
      <w:r w:rsidR="00AD1470" w:rsidRPr="00015584">
        <w:rPr>
          <w:lang w:val="en-AU"/>
        </w:rPr>
        <w:t>system</w:t>
      </w:r>
      <w:r w:rsidRPr="00015584">
        <w:rPr>
          <w:lang w:val="en-AU"/>
        </w:rPr>
        <w:t xml:space="preserve"> that wa</w:t>
      </w:r>
      <w:r w:rsidR="00E30CE6" w:rsidRPr="00015584">
        <w:rPr>
          <w:lang w:val="en-AU"/>
        </w:rPr>
        <w:t xml:space="preserve">s designed around the same time, </w:t>
      </w:r>
      <w:r w:rsidRPr="00015584">
        <w:rPr>
          <w:lang w:val="en-AU"/>
        </w:rPr>
        <w:t xml:space="preserve">called the Ceilidh courseware </w:t>
      </w:r>
      <w:r w:rsidR="00E30CE6" w:rsidRPr="00015584">
        <w:rPr>
          <w:lang w:val="en-AU"/>
        </w:rPr>
        <w:t>system, expanded</w:t>
      </w:r>
      <w:r w:rsidRPr="00015584">
        <w:rPr>
          <w:lang w:val="en-AU"/>
        </w:rPr>
        <w:t xml:space="preserve"> the paradigm of online learn even further handling courses, lecture notes, grade books and related data defining what is now called learning management system (LMS) or Course Management System (CMS) as it includes both content management and authoring systems </w:t>
      </w:r>
      <w:r w:rsidRPr="00015584">
        <w:rPr>
          <w:lang w:val="en-AU"/>
        </w:rPr>
        <w:fldChar w:fldCharType="begin"/>
      </w:r>
      <w:r w:rsidRPr="00015584">
        <w:rPr>
          <w:lang w:val="en-AU"/>
        </w:rPr>
        <w:instrText xml:space="preserve"> ADDIN EN.CITE &lt;EndNote&gt;&lt;Cite&gt;&lt;Author&gt;Higgins&lt;/Author&gt;&lt;Year&gt;2003&lt;/Year&gt;&lt;RecNum&gt;163&lt;/RecNum&gt;&lt;DisplayText&gt;[6]&lt;/DisplayText&gt;&lt;record&gt;&lt;rec-number&gt;163&lt;/rec-number&gt;&lt;foreign-keys&gt;&lt;key app="EN" db-id="vrw09z05bazsdae59rd5vrt4pxss9spdx9zs" timestamp="1414712985"&gt;163&lt;/key&gt;&lt;/foreign-keys&gt;&lt;ref-type name="Journal Article"&gt;17&lt;/ref-type&gt;&lt;contributors&gt;&lt;authors&gt;&lt;author&gt;Higgins, Colin&lt;/author&gt;&lt;author&gt;Hegazy, Tarek&lt;/author&gt;&lt;author&gt;Symeonidis, Pavlos&lt;/author&gt;&lt;author&gt;Tsintsifas, Athanasios&lt;/author&gt;&lt;/authors&gt;&lt;/contributors&gt;&lt;titles&gt;&lt;title&gt;The coursemarker cba system: Improvements over ceilidh&lt;/title&gt;&lt;secondary-title&gt;Education and Information Technologies&lt;/secondary-title&gt;&lt;/titles&gt;&lt;periodical&gt;&lt;full-title&gt;Education and Information Technologies&lt;/full-title&gt;&lt;/periodical&gt;&lt;pages&gt;287-304&lt;/pages&gt;&lt;volume&gt;8&lt;/volume&gt;&lt;number&gt;3&lt;/number&gt;&lt;dates&gt;&lt;year&gt;2003&lt;/year&gt;&lt;/dates&gt;&lt;isbn&gt;1360-2357&lt;/isbn&gt;&lt;urls&gt;&lt;/urls&gt;&lt;/record&gt;&lt;/Cite&gt;&lt;/EndNote&gt;</w:instrText>
      </w:r>
      <w:r w:rsidRPr="00015584">
        <w:rPr>
          <w:lang w:val="en-AU"/>
        </w:rPr>
        <w:fldChar w:fldCharType="separate"/>
      </w:r>
      <w:r w:rsidRPr="00015584">
        <w:rPr>
          <w:noProof/>
          <w:lang w:val="en-AU"/>
        </w:rPr>
        <w:t>[6]</w:t>
      </w:r>
      <w:r w:rsidRPr="00015584">
        <w:rPr>
          <w:lang w:val="en-AU"/>
        </w:rPr>
        <w:fldChar w:fldCharType="end"/>
      </w:r>
      <w:r w:rsidRPr="00015584">
        <w:rPr>
          <w:lang w:val="en-AU"/>
        </w:rPr>
        <w:t>. This was in addition to its core purpose of providing a system to facilitate the assessing of student submissions, which it did from development, through execution to grading, commenting and administration.</w:t>
      </w:r>
    </w:p>
    <w:p w14:paraId="26C3AD82" w14:textId="10496539" w:rsidR="00A10311" w:rsidRPr="00015584" w:rsidRDefault="00C70A35" w:rsidP="00E13A88">
      <w:pPr>
        <w:rPr>
          <w:lang w:val="en-AU"/>
        </w:rPr>
      </w:pPr>
      <w:r w:rsidRPr="00015584">
        <w:rPr>
          <w:lang w:val="en-AU"/>
        </w:rPr>
        <w:t xml:space="preserve">1994 sore a </w:t>
      </w:r>
      <w:r w:rsidR="00ED4918" w:rsidRPr="00015584">
        <w:rPr>
          <w:lang w:val="en-AU"/>
        </w:rPr>
        <w:t xml:space="preserve">novel development </w:t>
      </w:r>
      <w:r w:rsidRPr="00015584">
        <w:rPr>
          <w:lang w:val="en-AU"/>
        </w:rPr>
        <w:t>that</w:t>
      </w:r>
      <w:r w:rsidR="00E13A88" w:rsidRPr="00015584">
        <w:rPr>
          <w:lang w:val="en-AU"/>
        </w:rPr>
        <w:t xml:space="preserve"> define</w:t>
      </w:r>
      <w:r w:rsidR="00EA1811" w:rsidRPr="00015584">
        <w:rPr>
          <w:lang w:val="en-AU"/>
        </w:rPr>
        <w:t>d</w:t>
      </w:r>
      <w:r w:rsidR="00E13A88" w:rsidRPr="00015584">
        <w:rPr>
          <w:lang w:val="en-AU"/>
        </w:rPr>
        <w:t xml:space="preserve"> testing facilities for </w:t>
      </w:r>
      <w:proofErr w:type="spellStart"/>
      <w:r w:rsidR="00E13A88" w:rsidRPr="00015584">
        <w:rPr>
          <w:lang w:val="en-AU"/>
        </w:rPr>
        <w:t>Matlab</w:t>
      </w:r>
      <w:proofErr w:type="spellEnd"/>
      <w:r w:rsidR="00E13A88" w:rsidRPr="00015584">
        <w:rPr>
          <w:lang w:val="en-AU"/>
        </w:rPr>
        <w:t xml:space="preserve"> and Maple that emplo</w:t>
      </w:r>
      <w:r w:rsidRPr="00015584">
        <w:rPr>
          <w:lang w:val="en-AU"/>
        </w:rPr>
        <w:t>yed</w:t>
      </w:r>
      <w:r w:rsidR="00E13A88" w:rsidRPr="00015584">
        <w:rPr>
          <w:lang w:val="en-AU"/>
        </w:rPr>
        <w:t xml:space="preserve"> the use of</w:t>
      </w:r>
      <w:r w:rsidR="00A10311" w:rsidRPr="00015584">
        <w:rPr>
          <w:lang w:val="en-AU"/>
        </w:rPr>
        <w:t xml:space="preserve"> socket connections as a means to map submissions to different processes.</w:t>
      </w:r>
      <w:r w:rsidR="00EA1811" w:rsidRPr="00015584">
        <w:rPr>
          <w:lang w:val="en-AU"/>
        </w:rPr>
        <w:t xml:space="preserve"> The system then evaluated submission in a similar manor to previously described systems </w:t>
      </w:r>
      <w:r w:rsidR="00396928" w:rsidRPr="00015584">
        <w:rPr>
          <w:lang w:val="en-AU"/>
        </w:rPr>
        <w:fldChar w:fldCharType="begin"/>
      </w:r>
      <w:r w:rsidR="006C015F" w:rsidRPr="00015584">
        <w:rPr>
          <w:lang w:val="en-AU"/>
        </w:rPr>
        <w:instrText xml:space="preserve"> ADDIN EN.CITE &lt;EndNote&gt;&lt;Cite&gt;&lt;Author&gt;Matt&lt;/Author&gt;&lt;Year&gt;1994&lt;/Year&gt;&lt;RecNum&gt;157&lt;/RecNum&gt;&lt;DisplayText&gt;[7]&lt;/DisplayText&gt;&lt;record&gt;&lt;rec-number&gt;157&lt;/rec-number&gt;&lt;foreign-keys&gt;&lt;key app="EN" db-id="vrw09z05bazsdae59rd5vrt4pxss9spdx9zs" timestamp="1414712650"&gt;157&lt;/key&gt;&lt;/foreign-keys&gt;&lt;ref-type name="Journal Article"&gt;17&lt;/ref-type&gt;&lt;contributors&gt;&lt;authors&gt;&lt;author&gt;urs von Matt&lt;/author&gt;&lt;/authors&gt;&lt;/contributors&gt;&lt;titles&gt;&lt;title&gt;Kassandra: the automatic grading system&lt;/title&gt;&lt;secondary-title&gt;SIGCUE Outlook&lt;/secondary-title&gt;&lt;/titles&gt;&lt;periodical&gt;&lt;full-title&gt;SIGCUE Outlook&lt;/full-title&gt;&lt;/periodical&gt;&lt;pages&gt;26-40&lt;/pages&gt;&lt;volume&gt;22&lt;/volume&gt;&lt;number&gt;1&lt;/number&gt;&lt;dates&gt;&lt;year&gt;1994&lt;/year&gt;&lt;/dates&gt;&lt;isbn&gt;0163-5735&lt;/isbn&gt;&lt;urls&gt;&lt;/urls&gt;&lt;custom1&gt;182101&lt;/custom1&gt;&lt;electronic-resource-num&gt;10.1145/182107.182101&lt;/electronic-resource-num&gt;&lt;/record&gt;&lt;/Cite&gt;&lt;/EndNote&gt;</w:instrText>
      </w:r>
      <w:r w:rsidR="00396928" w:rsidRPr="00015584">
        <w:rPr>
          <w:lang w:val="en-AU"/>
        </w:rPr>
        <w:fldChar w:fldCharType="separate"/>
      </w:r>
      <w:r w:rsidR="006C015F" w:rsidRPr="00015584">
        <w:rPr>
          <w:noProof/>
          <w:lang w:val="en-AU"/>
        </w:rPr>
        <w:t>[7]</w:t>
      </w:r>
      <w:r w:rsidR="00396928" w:rsidRPr="00015584">
        <w:rPr>
          <w:lang w:val="en-AU"/>
        </w:rPr>
        <w:fldChar w:fldCharType="end"/>
      </w:r>
      <w:r w:rsidR="00EA1811" w:rsidRPr="00015584">
        <w:rPr>
          <w:lang w:val="en-AU"/>
        </w:rPr>
        <w:t>.</w:t>
      </w:r>
    </w:p>
    <w:p w14:paraId="3BE428D2" w14:textId="6ABCEA3C" w:rsidR="00A10311" w:rsidRPr="00015584" w:rsidRDefault="00E13A88" w:rsidP="00E13A88">
      <w:pPr>
        <w:rPr>
          <w:lang w:val="en-AU"/>
        </w:rPr>
      </w:pPr>
      <w:r w:rsidRPr="00015584">
        <w:rPr>
          <w:lang w:val="en-AU"/>
        </w:rPr>
        <w:t>T</w:t>
      </w:r>
      <w:r w:rsidR="00A10311" w:rsidRPr="00015584">
        <w:rPr>
          <w:lang w:val="en-AU"/>
        </w:rPr>
        <w:t>he ASSYST</w:t>
      </w:r>
      <w:r w:rsidRPr="00015584">
        <w:rPr>
          <w:lang w:val="en-AU"/>
        </w:rPr>
        <w:t xml:space="preserve"> system of 1997 </w:t>
      </w:r>
      <w:r w:rsidR="00A10311" w:rsidRPr="00015584">
        <w:rPr>
          <w:lang w:val="en-AU"/>
        </w:rPr>
        <w:t xml:space="preserve">took student </w:t>
      </w:r>
      <w:r w:rsidR="006B2C79" w:rsidRPr="00015584">
        <w:rPr>
          <w:lang w:val="en-AU"/>
        </w:rPr>
        <w:t>based automated testing</w:t>
      </w:r>
      <w:r w:rsidRPr="00015584">
        <w:rPr>
          <w:lang w:val="en-AU"/>
        </w:rPr>
        <w:t xml:space="preserve"> and AA testing</w:t>
      </w:r>
      <w:r w:rsidR="006B2C79" w:rsidRPr="00015584">
        <w:rPr>
          <w:lang w:val="en-AU"/>
        </w:rPr>
        <w:t xml:space="preserve"> </w:t>
      </w:r>
      <w:r w:rsidRPr="00015584">
        <w:rPr>
          <w:lang w:val="en-AU"/>
        </w:rPr>
        <w:t xml:space="preserve">one step </w:t>
      </w:r>
      <w:r w:rsidR="006B2C79" w:rsidRPr="00015584">
        <w:rPr>
          <w:lang w:val="en-AU"/>
        </w:rPr>
        <w:t>further</w:t>
      </w:r>
      <w:r w:rsidR="00935050" w:rsidRPr="00015584">
        <w:rPr>
          <w:lang w:val="en-AU"/>
        </w:rPr>
        <w:t xml:space="preserve"> </w:t>
      </w:r>
      <w:r w:rsidR="00935050" w:rsidRPr="00015584">
        <w:rPr>
          <w:lang w:val="en-AU"/>
        </w:rPr>
        <w:fldChar w:fldCharType="begin"/>
      </w:r>
      <w:r w:rsidR="006C015F" w:rsidRPr="00015584">
        <w:rPr>
          <w:lang w:val="en-AU"/>
        </w:rPr>
        <w:instrText xml:space="preserve"> ADDIN EN.CITE &lt;EndNote&gt;&lt;Cite&gt;&lt;Author&gt;Jackson&lt;/Author&gt;&lt;Year&gt;1997&lt;/Year&gt;&lt;RecNum&gt;158&lt;/RecNum&gt;&lt;DisplayText&gt;[8]&lt;/DisplayText&gt;&lt;record&gt;&lt;rec-number&gt;158&lt;/rec-number&gt;&lt;foreign-keys&gt;&lt;key app="EN" db-id="vrw09z05bazsdae59rd5vrt4pxss9spdx9zs" timestamp="1414712731"&gt;158&lt;/key&gt;&lt;/foreign-keys&gt;&lt;ref-type name="Conference Paper"&gt;47&lt;/ref-type&gt;&lt;contributors&gt;&lt;authors&gt;&lt;author&gt;David Jackson&lt;/author&gt;&lt;author&gt;Michelle Usher&lt;/author&gt;&lt;/authors&gt;&lt;/contributors&gt;&lt;titles&gt;&lt;title&gt;Grading student programs using ASSYST&lt;/title&gt;&lt;secondary-title&gt;Proceedings of the twenty-eighth SIGCSE technical symposium on Computer science education&lt;/secondary-title&gt;&lt;/titles&gt;&lt;pages&gt;335-339&lt;/pages&gt;&lt;dates&gt;&lt;year&gt;1997&lt;/year&gt;&lt;/dates&gt;&lt;pub-location&gt;San Jose, California, USA&lt;/pub-location&gt;&lt;publisher&gt;ACM&lt;/publisher&gt;&lt;urls&gt;&lt;/urls&gt;&lt;custom1&gt;268210&lt;/custom1&gt;&lt;electronic-resource-num&gt;10.1145/268084.268210&lt;/electronic-resource-num&gt;&lt;/record&gt;&lt;/Cite&gt;&lt;/EndNote&gt;</w:instrText>
      </w:r>
      <w:r w:rsidR="00935050" w:rsidRPr="00015584">
        <w:rPr>
          <w:lang w:val="en-AU"/>
        </w:rPr>
        <w:fldChar w:fldCharType="separate"/>
      </w:r>
      <w:r w:rsidR="006C015F" w:rsidRPr="00015584">
        <w:rPr>
          <w:noProof/>
          <w:lang w:val="en-AU"/>
        </w:rPr>
        <w:t>[8]</w:t>
      </w:r>
      <w:r w:rsidR="00935050" w:rsidRPr="00015584">
        <w:rPr>
          <w:lang w:val="en-AU"/>
        </w:rPr>
        <w:fldChar w:fldCharType="end"/>
      </w:r>
      <w:r w:rsidR="00396928" w:rsidRPr="00015584">
        <w:rPr>
          <w:lang w:val="en-AU"/>
        </w:rPr>
        <w:t xml:space="preserve">. </w:t>
      </w:r>
      <w:r w:rsidR="00150227" w:rsidRPr="00015584">
        <w:rPr>
          <w:lang w:val="en-AU"/>
        </w:rPr>
        <w:t>They i</w:t>
      </w:r>
      <w:r w:rsidR="00396928" w:rsidRPr="00015584">
        <w:rPr>
          <w:lang w:val="en-AU"/>
        </w:rPr>
        <w:t>mplement</w:t>
      </w:r>
      <w:r w:rsidR="00E30CE6" w:rsidRPr="00015584">
        <w:rPr>
          <w:lang w:val="en-AU"/>
        </w:rPr>
        <w:t>ed</w:t>
      </w:r>
      <w:r w:rsidR="00396928" w:rsidRPr="00015584">
        <w:rPr>
          <w:lang w:val="en-AU"/>
        </w:rPr>
        <w:t xml:space="preserve"> </w:t>
      </w:r>
      <w:r w:rsidR="006B2C79" w:rsidRPr="00015584">
        <w:rPr>
          <w:lang w:val="en-AU"/>
        </w:rPr>
        <w:t xml:space="preserve">features such as weighted tests, automated style and complexity metrics </w:t>
      </w:r>
      <w:r w:rsidRPr="00015584">
        <w:rPr>
          <w:lang w:val="en-AU"/>
        </w:rPr>
        <w:t xml:space="preserve">as well as </w:t>
      </w:r>
      <w:r w:rsidR="006B2C79" w:rsidRPr="00015584">
        <w:rPr>
          <w:lang w:val="en-AU"/>
        </w:rPr>
        <w:t xml:space="preserve">handling final submissions </w:t>
      </w:r>
      <w:r w:rsidR="003E4429" w:rsidRPr="00015584">
        <w:rPr>
          <w:lang w:val="en-AU"/>
        </w:rPr>
        <w:t>defining what is now called an assessment management system</w:t>
      </w:r>
      <w:r w:rsidR="004A00E8" w:rsidRPr="00015584">
        <w:rPr>
          <w:lang w:val="en-AU"/>
        </w:rPr>
        <w:t xml:space="preserve"> (AMS)</w:t>
      </w:r>
      <w:r w:rsidRPr="00015584">
        <w:rPr>
          <w:lang w:val="en-AU"/>
        </w:rPr>
        <w:t xml:space="preserve"> that included inbuilt functionality for commenting, review and other administrative assessment functions. </w:t>
      </w:r>
    </w:p>
    <w:p w14:paraId="3AFEDCE7" w14:textId="77777777" w:rsidR="00A221E5" w:rsidRPr="00015584" w:rsidRDefault="00995EEB" w:rsidP="0069692F">
      <w:pPr>
        <w:pStyle w:val="Heading2"/>
      </w:pPr>
      <w:bookmarkStart w:id="13" w:name="_Toc403336540"/>
      <w:bookmarkStart w:id="14" w:name="_Toc403371469"/>
      <w:r w:rsidRPr="00015584">
        <w:t xml:space="preserve">Modern </w:t>
      </w:r>
      <w:r w:rsidR="007A1184" w:rsidRPr="00015584">
        <w:t>Automated Assessment</w:t>
      </w:r>
      <w:bookmarkEnd w:id="13"/>
      <w:bookmarkEnd w:id="14"/>
    </w:p>
    <w:p w14:paraId="5E6D50E0" w14:textId="11ABBEFF" w:rsidR="007A1184" w:rsidRPr="00015584" w:rsidRDefault="007A1184" w:rsidP="007A1184">
      <w:pPr>
        <w:rPr>
          <w:lang w:val="en-AU"/>
        </w:rPr>
      </w:pPr>
      <w:r w:rsidRPr="00015584">
        <w:rPr>
          <w:lang w:val="en-AU"/>
        </w:rPr>
        <w:t xml:space="preserve">With the Internet being the paradigm shifting force that it </w:t>
      </w:r>
      <w:r w:rsidR="00E45847" w:rsidRPr="00015584">
        <w:rPr>
          <w:lang w:val="en-AU"/>
        </w:rPr>
        <w:t>has been</w:t>
      </w:r>
      <w:r w:rsidR="00C70A35" w:rsidRPr="00015584">
        <w:rPr>
          <w:lang w:val="en-AU"/>
        </w:rPr>
        <w:t>,</w:t>
      </w:r>
      <w:r w:rsidRPr="00015584">
        <w:rPr>
          <w:lang w:val="en-AU"/>
        </w:rPr>
        <w:t xml:space="preserve"> many of the testing programs became web oriented</w:t>
      </w:r>
      <w:r w:rsidR="00CE1AE6" w:rsidRPr="00015584">
        <w:rPr>
          <w:lang w:val="en-AU"/>
        </w:rPr>
        <w:t>,</w:t>
      </w:r>
      <w:r w:rsidRPr="00015584">
        <w:rPr>
          <w:lang w:val="en-AU"/>
        </w:rPr>
        <w:t xml:space="preserve"> interfaced by GUIs to both display results and create assignments </w:t>
      </w:r>
      <w:r w:rsidR="00D937B3" w:rsidRPr="00015584">
        <w:rPr>
          <w:lang w:val="en-AU"/>
        </w:rPr>
        <w:t>(</w:t>
      </w:r>
      <w:r w:rsidRPr="00015584">
        <w:rPr>
          <w:lang w:val="en-AU"/>
        </w:rPr>
        <w:t>doing away with the scripts</w:t>
      </w:r>
      <w:r w:rsidR="00CE1AE6" w:rsidRPr="00015584">
        <w:rPr>
          <w:lang w:val="en-AU"/>
        </w:rPr>
        <w:t xml:space="preserve"> and command line methods of their </w:t>
      </w:r>
      <w:r w:rsidRPr="00015584">
        <w:rPr>
          <w:lang w:val="en-AU"/>
        </w:rPr>
        <w:t>predecessors</w:t>
      </w:r>
      <w:r w:rsidR="00D937B3" w:rsidRPr="00015584">
        <w:rPr>
          <w:lang w:val="en-AU"/>
        </w:rPr>
        <w:t>)</w:t>
      </w:r>
      <w:r w:rsidRPr="00015584">
        <w:rPr>
          <w:lang w:val="en-AU"/>
        </w:rPr>
        <w:t xml:space="preserve">. </w:t>
      </w:r>
      <w:r w:rsidR="00CE1AE6" w:rsidRPr="00015584">
        <w:rPr>
          <w:lang w:val="en-AU"/>
        </w:rPr>
        <w:t xml:space="preserve">This also fired the dramatic increase in development in </w:t>
      </w:r>
      <w:r w:rsidRPr="00015584">
        <w:rPr>
          <w:lang w:val="en-AU"/>
        </w:rPr>
        <w:t>Web technology and the companies surrounding it,</w:t>
      </w:r>
      <w:r w:rsidR="00CE1AE6" w:rsidRPr="00015584">
        <w:rPr>
          <w:lang w:val="en-AU"/>
        </w:rPr>
        <w:t xml:space="preserve"> </w:t>
      </w:r>
      <w:r w:rsidRPr="00015584">
        <w:rPr>
          <w:lang w:val="en-AU"/>
        </w:rPr>
        <w:t>giving AA developers increasingly better tools allowing them to design ever more sophisticated testing approaches.</w:t>
      </w:r>
    </w:p>
    <w:p w14:paraId="22C47BBE" w14:textId="66246AC6" w:rsidR="008510B8" w:rsidRPr="00015584" w:rsidRDefault="00CE1AE6" w:rsidP="008510B8">
      <w:pPr>
        <w:rPr>
          <w:lang w:val="en-AU"/>
        </w:rPr>
      </w:pPr>
      <w:r w:rsidRPr="00015584">
        <w:rPr>
          <w:lang w:val="en-AU"/>
        </w:rPr>
        <w:t xml:space="preserve">One of these third generation Automated Assessment systems is </w:t>
      </w:r>
      <w:proofErr w:type="spellStart"/>
      <w:r w:rsidR="007A1184" w:rsidRPr="00015584">
        <w:rPr>
          <w:lang w:val="en-AU"/>
        </w:rPr>
        <w:t>Co</w:t>
      </w:r>
      <w:r w:rsidR="00DA787E" w:rsidRPr="00015584">
        <w:rPr>
          <w:lang w:val="en-AU"/>
        </w:rPr>
        <w:t>u</w:t>
      </w:r>
      <w:r w:rsidR="007A1184" w:rsidRPr="00015584">
        <w:rPr>
          <w:lang w:val="en-AU"/>
        </w:rPr>
        <w:t>rseMaker</w:t>
      </w:r>
      <w:proofErr w:type="spellEnd"/>
      <w:r w:rsidR="007A1184" w:rsidRPr="00015584">
        <w:rPr>
          <w:lang w:val="en-AU"/>
        </w:rPr>
        <w:t>, the successor of the Ceilidh courseware systems</w:t>
      </w:r>
      <w:r w:rsidR="00396928" w:rsidRPr="00015584">
        <w:rPr>
          <w:lang w:val="en-AU"/>
        </w:rPr>
        <w:t xml:space="preserve"> </w:t>
      </w:r>
      <w:r w:rsidR="00396928" w:rsidRPr="00015584">
        <w:rPr>
          <w:lang w:val="en-AU"/>
        </w:rPr>
        <w:fldChar w:fldCharType="begin"/>
      </w:r>
      <w:r w:rsidR="006C015F" w:rsidRPr="00015584">
        <w:rPr>
          <w:lang w:val="en-AU"/>
        </w:rPr>
        <w:instrText xml:space="preserve"> ADDIN EN.CITE &lt;EndNote&gt;&lt;Cite&gt;&lt;Author&gt;Higgins&lt;/Author&gt;&lt;Year&gt;2003&lt;/Year&gt;&lt;RecNum&gt;163&lt;/RecNum&gt;&lt;DisplayText&gt;[6]&lt;/DisplayText&gt;&lt;record&gt;&lt;rec-number&gt;163&lt;/rec-number&gt;&lt;foreign-keys&gt;&lt;key app="EN" db-id="vrw09z05bazsdae59rd5vrt4pxss9spdx9zs" timestamp="1414712985"&gt;163&lt;/key&gt;&lt;/foreign-keys&gt;&lt;ref-type name="Journal Article"&gt;17&lt;/ref-type&gt;&lt;contributors&gt;&lt;authors&gt;&lt;author&gt;Higgins, Colin&lt;/author&gt;&lt;author&gt;Hegazy, Tarek&lt;/author&gt;&lt;author&gt;Symeonidis, Pavlos&lt;/author&gt;&lt;author&gt;Tsintsifas, Athanasios&lt;/author&gt;&lt;/authors&gt;&lt;/contributors&gt;&lt;titles&gt;&lt;title&gt;The coursemarker cba system: Improvements over ceilidh&lt;/title&gt;&lt;secondary-title&gt;Education and Information Technologies&lt;/secondary-title&gt;&lt;/titles&gt;&lt;periodical&gt;&lt;full-title&gt;Education and Information Technologies&lt;/full-title&gt;&lt;/periodical&gt;&lt;pages&gt;287-304&lt;/pages&gt;&lt;volume&gt;8&lt;/volume&gt;&lt;number&gt;3&lt;/number&gt;&lt;dates&gt;&lt;year&gt;2003&lt;/year&gt;&lt;/dates&gt;&lt;isbn&gt;1360-2357&lt;/isbn&gt;&lt;urls&gt;&lt;/urls&gt;&lt;/record&gt;&lt;/Cite&gt;&lt;/EndNote&gt;</w:instrText>
      </w:r>
      <w:r w:rsidR="00396928" w:rsidRPr="00015584">
        <w:rPr>
          <w:lang w:val="en-AU"/>
        </w:rPr>
        <w:fldChar w:fldCharType="separate"/>
      </w:r>
      <w:r w:rsidR="006C015F" w:rsidRPr="00015584">
        <w:rPr>
          <w:noProof/>
          <w:lang w:val="en-AU"/>
        </w:rPr>
        <w:t>[6]</w:t>
      </w:r>
      <w:r w:rsidR="00396928" w:rsidRPr="00015584">
        <w:rPr>
          <w:lang w:val="en-AU"/>
        </w:rPr>
        <w:fldChar w:fldCharType="end"/>
      </w:r>
      <w:r w:rsidRPr="00015584">
        <w:rPr>
          <w:lang w:val="en-AU"/>
        </w:rPr>
        <w:t>.</w:t>
      </w:r>
      <w:r w:rsidR="007A1184" w:rsidRPr="00015584">
        <w:rPr>
          <w:lang w:val="en-AU"/>
        </w:rPr>
        <w:t xml:space="preserve"> </w:t>
      </w:r>
      <w:r w:rsidRPr="00015584">
        <w:rPr>
          <w:lang w:val="en-AU"/>
        </w:rPr>
        <w:t xml:space="preserve">The system </w:t>
      </w:r>
      <w:r w:rsidR="007A1184" w:rsidRPr="00015584">
        <w:rPr>
          <w:lang w:val="en-AU"/>
        </w:rPr>
        <w:t>was a more complete LMS</w:t>
      </w:r>
      <w:r w:rsidRPr="00015584">
        <w:rPr>
          <w:lang w:val="en-AU"/>
        </w:rPr>
        <w:t xml:space="preserve"> than anything </w:t>
      </w:r>
      <w:r w:rsidR="00D937B3" w:rsidRPr="00015584">
        <w:rPr>
          <w:lang w:val="en-AU"/>
        </w:rPr>
        <w:t xml:space="preserve">used </w:t>
      </w:r>
      <w:r w:rsidRPr="00015584">
        <w:rPr>
          <w:lang w:val="en-AU"/>
        </w:rPr>
        <w:t>before</w:t>
      </w:r>
      <w:r w:rsidR="007A1184" w:rsidRPr="00015584">
        <w:rPr>
          <w:lang w:val="en-AU"/>
        </w:rPr>
        <w:t xml:space="preserve"> defining user</w:t>
      </w:r>
      <w:r w:rsidR="00793AF3" w:rsidRPr="00015584">
        <w:rPr>
          <w:lang w:val="en-AU"/>
        </w:rPr>
        <w:t>s</w:t>
      </w:r>
      <w:r w:rsidR="007A1184" w:rsidRPr="00015584">
        <w:rPr>
          <w:lang w:val="en-AU"/>
        </w:rPr>
        <w:t xml:space="preserve"> by privileges and expanding the idea of a managing all course related information and exercises.</w:t>
      </w:r>
      <w:r w:rsidR="00DA787E" w:rsidRPr="00015584">
        <w:rPr>
          <w:lang w:val="en-AU"/>
        </w:rPr>
        <w:t xml:space="preserve"> This includes wizards and other utilities to handle creation, editing and deletion of course</w:t>
      </w:r>
      <w:r w:rsidR="00D937B3" w:rsidRPr="00015584">
        <w:rPr>
          <w:lang w:val="en-AU"/>
        </w:rPr>
        <w:t>s</w:t>
      </w:r>
      <w:r w:rsidR="00DA787E" w:rsidRPr="00015584">
        <w:rPr>
          <w:lang w:val="en-AU"/>
        </w:rPr>
        <w:t xml:space="preserve">, users, administration statistics and assignments of various types. </w:t>
      </w:r>
      <w:r w:rsidRPr="00015584">
        <w:rPr>
          <w:lang w:val="en-AU"/>
        </w:rPr>
        <w:t xml:space="preserve">Of its many ground </w:t>
      </w:r>
      <w:r w:rsidR="00923D77" w:rsidRPr="00015584">
        <w:rPr>
          <w:lang w:val="en-AU"/>
        </w:rPr>
        <w:t>breaking features it include</w:t>
      </w:r>
      <w:r w:rsidR="00D937B3" w:rsidRPr="00015584">
        <w:rPr>
          <w:lang w:val="en-AU"/>
        </w:rPr>
        <w:t>d</w:t>
      </w:r>
      <w:r w:rsidR="00923D77" w:rsidRPr="00015584">
        <w:rPr>
          <w:lang w:val="en-AU"/>
        </w:rPr>
        <w:t xml:space="preserve"> a multiple choice assignment type and a </w:t>
      </w:r>
      <w:r w:rsidRPr="00015584">
        <w:rPr>
          <w:lang w:val="en-AU"/>
        </w:rPr>
        <w:t>new assessment system entitled ‘diagram’</w:t>
      </w:r>
      <w:r w:rsidR="00923D77" w:rsidRPr="00015584">
        <w:rPr>
          <w:lang w:val="en-AU"/>
        </w:rPr>
        <w:t>. This</w:t>
      </w:r>
      <w:r w:rsidRPr="00015584">
        <w:rPr>
          <w:lang w:val="en-AU"/>
        </w:rPr>
        <w:t xml:space="preserve"> tweak</w:t>
      </w:r>
      <w:r w:rsidR="00923D77" w:rsidRPr="00015584">
        <w:rPr>
          <w:lang w:val="en-AU"/>
        </w:rPr>
        <w:t>s</w:t>
      </w:r>
      <w:r w:rsidRPr="00015584">
        <w:rPr>
          <w:lang w:val="en-AU"/>
        </w:rPr>
        <w:t xml:space="preserve"> the focus of previous AA systems to </w:t>
      </w:r>
      <w:r w:rsidR="00923D77" w:rsidRPr="00015584">
        <w:rPr>
          <w:lang w:val="en-AU"/>
        </w:rPr>
        <w:t xml:space="preserve">that of </w:t>
      </w:r>
      <w:r w:rsidRPr="00015584">
        <w:rPr>
          <w:lang w:val="en-AU"/>
        </w:rPr>
        <w:t>design rather than</w:t>
      </w:r>
      <w:r w:rsidR="00923D77" w:rsidRPr="00015584">
        <w:rPr>
          <w:lang w:val="en-AU"/>
        </w:rPr>
        <w:t xml:space="preserve"> pure</w:t>
      </w:r>
      <w:r w:rsidRPr="00015584">
        <w:rPr>
          <w:lang w:val="en-AU"/>
        </w:rPr>
        <w:t xml:space="preserve"> func</w:t>
      </w:r>
      <w:r w:rsidR="00923D77" w:rsidRPr="00015584">
        <w:rPr>
          <w:lang w:val="en-AU"/>
        </w:rPr>
        <w:t>tionality.</w:t>
      </w:r>
    </w:p>
    <w:p w14:paraId="66CBDDBF" w14:textId="77777777" w:rsidR="00CE1AE6" w:rsidRPr="00015584" w:rsidRDefault="00CE1AE6" w:rsidP="008510B8">
      <w:pPr>
        <w:rPr>
          <w:lang w:val="en-AU"/>
        </w:rPr>
      </w:pPr>
      <w:r w:rsidRPr="00015584">
        <w:rPr>
          <w:lang w:val="en-AU"/>
        </w:rPr>
        <w:t>It achieved this through analysis of a programs lexical structure, typographic layout</w:t>
      </w:r>
      <w:r w:rsidR="00B655D1" w:rsidRPr="00015584">
        <w:rPr>
          <w:lang w:val="en-AU"/>
        </w:rPr>
        <w:t xml:space="preserve">, complexity and use of data structures, </w:t>
      </w:r>
      <w:r w:rsidR="00D937B3" w:rsidRPr="00015584">
        <w:rPr>
          <w:lang w:val="en-AU"/>
        </w:rPr>
        <w:t>d</w:t>
      </w:r>
      <w:r w:rsidR="00B655D1" w:rsidRPr="00015584">
        <w:rPr>
          <w:lang w:val="en-AU"/>
        </w:rPr>
        <w:t xml:space="preserve">ynamic operation using test data, efficacy through its execution time and its </w:t>
      </w:r>
      <w:r w:rsidRPr="00015584">
        <w:rPr>
          <w:lang w:val="en-AU"/>
        </w:rPr>
        <w:t>feature set</w:t>
      </w:r>
      <w:r w:rsidR="00B655D1" w:rsidRPr="00015584">
        <w:rPr>
          <w:lang w:val="en-AU"/>
        </w:rPr>
        <w:t xml:space="preserve">. </w:t>
      </w:r>
      <w:r w:rsidR="008510B8" w:rsidRPr="00015584">
        <w:rPr>
          <w:lang w:val="en-AU"/>
        </w:rPr>
        <w:t xml:space="preserve">This was </w:t>
      </w:r>
      <w:r w:rsidR="00EC7E01" w:rsidRPr="00015584">
        <w:rPr>
          <w:lang w:val="en-AU"/>
        </w:rPr>
        <w:t>achieved</w:t>
      </w:r>
      <w:r w:rsidR="008510B8" w:rsidRPr="00015584">
        <w:rPr>
          <w:lang w:val="en-AU"/>
        </w:rPr>
        <w:t xml:space="preserve"> al</w:t>
      </w:r>
      <w:r w:rsidR="00EC7E01" w:rsidRPr="00015584">
        <w:rPr>
          <w:lang w:val="en-AU"/>
        </w:rPr>
        <w:t>l</w:t>
      </w:r>
      <w:r w:rsidR="008510B8" w:rsidRPr="00015584">
        <w:rPr>
          <w:lang w:val="en-AU"/>
        </w:rPr>
        <w:t xml:space="preserve"> the while </w:t>
      </w:r>
      <w:r w:rsidRPr="00015584">
        <w:rPr>
          <w:lang w:val="en-AU"/>
        </w:rPr>
        <w:t>supporting multiple languages from FORTRAN, SQL to Java and C</w:t>
      </w:r>
      <w:r w:rsidR="008510B8" w:rsidRPr="00015584">
        <w:rPr>
          <w:lang w:val="en-AU"/>
        </w:rPr>
        <w:t>. It achieved this using a mark-action file which like the script files of previous systems allowed the assignment setter to define the marking ratio for the assignment and how some of the aspect</w:t>
      </w:r>
      <w:r w:rsidR="00D937B3" w:rsidRPr="00015584">
        <w:rPr>
          <w:lang w:val="en-AU"/>
        </w:rPr>
        <w:t>s</w:t>
      </w:r>
      <w:r w:rsidR="008510B8" w:rsidRPr="00015584">
        <w:rPr>
          <w:lang w:val="en-AU"/>
        </w:rPr>
        <w:t xml:space="preserve"> would be performed. </w:t>
      </w:r>
    </w:p>
    <w:p w14:paraId="3606CB4B" w14:textId="77777777" w:rsidR="00D937B3" w:rsidRPr="00015584" w:rsidRDefault="00824876" w:rsidP="008510B8">
      <w:pPr>
        <w:rPr>
          <w:lang w:val="en-AU"/>
        </w:rPr>
      </w:pPr>
      <w:r w:rsidRPr="00015584">
        <w:rPr>
          <w:lang w:val="en-AU"/>
        </w:rPr>
        <w:t xml:space="preserve">The feedback for a tested submission </w:t>
      </w:r>
      <w:r w:rsidR="00DA787E" w:rsidRPr="00015584">
        <w:rPr>
          <w:lang w:val="en-AU"/>
        </w:rPr>
        <w:t>is</w:t>
      </w:r>
      <w:r w:rsidRPr="00015584">
        <w:rPr>
          <w:lang w:val="en-AU"/>
        </w:rPr>
        <w:t xml:space="preserve"> also richer than previous systems, presenting a feedback tree to the student, outlining where marks were lost in the assignment and avenues for improvement including links to related information.</w:t>
      </w:r>
    </w:p>
    <w:p w14:paraId="3DB1CD18" w14:textId="77777777" w:rsidR="00DA787E" w:rsidRPr="00015584" w:rsidRDefault="00923D77" w:rsidP="008510B8">
      <w:pPr>
        <w:rPr>
          <w:lang w:val="en-AU"/>
        </w:rPr>
      </w:pPr>
      <w:r w:rsidRPr="00015584">
        <w:rPr>
          <w:lang w:val="en-AU"/>
        </w:rPr>
        <w:lastRenderedPageBreak/>
        <w:t xml:space="preserve">Another AA LMS similar to </w:t>
      </w:r>
      <w:proofErr w:type="spellStart"/>
      <w:r w:rsidRPr="00015584">
        <w:rPr>
          <w:lang w:val="en-AU"/>
        </w:rPr>
        <w:t>CourseMaker</w:t>
      </w:r>
      <w:proofErr w:type="spellEnd"/>
      <w:r w:rsidRPr="00015584">
        <w:rPr>
          <w:lang w:val="en-AU"/>
        </w:rPr>
        <w:t xml:space="preserve"> is the BOSS system</w:t>
      </w:r>
      <w:r w:rsidR="00396928" w:rsidRPr="00015584">
        <w:rPr>
          <w:lang w:val="en-AU"/>
        </w:rPr>
        <w:t xml:space="preserve"> </w:t>
      </w:r>
      <w:r w:rsidR="00396928" w:rsidRPr="00015584">
        <w:rPr>
          <w:lang w:val="en-AU"/>
        </w:rPr>
        <w:fldChar w:fldCharType="begin"/>
      </w:r>
      <w:r w:rsidR="00935050" w:rsidRPr="00015584">
        <w:rPr>
          <w:lang w:val="en-AU"/>
        </w:rPr>
        <w:instrText xml:space="preserve"> ADDIN EN.CITE &lt;EndNote&gt;&lt;Cite&gt;&lt;Author&gt;Joy&lt;/Author&gt;&lt;Year&gt;1998&lt;/Year&gt;&lt;RecNum&gt;160&lt;/RecNum&gt;&lt;DisplayText&gt;[9, 10]&lt;/DisplayText&gt;&lt;record&gt;&lt;rec-number&gt;160&lt;/rec-number&gt;&lt;foreign-keys&gt;&lt;key app="EN" db-id="vrw09z05bazsdae59rd5vrt4pxss9spdx9zs" timestamp="1414712912"&gt;160&lt;/key&gt;&lt;/foreign-keys&gt;&lt;ref-type name="Journal Article"&gt;17&lt;/ref-type&gt;&lt;contributors&gt;&lt;authors&gt;&lt;author&gt;Joy, Mike&lt;/author&gt;&lt;author&gt;Luck, Michael&lt;/author&gt;&lt;/authors&gt;&lt;/contributors&gt;&lt;titles&gt;&lt;title&gt;The BOSS On-line Submission System&lt;/title&gt;&lt;secondary-title&gt;Monitor&lt;/secondary-title&gt;&lt;/titles&gt;&lt;periodical&gt;&lt;full-title&gt;Monitor&lt;/full-title&gt;&lt;/periodical&gt;&lt;pages&gt;27-29&lt;/pages&gt;&lt;number&gt;10&lt;/number&gt;&lt;dates&gt;&lt;year&gt;1998&lt;/year&gt;&lt;/dates&gt;&lt;urls&gt;&lt;/urls&gt;&lt;/record&gt;&lt;/Cite&gt;&lt;Cite&gt;&lt;Author&gt;Joy&lt;/Author&gt;&lt;Year&gt;2005&lt;/Year&gt;&lt;RecNum&gt;97&lt;/RecNum&gt;&lt;record&gt;&lt;rec-number&gt;97&lt;/rec-number&gt;&lt;foreign-keys&gt;&lt;key app="EN" db-id="vrw09z05bazsdae59rd5vrt4pxss9spdx9zs" timestamp="1413553898"&gt;97&lt;/key&gt;&lt;/foreign-keys&gt;&lt;ref-type name="Journal Article"&gt;17&lt;/ref-type&gt;&lt;contributors&gt;&lt;authors&gt;&lt;author&gt;Mike Joy&lt;/author&gt;&lt;author&gt;Nathan Griffiths&lt;/author&gt;&lt;author&gt;Russell Boyatt&lt;/author&gt;&lt;/authors&gt;&lt;/contributors&gt;&lt;titles&gt;&lt;title&gt;The boss online submission and assessment system&lt;/title&gt;&lt;secondary-title&gt;J. Educ. Resour. Comput.&lt;/secondary-title&gt;&lt;/titles&gt;&lt;periodical&gt;&lt;full-title&gt;J. Educ. Resour. Comput.&lt;/full-title&gt;&lt;/periodical&gt;&lt;pages&gt;2&lt;/pages&gt;&lt;volume&gt;5&lt;/volume&gt;&lt;number&gt;3&lt;/number&gt;&lt;dates&gt;&lt;year&gt;2005&lt;/year&gt;&lt;/dates&gt;&lt;isbn&gt;1531-4278&lt;/isbn&gt;&lt;urls&gt;&lt;/urls&gt;&lt;custom1&gt;1163407&lt;/custom1&gt;&lt;electronic-resource-num&gt;10.1145/1163405.1163407&lt;/electronic-resource-num&gt;&lt;/record&gt;&lt;/Cite&gt;&lt;/EndNote&gt;</w:instrText>
      </w:r>
      <w:r w:rsidR="00396928" w:rsidRPr="00015584">
        <w:rPr>
          <w:lang w:val="en-AU"/>
        </w:rPr>
        <w:fldChar w:fldCharType="separate"/>
      </w:r>
      <w:r w:rsidR="00935050" w:rsidRPr="00015584">
        <w:rPr>
          <w:noProof/>
          <w:lang w:val="en-AU"/>
        </w:rPr>
        <w:t>[9, 10]</w:t>
      </w:r>
      <w:r w:rsidR="00396928" w:rsidRPr="00015584">
        <w:rPr>
          <w:lang w:val="en-AU"/>
        </w:rPr>
        <w:fldChar w:fldCharType="end"/>
      </w:r>
      <w:r w:rsidRPr="00015584">
        <w:rPr>
          <w:lang w:val="en-AU"/>
        </w:rPr>
        <w:t xml:space="preserve">, though originally a local program, it added </w:t>
      </w:r>
      <w:r w:rsidR="00373F18" w:rsidRPr="00015584">
        <w:rPr>
          <w:lang w:val="en-AU"/>
        </w:rPr>
        <w:t>a</w:t>
      </w:r>
      <w:r w:rsidRPr="00015584">
        <w:rPr>
          <w:lang w:val="en-AU"/>
        </w:rPr>
        <w:t xml:space="preserve"> web server to turn the traditional system into one of a web system.  </w:t>
      </w:r>
      <w:r w:rsidR="00373F18" w:rsidRPr="00015584">
        <w:rPr>
          <w:lang w:val="en-AU"/>
        </w:rPr>
        <w:t>Initially this was focused on giving tutors access to submission</w:t>
      </w:r>
      <w:r w:rsidR="00FA682D" w:rsidRPr="00015584">
        <w:rPr>
          <w:lang w:val="en-AU"/>
        </w:rPr>
        <w:t>s</w:t>
      </w:r>
      <w:r w:rsidR="00373F18" w:rsidRPr="00015584">
        <w:rPr>
          <w:lang w:val="en-AU"/>
        </w:rPr>
        <w:t xml:space="preserve"> without having to access a machine locally but has since</w:t>
      </w:r>
      <w:r w:rsidR="00FA682D" w:rsidRPr="00015584">
        <w:rPr>
          <w:lang w:val="en-AU"/>
        </w:rPr>
        <w:t xml:space="preserve"> been</w:t>
      </w:r>
      <w:r w:rsidR="00373F18" w:rsidRPr="00015584">
        <w:rPr>
          <w:lang w:val="en-AU"/>
        </w:rPr>
        <w:t xml:space="preserve"> extended to allowing students to</w:t>
      </w:r>
      <w:r w:rsidR="00FA682D" w:rsidRPr="00015584">
        <w:rPr>
          <w:lang w:val="en-AU"/>
        </w:rPr>
        <w:t xml:space="preserve"> externally</w:t>
      </w:r>
      <w:r w:rsidR="00373F18" w:rsidRPr="00015584">
        <w:rPr>
          <w:lang w:val="en-AU"/>
        </w:rPr>
        <w:t xml:space="preserve"> submit and view their course information. Another notable change</w:t>
      </w:r>
      <w:r w:rsidR="000E5E12" w:rsidRPr="00015584">
        <w:rPr>
          <w:lang w:val="en-AU"/>
        </w:rPr>
        <w:t xml:space="preserve"> was the </w:t>
      </w:r>
      <w:r w:rsidR="00373F18" w:rsidRPr="00015584">
        <w:rPr>
          <w:lang w:val="en-AU"/>
        </w:rPr>
        <w:t xml:space="preserve">inclusion </w:t>
      </w:r>
      <w:r w:rsidR="000E5E12" w:rsidRPr="00015584">
        <w:rPr>
          <w:lang w:val="en-AU"/>
        </w:rPr>
        <w:t>of</w:t>
      </w:r>
      <w:r w:rsidR="00373F18" w:rsidRPr="00015584">
        <w:rPr>
          <w:lang w:val="en-AU"/>
        </w:rPr>
        <w:t xml:space="preserve"> limited analysis for plagiarism detection.</w:t>
      </w:r>
    </w:p>
    <w:p w14:paraId="6915EB2E" w14:textId="77777777" w:rsidR="00141038" w:rsidRPr="00015584" w:rsidRDefault="00A30067" w:rsidP="008510B8">
      <w:pPr>
        <w:rPr>
          <w:lang w:val="en-AU"/>
        </w:rPr>
      </w:pPr>
      <w:proofErr w:type="spellStart"/>
      <w:r w:rsidRPr="00015584">
        <w:rPr>
          <w:lang w:val="en-AU"/>
        </w:rPr>
        <w:t>RoboProf</w:t>
      </w:r>
      <w:proofErr w:type="spellEnd"/>
      <w:r w:rsidRPr="00015584">
        <w:rPr>
          <w:lang w:val="en-AU"/>
        </w:rPr>
        <w:t xml:space="preserve"> was a Java-oriented assessment system that presented programming questions to students in a quiz style rather than a single assignment</w:t>
      </w:r>
      <w:r w:rsidR="00396928" w:rsidRPr="00015584">
        <w:rPr>
          <w:lang w:val="en-AU"/>
        </w:rPr>
        <w:t xml:space="preserve"> </w:t>
      </w:r>
      <w:r w:rsidR="00396928" w:rsidRPr="00015584">
        <w:rPr>
          <w:lang w:val="en-AU"/>
        </w:rPr>
        <w:fldChar w:fldCharType="begin"/>
      </w:r>
      <w:r w:rsidR="00935050" w:rsidRPr="00015584">
        <w:rPr>
          <w:lang w:val="en-AU"/>
        </w:rPr>
        <w:instrText xml:space="preserve"> ADDIN EN.CITE &lt;EndNote&gt;&lt;Cite&gt;&lt;Author&gt;Saikkonen&lt;/Author&gt;&lt;Year&gt;2001&lt;/Year&gt;&lt;RecNum&gt;165&lt;/RecNum&gt;&lt;DisplayText&gt;[11]&lt;/DisplayText&gt;&lt;record&gt;&lt;rec-number&gt;165&lt;/rec-number&gt;&lt;foreign-keys&gt;&lt;key app="EN" db-id="vrw09z05bazsdae59rd5vrt4pxss9spdx9zs" timestamp="1414713073"&gt;165&lt;/key&gt;&lt;/foreign-keys&gt;&lt;ref-type name="Conference Proceedings"&gt;10&lt;/ref-type&gt;&lt;contributors&gt;&lt;authors&gt;&lt;author&gt;Saikkonen, Riku&lt;/author&gt;&lt;author&gt;Malmi, Lauri&lt;/author&gt;&lt;author&gt;Korhonen, Ari&lt;/author&gt;&lt;/authors&gt;&lt;/contributors&gt;&lt;titles&gt;&lt;title&gt;Fully automatic assessment of programming exercises&lt;/title&gt;&lt;secondary-title&gt;ACM Sigcse Bulletin&lt;/secondary-title&gt;&lt;/titles&gt;&lt;periodical&gt;&lt;full-title&gt;ACM SIGCSE Bulletin&lt;/full-title&gt;&lt;/periodical&gt;&lt;pages&gt;133-136&lt;/pages&gt;&lt;volume&gt;33&lt;/volume&gt;&lt;number&gt;3&lt;/number&gt;&lt;dates&gt;&lt;year&gt;2001&lt;/year&gt;&lt;/dates&gt;&lt;publisher&gt;ACM&lt;/publisher&gt;&lt;isbn&gt;1581133308&lt;/isbn&gt;&lt;urls&gt;&lt;/urls&gt;&lt;/record&gt;&lt;/Cite&gt;&lt;/EndNote&gt;</w:instrText>
      </w:r>
      <w:r w:rsidR="00396928" w:rsidRPr="00015584">
        <w:rPr>
          <w:lang w:val="en-AU"/>
        </w:rPr>
        <w:fldChar w:fldCharType="separate"/>
      </w:r>
      <w:r w:rsidR="00935050" w:rsidRPr="00015584">
        <w:rPr>
          <w:noProof/>
          <w:lang w:val="en-AU"/>
        </w:rPr>
        <w:t>[11]</w:t>
      </w:r>
      <w:r w:rsidR="00396928" w:rsidRPr="00015584">
        <w:rPr>
          <w:lang w:val="en-AU"/>
        </w:rPr>
        <w:fldChar w:fldCharType="end"/>
      </w:r>
      <w:r w:rsidRPr="00015584">
        <w:rPr>
          <w:lang w:val="en-AU"/>
        </w:rPr>
        <w:t>. The system was not a LMS but single purpose system to give honours degree students an entry into programming providing 39 distinct problems of increasing difficulty</w:t>
      </w:r>
      <w:r w:rsidR="00141038" w:rsidRPr="00015584">
        <w:rPr>
          <w:lang w:val="en-AU"/>
        </w:rPr>
        <w:t xml:space="preserve"> or levels covering the use of primitive</w:t>
      </w:r>
      <w:r w:rsidR="00FA682D" w:rsidRPr="00015584">
        <w:rPr>
          <w:lang w:val="en-AU"/>
        </w:rPr>
        <w:t>s</w:t>
      </w:r>
      <w:r w:rsidR="00141038" w:rsidRPr="00015584">
        <w:rPr>
          <w:lang w:val="en-AU"/>
        </w:rPr>
        <w:t>, variables, arrays, program flow to the use of data structures.</w:t>
      </w:r>
    </w:p>
    <w:p w14:paraId="08EC3F45" w14:textId="4E869400" w:rsidR="00CF1098" w:rsidRPr="00015584" w:rsidRDefault="00E719D4" w:rsidP="00396928">
      <w:pPr>
        <w:rPr>
          <w:lang w:val="en-AU"/>
        </w:rPr>
      </w:pPr>
      <w:r w:rsidRPr="00015584">
        <w:rPr>
          <w:lang w:val="en-AU"/>
        </w:rPr>
        <w:t>T</w:t>
      </w:r>
      <w:r w:rsidR="00CF1098" w:rsidRPr="00015584">
        <w:rPr>
          <w:lang w:val="en-AU"/>
        </w:rPr>
        <w:t>he Automated System for the A</w:t>
      </w:r>
      <w:r w:rsidRPr="00015584">
        <w:rPr>
          <w:lang w:val="en-AU"/>
        </w:rPr>
        <w:t>ssessment of Programming (ASAP),</w:t>
      </w:r>
      <w:r w:rsidR="00CF1098" w:rsidRPr="00015584">
        <w:rPr>
          <w:lang w:val="en-AU"/>
        </w:rPr>
        <w:t xml:space="preserve"> developed at Kingston </w:t>
      </w:r>
      <w:r w:rsidR="00FA682D" w:rsidRPr="00015584">
        <w:rPr>
          <w:lang w:val="en-AU"/>
        </w:rPr>
        <w:t>U</w:t>
      </w:r>
      <w:r w:rsidR="00CF1098" w:rsidRPr="00015584">
        <w:rPr>
          <w:lang w:val="en-AU"/>
        </w:rPr>
        <w:t>niversity</w:t>
      </w:r>
      <w:r w:rsidR="00C70A35" w:rsidRPr="00015584">
        <w:rPr>
          <w:lang w:val="en-AU"/>
        </w:rPr>
        <w:t xml:space="preserve"> in the United Kingdom</w:t>
      </w:r>
      <w:r w:rsidR="00CF1098" w:rsidRPr="00015584">
        <w:rPr>
          <w:lang w:val="en-AU"/>
        </w:rPr>
        <w:t xml:space="preserve"> </w:t>
      </w:r>
      <w:r w:rsidRPr="00015584">
        <w:rPr>
          <w:lang w:val="en-AU"/>
        </w:rPr>
        <w:t>took a more modular approach, itself part of a larger distributed system that included a proprietary gradebook for tutor review and a marking web service that acted as a go between</w:t>
      </w:r>
      <w:r w:rsidR="00396928" w:rsidRPr="00015584">
        <w:rPr>
          <w:lang w:val="en-AU"/>
        </w:rPr>
        <w:t xml:space="preserve"> </w:t>
      </w:r>
      <w:r w:rsidR="00396928" w:rsidRPr="00015584">
        <w:rPr>
          <w:lang w:val="en-AU"/>
        </w:rPr>
        <w:fldChar w:fldCharType="begin"/>
      </w:r>
      <w:r w:rsidR="00935050" w:rsidRPr="00015584">
        <w:rPr>
          <w:lang w:val="en-AU"/>
        </w:rPr>
        <w:instrText xml:space="preserve"> ADDIN EN.CITE &lt;EndNote&gt;&lt;Cite&gt;&lt;Author&gt;Douce&lt;/Author&gt;&lt;Year&gt;2005&lt;/Year&gt;&lt;RecNum&gt;167&lt;/RecNum&gt;&lt;DisplayText&gt;[12]&lt;/DisplayText&gt;&lt;record&gt;&lt;rec-number&gt;167&lt;/rec-number&gt;&lt;foreign-keys&gt;&lt;key app="EN" db-id="vrw09z05bazsdae59rd5vrt4pxss9spdx9zs" timestamp="1414713720"&gt;167&lt;/key&gt;&lt;/foreign-keys&gt;&lt;ref-type name="Journal Article"&gt;17&lt;/ref-type&gt;&lt;contributors&gt;&lt;authors&gt;&lt;author&gt;Douce, Christopher&lt;/author&gt;&lt;author&gt;Livingstone, David&lt;/author&gt;&lt;author&gt;Orwell, James&lt;/author&gt;&lt;author&gt;Grindle, Steve&lt;/author&gt;&lt;author&gt;Cobb, Justin&lt;/author&gt;&lt;/authors&gt;&lt;/contributors&gt;&lt;titles&gt;&lt;title&gt;A technical perspective on ASAP–Automated System for Assessment of Programming&lt;/title&gt;&lt;/titles&gt;&lt;dates&gt;&lt;year&gt;2005&lt;/year&gt;&lt;/dates&gt;&lt;urls&gt;&lt;/urls&gt;&lt;/record&gt;&lt;/Cite&gt;&lt;/EndNote&gt;</w:instrText>
      </w:r>
      <w:r w:rsidR="00396928" w:rsidRPr="00015584">
        <w:rPr>
          <w:lang w:val="en-AU"/>
        </w:rPr>
        <w:fldChar w:fldCharType="separate"/>
      </w:r>
      <w:r w:rsidR="00935050" w:rsidRPr="00015584">
        <w:rPr>
          <w:noProof/>
          <w:lang w:val="en-AU"/>
        </w:rPr>
        <w:t>[12]</w:t>
      </w:r>
      <w:r w:rsidR="00396928" w:rsidRPr="00015584">
        <w:rPr>
          <w:lang w:val="en-AU"/>
        </w:rPr>
        <w:fldChar w:fldCharType="end"/>
      </w:r>
      <w:r w:rsidRPr="00015584">
        <w:rPr>
          <w:lang w:val="en-AU"/>
        </w:rPr>
        <w:t xml:space="preserve">. </w:t>
      </w:r>
    </w:p>
    <w:p w14:paraId="6A4401B2" w14:textId="4F1D2478" w:rsidR="00DB4719" w:rsidRPr="00015584" w:rsidRDefault="002442AF" w:rsidP="008510B8">
      <w:pPr>
        <w:rPr>
          <w:lang w:val="en-AU"/>
        </w:rPr>
      </w:pPr>
      <w:proofErr w:type="spellStart"/>
      <w:r w:rsidRPr="00015584">
        <w:rPr>
          <w:lang w:val="en-AU"/>
        </w:rPr>
        <w:t>ECAutoAssessment</w:t>
      </w:r>
      <w:proofErr w:type="spellEnd"/>
      <w:r w:rsidRPr="00015584">
        <w:rPr>
          <w:lang w:val="en-AU"/>
        </w:rPr>
        <w:t xml:space="preserve"> </w:t>
      </w:r>
      <w:r w:rsidR="00FA682D" w:rsidRPr="00015584">
        <w:rPr>
          <w:lang w:val="en-AU"/>
        </w:rPr>
        <w:t>was s</w:t>
      </w:r>
      <w:r w:rsidRPr="00015584">
        <w:rPr>
          <w:lang w:val="en-AU"/>
        </w:rPr>
        <w:t xml:space="preserve">imilar to the Automated Programming Assessment in </w:t>
      </w:r>
      <w:proofErr w:type="spellStart"/>
      <w:r w:rsidRPr="00015584">
        <w:rPr>
          <w:lang w:val="en-AU"/>
        </w:rPr>
        <w:t>CourseMaker</w:t>
      </w:r>
      <w:proofErr w:type="spellEnd"/>
      <w:r w:rsidRPr="00015584">
        <w:rPr>
          <w:lang w:val="en-AU"/>
        </w:rPr>
        <w:t xml:space="preserve"> and the aforementioned ASAP integrated with </w:t>
      </w:r>
      <w:r w:rsidR="00FA682D" w:rsidRPr="00015584">
        <w:rPr>
          <w:lang w:val="en-AU"/>
        </w:rPr>
        <w:t xml:space="preserve">an existing LMS, called </w:t>
      </w:r>
      <w:proofErr w:type="spellStart"/>
      <w:r w:rsidR="00FA682D" w:rsidRPr="00015584">
        <w:rPr>
          <w:lang w:val="en-AU"/>
        </w:rPr>
        <w:t>Plone</w:t>
      </w:r>
      <w:proofErr w:type="spellEnd"/>
      <w:r w:rsidR="00FA682D" w:rsidRPr="00015584">
        <w:rPr>
          <w:lang w:val="en-AU"/>
        </w:rPr>
        <w:t>.</w:t>
      </w:r>
      <w:r w:rsidRPr="00015584">
        <w:rPr>
          <w:lang w:val="en-AU"/>
        </w:rPr>
        <w:t xml:space="preserve"> </w:t>
      </w:r>
      <w:r w:rsidR="00FA682D" w:rsidRPr="00015584">
        <w:rPr>
          <w:lang w:val="en-AU"/>
        </w:rPr>
        <w:t>T</w:t>
      </w:r>
      <w:r w:rsidRPr="00015584">
        <w:rPr>
          <w:lang w:val="en-AU"/>
        </w:rPr>
        <w:t>hough technically an open source Content Management System</w:t>
      </w:r>
      <w:r w:rsidR="00C70A35" w:rsidRPr="00015584">
        <w:rPr>
          <w:lang w:val="en-AU"/>
        </w:rPr>
        <w:t>,</w:t>
      </w:r>
      <w:r w:rsidRPr="00015584">
        <w:rPr>
          <w:lang w:val="en-AU"/>
        </w:rPr>
        <w:t xml:space="preserve"> </w:t>
      </w:r>
      <w:r w:rsidR="00FA682D" w:rsidRPr="00015584">
        <w:rPr>
          <w:lang w:val="en-AU"/>
        </w:rPr>
        <w:t xml:space="preserve">it </w:t>
      </w:r>
      <w:r w:rsidRPr="00015584">
        <w:rPr>
          <w:lang w:val="en-AU"/>
        </w:rPr>
        <w:t>was tailored to fill the role at Magdeburg</w:t>
      </w:r>
      <w:r w:rsidR="00C70A35" w:rsidRPr="00015584">
        <w:rPr>
          <w:lang w:val="en-AU"/>
        </w:rPr>
        <w:t xml:space="preserve"> University in Germany</w:t>
      </w:r>
      <w:r w:rsidRPr="00015584">
        <w:rPr>
          <w:lang w:val="en-AU"/>
        </w:rPr>
        <w:t xml:space="preserve"> and </w:t>
      </w:r>
      <w:r w:rsidR="00C70A35" w:rsidRPr="00015584">
        <w:rPr>
          <w:lang w:val="en-AU"/>
        </w:rPr>
        <w:t xml:space="preserve">in many </w:t>
      </w:r>
      <w:r w:rsidRPr="00015584">
        <w:rPr>
          <w:lang w:val="en-AU"/>
        </w:rPr>
        <w:t>other universities</w:t>
      </w:r>
      <w:r w:rsidR="00396928" w:rsidRPr="00015584">
        <w:rPr>
          <w:lang w:val="en-AU"/>
        </w:rPr>
        <w:t xml:space="preserve"> </w:t>
      </w:r>
      <w:r w:rsidR="00396928" w:rsidRPr="00015584">
        <w:rPr>
          <w:lang w:val="en-AU"/>
        </w:rPr>
        <w:fldChar w:fldCharType="begin"/>
      </w:r>
      <w:r w:rsidR="00935050" w:rsidRPr="00015584">
        <w:rPr>
          <w:lang w:val="en-AU"/>
        </w:rPr>
        <w:instrText xml:space="preserve"> ADDIN EN.CITE &lt;EndNote&gt;&lt;Cite&gt;&lt;Author&gt;Amelung&lt;/Author&gt;&lt;Year&gt;2011&lt;/Year&gt;&lt;RecNum&gt;168&lt;/RecNum&gt;&lt;DisplayText&gt;[13]&lt;/DisplayText&gt;&lt;record&gt;&lt;rec-number&gt;168&lt;/rec-number&gt;&lt;foreign-keys&gt;&lt;key app="EN" db-id="vrw09z05bazsdae59rd5vrt4pxss9spdx9zs" timestamp="1414713912"&gt;168&lt;/key&gt;&lt;/foreign-keys&gt;&lt;ref-type name="Journal Article"&gt;17&lt;/ref-type&gt;&lt;contributors&gt;&lt;authors&gt;&lt;author&gt;Amelung, Mario&lt;/author&gt;&lt;author&gt;Krieger, Katrin&lt;/author&gt;&lt;author&gt;Rosner, Dietmar&lt;/author&gt;&lt;/authors&gt;&lt;/contributors&gt;&lt;titles&gt;&lt;title&gt;E-Assessment as a Service&lt;/title&gt;&lt;secondary-title&gt;Learning Technologies, IEEE Transactions on&lt;/secondary-title&gt;&lt;/titles&gt;&lt;periodical&gt;&lt;full-title&gt;Learning Technologies, IEEE Transactions on&lt;/full-title&gt;&lt;/periodical&gt;&lt;pages&gt;162-174&lt;/pages&gt;&lt;volume&gt;4&lt;/volume&gt;&lt;number&gt;2&lt;/number&gt;&lt;dates&gt;&lt;year&gt;2011&lt;/year&gt;&lt;/dates&gt;&lt;isbn&gt;1939-1382&lt;/isbn&gt;&lt;urls&gt;&lt;/urls&gt;&lt;/record&gt;&lt;/Cite&gt;&lt;/EndNote&gt;</w:instrText>
      </w:r>
      <w:r w:rsidR="00396928" w:rsidRPr="00015584">
        <w:rPr>
          <w:lang w:val="en-AU"/>
        </w:rPr>
        <w:fldChar w:fldCharType="separate"/>
      </w:r>
      <w:r w:rsidR="00935050" w:rsidRPr="00015584">
        <w:rPr>
          <w:noProof/>
          <w:lang w:val="en-AU"/>
        </w:rPr>
        <w:t>[13]</w:t>
      </w:r>
      <w:r w:rsidR="00396928" w:rsidRPr="00015584">
        <w:rPr>
          <w:lang w:val="en-AU"/>
        </w:rPr>
        <w:fldChar w:fldCharType="end"/>
      </w:r>
      <w:r w:rsidRPr="00015584">
        <w:rPr>
          <w:lang w:val="en-AU"/>
        </w:rPr>
        <w:t xml:space="preserve">. The </w:t>
      </w:r>
      <w:proofErr w:type="spellStart"/>
      <w:r w:rsidRPr="00015584">
        <w:rPr>
          <w:lang w:val="en-AU"/>
        </w:rPr>
        <w:t>ECAutoAssessment</w:t>
      </w:r>
      <w:proofErr w:type="spellEnd"/>
      <w:r w:rsidRPr="00015584">
        <w:rPr>
          <w:lang w:val="en-AU"/>
        </w:rPr>
        <w:t xml:space="preserve"> system was different from previous system</w:t>
      </w:r>
      <w:r w:rsidR="00FA682D" w:rsidRPr="00015584">
        <w:rPr>
          <w:lang w:val="en-AU"/>
        </w:rPr>
        <w:t>s</w:t>
      </w:r>
      <w:r w:rsidRPr="00015584">
        <w:rPr>
          <w:lang w:val="en-AU"/>
        </w:rPr>
        <w:t xml:space="preserve"> in that it aimed to support a wide range of programming languages and also integrate additional non</w:t>
      </w:r>
      <w:r w:rsidR="00FA682D" w:rsidRPr="00015584">
        <w:rPr>
          <w:lang w:val="en-AU"/>
        </w:rPr>
        <w:t>-</w:t>
      </w:r>
      <w:r w:rsidRPr="00015584">
        <w:rPr>
          <w:lang w:val="en-AU"/>
        </w:rPr>
        <w:t xml:space="preserve">standard testing methods and types such as a short text based question and answer system. It was accessed through two separate interfaces added into the </w:t>
      </w:r>
      <w:proofErr w:type="spellStart"/>
      <w:r w:rsidRPr="00015584">
        <w:rPr>
          <w:lang w:val="en-AU"/>
        </w:rPr>
        <w:t>Plone</w:t>
      </w:r>
      <w:proofErr w:type="spellEnd"/>
      <w:r w:rsidRPr="00015584">
        <w:rPr>
          <w:lang w:val="en-AU"/>
        </w:rPr>
        <w:t xml:space="preserve"> LMS, one for teachers to create assignments, define test</w:t>
      </w:r>
      <w:r w:rsidR="00FA682D" w:rsidRPr="00015584">
        <w:rPr>
          <w:lang w:val="en-AU"/>
        </w:rPr>
        <w:t>s</w:t>
      </w:r>
      <w:r w:rsidRPr="00015584">
        <w:rPr>
          <w:lang w:val="en-AU"/>
        </w:rPr>
        <w:t xml:space="preserve"> and related testing schem</w:t>
      </w:r>
      <w:r w:rsidR="00FA682D" w:rsidRPr="00015584">
        <w:rPr>
          <w:lang w:val="en-AU"/>
        </w:rPr>
        <w:t>a</w:t>
      </w:r>
      <w:r w:rsidRPr="00015584">
        <w:rPr>
          <w:lang w:val="en-AU"/>
        </w:rPr>
        <w:t xml:space="preserve">s and </w:t>
      </w:r>
      <w:r w:rsidR="00FA682D" w:rsidRPr="00015584">
        <w:rPr>
          <w:lang w:val="en-AU"/>
        </w:rPr>
        <w:t xml:space="preserve">the other </w:t>
      </w:r>
      <w:r w:rsidRPr="00015584">
        <w:rPr>
          <w:lang w:val="en-AU"/>
        </w:rPr>
        <w:t xml:space="preserve">one for students to submit and view the results of their submissions. </w:t>
      </w:r>
    </w:p>
    <w:p w14:paraId="4E01FC61" w14:textId="77777777" w:rsidR="00C86183" w:rsidRPr="00015584" w:rsidRDefault="00B454BE" w:rsidP="008510B8">
      <w:pPr>
        <w:rPr>
          <w:lang w:val="en-AU"/>
        </w:rPr>
      </w:pPr>
      <w:r w:rsidRPr="00015584">
        <w:rPr>
          <w:lang w:val="en-AU"/>
        </w:rPr>
        <w:t xml:space="preserve">Another recent system was </w:t>
      </w:r>
      <w:r w:rsidR="002A2DD4" w:rsidRPr="00015584">
        <w:rPr>
          <w:lang w:val="en-AU"/>
        </w:rPr>
        <w:t>a plugin for</w:t>
      </w:r>
      <w:r w:rsidRPr="00015584">
        <w:rPr>
          <w:lang w:val="en-AU"/>
        </w:rPr>
        <w:t xml:space="preserve"> Web-CAT </w:t>
      </w:r>
      <w:r w:rsidR="002A2DD4" w:rsidRPr="00015584">
        <w:rPr>
          <w:lang w:val="en-AU"/>
        </w:rPr>
        <w:t xml:space="preserve">automated programming test </w:t>
      </w:r>
      <w:r w:rsidRPr="00015584">
        <w:rPr>
          <w:lang w:val="en-AU"/>
        </w:rPr>
        <w:t>system</w:t>
      </w:r>
      <w:r w:rsidR="00E1546D" w:rsidRPr="00015584">
        <w:rPr>
          <w:lang w:val="en-AU"/>
        </w:rPr>
        <w:t xml:space="preserve"> </w:t>
      </w:r>
      <w:r w:rsidR="00E1546D" w:rsidRPr="00015584">
        <w:rPr>
          <w:lang w:val="en-AU"/>
        </w:rPr>
        <w:fldChar w:fldCharType="begin"/>
      </w:r>
      <w:r w:rsidR="00935050" w:rsidRPr="00015584">
        <w:rPr>
          <w:lang w:val="en-AU"/>
        </w:rPr>
        <w:instrText xml:space="preserve"> ADDIN EN.CITE &lt;EndNote&gt;&lt;Cite&gt;&lt;Author&gt;Edwards&lt;/Author&gt;&lt;Year&gt;2008&lt;/Year&gt;&lt;RecNum&gt;106&lt;/RecNum&gt;&lt;DisplayText&gt;[14]&lt;/DisplayText&gt;&lt;record&gt;&lt;rec-number&gt;106&lt;/rec-number&gt;&lt;foreign-keys&gt;&lt;key app="EN" db-id="vrw09z05bazsdae59rd5vrt4pxss9spdx9zs" timestamp="1413553906"&gt;106&lt;/key&gt;&lt;/foreign-keys&gt;&lt;ref-type name="Journal Article"&gt;17&lt;/ref-type&gt;&lt;contributors&gt;&lt;authors&gt;&lt;author&gt;Stephen H. Edwards&lt;/author&gt;&lt;author&gt;Manuel A. Perez-Quinones&lt;/author&gt;&lt;/authors&gt;&lt;/contributors&gt;&lt;titles&gt;&lt;title&gt;Web-CAT: automatically grading programming assignments&lt;/title&gt;&lt;secondary-title&gt;SIGCSE Bull.&lt;/secondary-title&gt;&lt;/titles&gt;&lt;periodical&gt;&lt;full-title&gt;SIGCSE Bull.&lt;/full-title&gt;&lt;/periodical&gt;&lt;pages&gt;328-328&lt;/pages&gt;&lt;volume&gt;40&lt;/volume&gt;&lt;number&gt;3&lt;/number&gt;&lt;dates&gt;&lt;year&gt;2008&lt;/year&gt;&lt;/dates&gt;&lt;isbn&gt;0097-8418&lt;/isbn&gt;&lt;urls&gt;&lt;/urls&gt;&lt;custom1&gt;1384371&lt;/custom1&gt;&lt;electronic-resource-num&gt;10.1145/1597849.1384371&lt;/electronic-resource-num&gt;&lt;/record&gt;&lt;/Cite&gt;&lt;/EndNote&gt;</w:instrText>
      </w:r>
      <w:r w:rsidR="00E1546D" w:rsidRPr="00015584">
        <w:rPr>
          <w:lang w:val="en-AU"/>
        </w:rPr>
        <w:fldChar w:fldCharType="separate"/>
      </w:r>
      <w:r w:rsidR="00935050" w:rsidRPr="00015584">
        <w:rPr>
          <w:noProof/>
          <w:lang w:val="en-AU"/>
        </w:rPr>
        <w:t>[14]</w:t>
      </w:r>
      <w:r w:rsidR="00E1546D" w:rsidRPr="00015584">
        <w:rPr>
          <w:lang w:val="en-AU"/>
        </w:rPr>
        <w:fldChar w:fldCharType="end"/>
      </w:r>
      <w:r w:rsidR="00E1546D" w:rsidRPr="00015584">
        <w:rPr>
          <w:lang w:val="en-AU"/>
        </w:rPr>
        <w:t xml:space="preserve"> </w:t>
      </w:r>
      <w:r w:rsidRPr="00015584">
        <w:rPr>
          <w:lang w:val="en-AU"/>
        </w:rPr>
        <w:t xml:space="preserve">that was specifically </w:t>
      </w:r>
      <w:r w:rsidR="00C86183" w:rsidRPr="00015584">
        <w:rPr>
          <w:lang w:val="en-AU"/>
        </w:rPr>
        <w:t>design</w:t>
      </w:r>
      <w:r w:rsidR="00FA682D" w:rsidRPr="00015584">
        <w:rPr>
          <w:lang w:val="en-AU"/>
        </w:rPr>
        <w:t>ed</w:t>
      </w:r>
      <w:r w:rsidRPr="00015584">
        <w:rPr>
          <w:lang w:val="en-AU"/>
        </w:rPr>
        <w:t xml:space="preserve"> to promote Test Driven Development (TDD) at </w:t>
      </w:r>
      <w:r w:rsidR="00190DBB" w:rsidRPr="00015584">
        <w:rPr>
          <w:lang w:val="en-AU"/>
        </w:rPr>
        <w:t>Virginia</w:t>
      </w:r>
      <w:r w:rsidRPr="00015584">
        <w:rPr>
          <w:lang w:val="en-AU"/>
        </w:rPr>
        <w:t xml:space="preserve"> Tech</w:t>
      </w:r>
      <w:r w:rsidR="00E1546D" w:rsidRPr="00015584">
        <w:rPr>
          <w:lang w:val="en-AU"/>
        </w:rPr>
        <w:t xml:space="preserve"> </w:t>
      </w:r>
      <w:r w:rsidR="00E1546D" w:rsidRPr="00015584">
        <w:rPr>
          <w:lang w:val="en-AU"/>
        </w:rPr>
        <w:fldChar w:fldCharType="begin"/>
      </w:r>
      <w:r w:rsidR="00935050" w:rsidRPr="00015584">
        <w:rPr>
          <w:lang w:val="en-AU"/>
        </w:rPr>
        <w:instrText xml:space="preserve"> ADDIN EN.CITE &lt;EndNote&gt;&lt;Cite&gt;&lt;Author&gt;Buffardi&lt;/Author&gt;&lt;Year&gt;2013&lt;/Year&gt;&lt;RecNum&gt;112&lt;/RecNum&gt;&lt;DisplayText&gt;[15]&lt;/DisplayText&gt;&lt;record&gt;&lt;rec-number&gt;112&lt;/rec-number&gt;&lt;foreign-keys&gt;&lt;key app="EN" db-id="vrw09z05bazsdae59rd5vrt4pxss9spdx9zs" timestamp="1413553914"&gt;112&lt;/key&gt;&lt;/foreign-keys&gt;&lt;ref-type name="Conference Paper"&gt;47&lt;/ref-type&gt;&lt;contributors&gt;&lt;authors&gt;&lt;author&gt;Kevin Buffardi&lt;/author&gt;&lt;author&gt;Stephen H. Edwards&lt;/author&gt;&lt;/authors&gt;&lt;/contributors&gt;&lt;titles&gt;&lt;title&gt;Impacts of adaptive feedback on teaching test-driven development&lt;/title&gt;&lt;secondary-title&gt;Proceeding of the 44th ACM technical symposium on Computer science education&lt;/secondary-title&gt;&lt;/titles&gt;&lt;pages&gt;293-298&lt;/pages&gt;&lt;dates&gt;&lt;year&gt;2013&lt;/year&gt;&lt;/dates&gt;&lt;pub-location&gt;Denver, Colorado, USA&lt;/pub-location&gt;&lt;publisher&gt;ACM&lt;/publisher&gt;&lt;urls&gt;&lt;/urls&gt;&lt;custom1&gt;2445287&lt;/custom1&gt;&lt;electronic-resource-num&gt;10.1145/2445196.2445287&lt;/electronic-resource-num&gt;&lt;/record&gt;&lt;/Cite&gt;&lt;/EndNote&gt;</w:instrText>
      </w:r>
      <w:r w:rsidR="00E1546D" w:rsidRPr="00015584">
        <w:rPr>
          <w:lang w:val="en-AU"/>
        </w:rPr>
        <w:fldChar w:fldCharType="separate"/>
      </w:r>
      <w:r w:rsidR="00935050" w:rsidRPr="00015584">
        <w:rPr>
          <w:noProof/>
          <w:lang w:val="en-AU"/>
        </w:rPr>
        <w:t>[15]</w:t>
      </w:r>
      <w:r w:rsidR="00E1546D" w:rsidRPr="00015584">
        <w:rPr>
          <w:lang w:val="en-AU"/>
        </w:rPr>
        <w:fldChar w:fldCharType="end"/>
      </w:r>
      <w:r w:rsidRPr="00015584">
        <w:rPr>
          <w:lang w:val="en-AU"/>
        </w:rPr>
        <w:t xml:space="preserve">. </w:t>
      </w:r>
      <w:r w:rsidR="00C86183" w:rsidRPr="00015584">
        <w:rPr>
          <w:lang w:val="en-AU"/>
        </w:rPr>
        <w:t xml:space="preserve">The reason being </w:t>
      </w:r>
      <w:r w:rsidR="00FA682D" w:rsidRPr="00015584">
        <w:rPr>
          <w:lang w:val="en-AU"/>
        </w:rPr>
        <w:t xml:space="preserve">that </w:t>
      </w:r>
      <w:r w:rsidR="00C86183" w:rsidRPr="00015584">
        <w:rPr>
          <w:lang w:val="en-AU"/>
        </w:rPr>
        <w:t>TDD forms the backbone or is used in conjunction with several</w:t>
      </w:r>
      <w:r w:rsidR="001554CB" w:rsidRPr="00015584">
        <w:rPr>
          <w:lang w:val="en-AU"/>
        </w:rPr>
        <w:t xml:space="preserve"> </w:t>
      </w:r>
      <w:proofErr w:type="spellStart"/>
      <w:r w:rsidR="001554CB" w:rsidRPr="00015584">
        <w:rPr>
          <w:lang w:val="en-AU"/>
        </w:rPr>
        <w:t>eXtreme</w:t>
      </w:r>
      <w:proofErr w:type="spellEnd"/>
      <w:r w:rsidR="001554CB" w:rsidRPr="00015584">
        <w:rPr>
          <w:lang w:val="en-AU"/>
        </w:rPr>
        <w:t xml:space="preserve"> Programming (XP) and</w:t>
      </w:r>
      <w:r w:rsidR="00C86183" w:rsidRPr="00015584">
        <w:rPr>
          <w:lang w:val="en-AU"/>
        </w:rPr>
        <w:t xml:space="preserve"> Agile Devolvement Methodologies</w:t>
      </w:r>
      <w:r w:rsidR="00F624A5" w:rsidRPr="00015584">
        <w:rPr>
          <w:lang w:val="en-AU"/>
        </w:rPr>
        <w:t>. Such methodologies</w:t>
      </w:r>
      <w:r w:rsidR="00C86183" w:rsidRPr="00015584">
        <w:rPr>
          <w:lang w:val="en-AU"/>
        </w:rPr>
        <w:t xml:space="preserve"> utilise teams o</w:t>
      </w:r>
      <w:r w:rsidR="00F624A5" w:rsidRPr="00015584">
        <w:rPr>
          <w:lang w:val="en-AU"/>
        </w:rPr>
        <w:t>f</w:t>
      </w:r>
      <w:r w:rsidR="00C86183" w:rsidRPr="00015584">
        <w:rPr>
          <w:lang w:val="en-AU"/>
        </w:rPr>
        <w:t xml:space="preserve"> programmers driving development forward with less documentation than a standard waterfall based development methodology.</w:t>
      </w:r>
      <w:r w:rsidR="0058729F" w:rsidRPr="00015584">
        <w:rPr>
          <w:lang w:val="en-AU"/>
        </w:rPr>
        <w:t xml:space="preserve"> These </w:t>
      </w:r>
      <w:r w:rsidR="00C86183" w:rsidRPr="00015584">
        <w:rPr>
          <w:lang w:val="en-AU"/>
        </w:rPr>
        <w:t xml:space="preserve">development strategies have been shown to </w:t>
      </w:r>
      <w:r w:rsidR="00202127" w:rsidRPr="00015584">
        <w:rPr>
          <w:lang w:val="en-AU"/>
        </w:rPr>
        <w:t xml:space="preserve">benefit documentation and </w:t>
      </w:r>
      <w:r w:rsidR="00FA682D" w:rsidRPr="00015584">
        <w:rPr>
          <w:lang w:val="en-AU"/>
        </w:rPr>
        <w:t>maintenance</w:t>
      </w:r>
      <w:r w:rsidR="00202127" w:rsidRPr="00015584">
        <w:rPr>
          <w:lang w:val="en-AU"/>
        </w:rPr>
        <w:t xml:space="preserve">, </w:t>
      </w:r>
      <w:r w:rsidR="00C86183" w:rsidRPr="00015584">
        <w:rPr>
          <w:lang w:val="en-AU"/>
        </w:rPr>
        <w:t xml:space="preserve">reduce the number of bugs </w:t>
      </w:r>
      <w:r w:rsidR="00FA682D" w:rsidRPr="00015584">
        <w:rPr>
          <w:lang w:val="en-AU"/>
        </w:rPr>
        <w:t>(</w:t>
      </w:r>
      <w:r w:rsidR="00C86183" w:rsidRPr="00015584">
        <w:rPr>
          <w:lang w:val="en-AU"/>
        </w:rPr>
        <w:t>especially those that arise under more complicated conditions</w:t>
      </w:r>
      <w:r w:rsidR="00FA682D" w:rsidRPr="00015584">
        <w:rPr>
          <w:lang w:val="en-AU"/>
        </w:rPr>
        <w:t>)</w:t>
      </w:r>
      <w:r w:rsidR="00C86183" w:rsidRPr="00015584">
        <w:rPr>
          <w:lang w:val="en-AU"/>
        </w:rPr>
        <w:t xml:space="preserve"> as well as giving programmers a guide to follow</w:t>
      </w:r>
      <w:r w:rsidR="00FA682D" w:rsidRPr="00015584">
        <w:rPr>
          <w:lang w:val="en-AU"/>
        </w:rPr>
        <w:t>,</w:t>
      </w:r>
      <w:r w:rsidR="00C86183" w:rsidRPr="00015584">
        <w:rPr>
          <w:lang w:val="en-AU"/>
        </w:rPr>
        <w:t xml:space="preserve"> boosting their confidence, speed, accuracy and sense of accomplishment </w:t>
      </w:r>
      <w:r w:rsidR="00FA682D" w:rsidRPr="00015584">
        <w:rPr>
          <w:lang w:val="en-AU"/>
        </w:rPr>
        <w:t xml:space="preserve">in </w:t>
      </w:r>
      <w:r w:rsidR="00F624A5" w:rsidRPr="00015584">
        <w:rPr>
          <w:lang w:val="en-AU"/>
        </w:rPr>
        <w:t>the passing of tests</w:t>
      </w:r>
      <w:r w:rsidR="00C86183" w:rsidRPr="00015584">
        <w:rPr>
          <w:lang w:val="en-AU"/>
        </w:rPr>
        <w:t>.</w:t>
      </w:r>
    </w:p>
    <w:p w14:paraId="3D3BF299" w14:textId="07302FD1" w:rsidR="00F624A5" w:rsidRPr="00015584" w:rsidRDefault="00B454BE" w:rsidP="008510B8">
      <w:pPr>
        <w:rPr>
          <w:lang w:val="en-AU"/>
        </w:rPr>
      </w:pPr>
      <w:r w:rsidRPr="00015584">
        <w:rPr>
          <w:lang w:val="en-AU"/>
        </w:rPr>
        <w:t xml:space="preserve">TDD is </w:t>
      </w:r>
      <w:r w:rsidR="00F624A5" w:rsidRPr="00015584">
        <w:rPr>
          <w:lang w:val="en-AU"/>
        </w:rPr>
        <w:t>a development</w:t>
      </w:r>
      <w:r w:rsidRPr="00015584">
        <w:rPr>
          <w:lang w:val="en-AU"/>
        </w:rPr>
        <w:t xml:space="preserve"> methodology that </w:t>
      </w:r>
      <w:r w:rsidR="00F624A5" w:rsidRPr="00015584">
        <w:rPr>
          <w:lang w:val="en-AU"/>
        </w:rPr>
        <w:t xml:space="preserve">specifies that </w:t>
      </w:r>
      <w:r w:rsidRPr="00015584">
        <w:rPr>
          <w:lang w:val="en-AU"/>
        </w:rPr>
        <w:t>one or more test should exists for each feature or functionality</w:t>
      </w:r>
      <w:r w:rsidR="00F624A5" w:rsidRPr="00015584">
        <w:rPr>
          <w:lang w:val="en-AU"/>
        </w:rPr>
        <w:t>. This has the effect of</w:t>
      </w:r>
      <w:r w:rsidRPr="00015584">
        <w:rPr>
          <w:lang w:val="en-AU"/>
        </w:rPr>
        <w:t xml:space="preserve"> mirror</w:t>
      </w:r>
      <w:r w:rsidR="00F624A5" w:rsidRPr="00015584">
        <w:rPr>
          <w:lang w:val="en-AU"/>
        </w:rPr>
        <w:t>ing</w:t>
      </w:r>
      <w:r w:rsidRPr="00015584">
        <w:rPr>
          <w:lang w:val="en-AU"/>
        </w:rPr>
        <w:t xml:space="preserve"> or replacing part of a Software Requirements specification</w:t>
      </w:r>
      <w:r w:rsidR="00F624A5" w:rsidRPr="00015584">
        <w:rPr>
          <w:lang w:val="en-AU"/>
        </w:rPr>
        <w:t xml:space="preserve"> such that the test</w:t>
      </w:r>
      <w:r w:rsidR="00C11ACF" w:rsidRPr="00015584">
        <w:rPr>
          <w:lang w:val="en-AU"/>
        </w:rPr>
        <w:t>s</w:t>
      </w:r>
      <w:r w:rsidR="00F624A5" w:rsidRPr="00015584">
        <w:rPr>
          <w:lang w:val="en-AU"/>
        </w:rPr>
        <w:t xml:space="preserve"> drive the requirements rather than documentation</w:t>
      </w:r>
      <w:r w:rsidRPr="00015584">
        <w:rPr>
          <w:lang w:val="en-AU"/>
        </w:rPr>
        <w:t>.</w:t>
      </w:r>
      <w:r w:rsidR="00C86183" w:rsidRPr="00015584">
        <w:rPr>
          <w:lang w:val="en-AU"/>
        </w:rPr>
        <w:t xml:space="preserve"> When </w:t>
      </w:r>
      <w:r w:rsidR="00F624A5" w:rsidRPr="00015584">
        <w:rPr>
          <w:lang w:val="en-AU"/>
        </w:rPr>
        <w:t xml:space="preserve">TDD is </w:t>
      </w:r>
      <w:r w:rsidR="00C86183" w:rsidRPr="00015584">
        <w:rPr>
          <w:lang w:val="en-AU"/>
        </w:rPr>
        <w:t>strictly applied</w:t>
      </w:r>
      <w:r w:rsidR="00F624A5" w:rsidRPr="00015584">
        <w:rPr>
          <w:lang w:val="en-AU"/>
        </w:rPr>
        <w:t xml:space="preserve"> </w:t>
      </w:r>
      <w:r w:rsidR="00C86183" w:rsidRPr="00015584">
        <w:rPr>
          <w:lang w:val="en-AU"/>
        </w:rPr>
        <w:t>no functional code should be written before a test or if code is written</w:t>
      </w:r>
      <w:r w:rsidR="00F624A5" w:rsidRPr="00015584">
        <w:rPr>
          <w:lang w:val="en-AU"/>
        </w:rPr>
        <w:t>. If code is written,</w:t>
      </w:r>
      <w:r w:rsidR="00C86183" w:rsidRPr="00015584">
        <w:rPr>
          <w:lang w:val="en-AU"/>
        </w:rPr>
        <w:t xml:space="preserve"> it is assumed to be wrong until </w:t>
      </w:r>
      <w:r w:rsidR="00F624A5" w:rsidRPr="00015584">
        <w:rPr>
          <w:lang w:val="en-AU"/>
        </w:rPr>
        <w:t xml:space="preserve">corresponding tests are </w:t>
      </w:r>
      <w:r w:rsidR="00C86183" w:rsidRPr="00015584">
        <w:rPr>
          <w:lang w:val="en-AU"/>
        </w:rPr>
        <w:t>written proving it is correct. As such</w:t>
      </w:r>
      <w:r w:rsidR="00C70A35" w:rsidRPr="00015584">
        <w:rPr>
          <w:lang w:val="en-AU"/>
        </w:rPr>
        <w:t>,</w:t>
      </w:r>
      <w:r w:rsidR="00C86183" w:rsidRPr="00015584">
        <w:rPr>
          <w:lang w:val="en-AU"/>
        </w:rPr>
        <w:t xml:space="preserve"> the idea of Automated Assessment that scales in complexity as the software develops is essentially the testing framework used in a TDD project.</w:t>
      </w:r>
    </w:p>
    <w:p w14:paraId="3FD6BDDC" w14:textId="77777777" w:rsidR="002A2DD4" w:rsidRPr="00015584" w:rsidRDefault="001336A3" w:rsidP="007950FA">
      <w:pPr>
        <w:rPr>
          <w:lang w:val="en-AU"/>
        </w:rPr>
      </w:pPr>
      <w:r w:rsidRPr="00015584">
        <w:rPr>
          <w:lang w:val="en-AU"/>
        </w:rPr>
        <w:t xml:space="preserve">The </w:t>
      </w:r>
      <w:proofErr w:type="spellStart"/>
      <w:r w:rsidR="00C2331C" w:rsidRPr="00015584">
        <w:rPr>
          <w:lang w:val="en-AU"/>
        </w:rPr>
        <w:t>W</w:t>
      </w:r>
      <w:r w:rsidRPr="00015584">
        <w:rPr>
          <w:lang w:val="en-AU"/>
        </w:rPr>
        <w:t>ebCAT</w:t>
      </w:r>
      <w:proofErr w:type="spellEnd"/>
      <w:r w:rsidR="00E1546D" w:rsidRPr="00015584">
        <w:rPr>
          <w:lang w:val="en-AU"/>
        </w:rPr>
        <w:t xml:space="preserve"> plugin </w:t>
      </w:r>
      <w:r w:rsidR="002A2DD4" w:rsidRPr="00015584">
        <w:rPr>
          <w:lang w:val="en-AU"/>
        </w:rPr>
        <w:t xml:space="preserve">is based around an adaptive feedback system that uses </w:t>
      </w:r>
      <w:r w:rsidR="007950FA" w:rsidRPr="00015584">
        <w:rPr>
          <w:lang w:val="en-AU"/>
        </w:rPr>
        <w:t xml:space="preserve">the correctness of the solution code and the coverage of the test code to tailor a message to a student. If TDD practices are </w:t>
      </w:r>
      <w:r w:rsidR="007950FA" w:rsidRPr="00015584">
        <w:rPr>
          <w:lang w:val="en-AU"/>
        </w:rPr>
        <w:lastRenderedPageBreak/>
        <w:t>adhered to</w:t>
      </w:r>
      <w:r w:rsidR="00C11ACF" w:rsidRPr="00015584">
        <w:rPr>
          <w:lang w:val="en-AU"/>
        </w:rPr>
        <w:t>,</w:t>
      </w:r>
      <w:r w:rsidR="007950FA" w:rsidRPr="00015584">
        <w:rPr>
          <w:lang w:val="en-AU"/>
        </w:rPr>
        <w:t xml:space="preserve"> the message </w:t>
      </w:r>
      <w:r w:rsidRPr="00015584">
        <w:rPr>
          <w:lang w:val="en-AU"/>
        </w:rPr>
        <w:t>acknowledges the use of good TDD practices and provides hints for a</w:t>
      </w:r>
      <w:r w:rsidR="007950FA" w:rsidRPr="00015584">
        <w:rPr>
          <w:lang w:val="en-AU"/>
        </w:rPr>
        <w:t>dditional progress</w:t>
      </w:r>
      <w:r w:rsidR="0089569A" w:rsidRPr="00015584">
        <w:rPr>
          <w:lang w:val="en-AU"/>
        </w:rPr>
        <w:t xml:space="preserve"> in the form of hint credits.</w:t>
      </w:r>
      <w:r w:rsidR="007950FA" w:rsidRPr="00015584">
        <w:rPr>
          <w:lang w:val="en-AU"/>
        </w:rPr>
        <w:t xml:space="preserve"> </w:t>
      </w:r>
      <w:r w:rsidR="0089569A" w:rsidRPr="00015584">
        <w:rPr>
          <w:lang w:val="en-AU"/>
        </w:rPr>
        <w:t>O</w:t>
      </w:r>
      <w:r w:rsidR="007950FA" w:rsidRPr="00015584">
        <w:rPr>
          <w:lang w:val="en-AU"/>
        </w:rPr>
        <w:t xml:space="preserve">therwise the message </w:t>
      </w:r>
      <w:r w:rsidRPr="00015584">
        <w:rPr>
          <w:lang w:val="en-AU"/>
        </w:rPr>
        <w:t>encourages the student to</w:t>
      </w:r>
      <w:r w:rsidR="007950FA" w:rsidRPr="00015584">
        <w:rPr>
          <w:lang w:val="en-AU"/>
        </w:rPr>
        <w:t xml:space="preserve"> go back towards a TDD approach without providing any additional hint</w:t>
      </w:r>
      <w:r w:rsidR="0089569A" w:rsidRPr="00015584">
        <w:rPr>
          <w:lang w:val="en-AU"/>
        </w:rPr>
        <w:t xml:space="preserve"> credits</w:t>
      </w:r>
      <w:r w:rsidR="007950FA" w:rsidRPr="00015584">
        <w:rPr>
          <w:lang w:val="en-AU"/>
        </w:rPr>
        <w:t>.</w:t>
      </w:r>
      <w:r w:rsidR="002A2DD4" w:rsidRPr="00015584">
        <w:rPr>
          <w:lang w:val="en-AU"/>
        </w:rPr>
        <w:t xml:space="preserve"> </w:t>
      </w:r>
    </w:p>
    <w:p w14:paraId="2C3E7871" w14:textId="77777777" w:rsidR="00C86183" w:rsidRPr="00015584" w:rsidRDefault="00DE7255" w:rsidP="007950FA">
      <w:pPr>
        <w:rPr>
          <w:lang w:val="en-AU"/>
        </w:rPr>
      </w:pPr>
      <w:r w:rsidRPr="00015584">
        <w:rPr>
          <w:lang w:val="en-AU"/>
        </w:rPr>
        <w:t>Though the</w:t>
      </w:r>
      <w:r w:rsidR="002A2DD4" w:rsidRPr="00015584">
        <w:rPr>
          <w:lang w:val="en-AU"/>
        </w:rPr>
        <w:t xml:space="preserve"> use of the system over a semester did not show significant improvement in adherence to TDD when compared to a previous non </w:t>
      </w:r>
      <w:proofErr w:type="spellStart"/>
      <w:r w:rsidR="002A2DD4" w:rsidRPr="00015584">
        <w:rPr>
          <w:lang w:val="en-AU"/>
        </w:rPr>
        <w:t>WebCAT</w:t>
      </w:r>
      <w:proofErr w:type="spellEnd"/>
      <w:r w:rsidR="002A2DD4" w:rsidRPr="00015584">
        <w:rPr>
          <w:lang w:val="en-AU"/>
        </w:rPr>
        <w:t xml:space="preserve"> semester for the same topic</w:t>
      </w:r>
      <w:r w:rsidR="003405C2" w:rsidRPr="00015584">
        <w:rPr>
          <w:lang w:val="en-AU"/>
        </w:rPr>
        <w:t>, t</w:t>
      </w:r>
      <w:r w:rsidR="002A2DD4" w:rsidRPr="00015584">
        <w:rPr>
          <w:lang w:val="en-AU"/>
        </w:rPr>
        <w:t xml:space="preserve">he developers noted </w:t>
      </w:r>
      <w:r w:rsidRPr="00015584">
        <w:rPr>
          <w:lang w:val="en-AU"/>
        </w:rPr>
        <w:t>that the system still showed promise and could benefit from improving its persuasiveness and introducing TDD</w:t>
      </w:r>
      <w:r w:rsidR="000B5AC9" w:rsidRPr="00015584">
        <w:rPr>
          <w:lang w:val="en-AU"/>
        </w:rPr>
        <w:t xml:space="preserve"> earlier in a course</w:t>
      </w:r>
      <w:r w:rsidRPr="00015584">
        <w:rPr>
          <w:lang w:val="en-AU"/>
        </w:rPr>
        <w:t xml:space="preserve"> </w:t>
      </w:r>
      <w:r w:rsidR="000B5AC9" w:rsidRPr="00015584">
        <w:rPr>
          <w:lang w:val="en-AU"/>
        </w:rPr>
        <w:t xml:space="preserve">and </w:t>
      </w:r>
      <w:r w:rsidRPr="00015584">
        <w:rPr>
          <w:lang w:val="en-AU"/>
        </w:rPr>
        <w:t>sticking to it in a form of long term persuasion.</w:t>
      </w:r>
    </w:p>
    <w:p w14:paraId="739F4085" w14:textId="2F6C4394" w:rsidR="00884786" w:rsidRPr="00015584" w:rsidRDefault="00884786" w:rsidP="00884786">
      <w:pPr>
        <w:rPr>
          <w:lang w:val="en-AU"/>
        </w:rPr>
      </w:pPr>
      <w:r w:rsidRPr="00015584">
        <w:rPr>
          <w:lang w:val="en-AU"/>
        </w:rPr>
        <w:t>Another recent system used in MIT courses gives automated feedback about errors in student submissions</w:t>
      </w:r>
      <w:r w:rsidR="00E1546D" w:rsidRPr="00015584">
        <w:rPr>
          <w:lang w:val="en-AU"/>
        </w:rPr>
        <w:t xml:space="preserve"> </w:t>
      </w:r>
      <w:r w:rsidR="00E1546D" w:rsidRPr="00015584">
        <w:rPr>
          <w:lang w:val="en-AU"/>
        </w:rPr>
        <w:fldChar w:fldCharType="begin"/>
      </w:r>
      <w:r w:rsidR="00935050" w:rsidRPr="00015584">
        <w:rPr>
          <w:lang w:val="en-AU"/>
        </w:rPr>
        <w:instrText xml:space="preserve"> ADDIN EN.CITE &lt;EndNote&gt;&lt;Cite&gt;&lt;Author&gt;Singh&lt;/Author&gt;&lt;Year&gt;2013&lt;/Year&gt;&lt;RecNum&gt;152&lt;/RecNum&gt;&lt;DisplayText&gt;[16]&lt;/DisplayText&gt;&lt;record&gt;&lt;rec-number&gt;152&lt;/rec-number&gt;&lt;foreign-keys&gt;&lt;key app="EN" db-id="vrw09z05bazsdae59rd5vrt4pxss9spdx9zs" timestamp="1414711915"&gt;152&lt;/key&gt;&lt;/foreign-keys&gt;&lt;ref-type name="Journal Article"&gt;17&lt;/ref-type&gt;&lt;contributors&gt;&lt;authors&gt;&lt;author&gt;Rishabh Singh&lt;/author&gt;&lt;author&gt;Sumit Gulwani&lt;/author&gt;&lt;author&gt;Armando Solar-Lezama&lt;/author&gt;&lt;/authors&gt;&lt;/contributors&gt;&lt;titles&gt;&lt;title&gt;Automated feedback generation for introductory programming assignments&lt;/title&gt;&lt;secondary-title&gt;SIGPLAN Not.&lt;/secondary-title&gt;&lt;/titles&gt;&lt;periodical&gt;&lt;full-title&gt;SIGPLAN Not.&lt;/full-title&gt;&lt;/periodical&gt;&lt;pages&gt;15-26&lt;/pages&gt;&lt;volume&gt;48&lt;/volume&gt;&lt;number&gt;6&lt;/number&gt;&lt;dates&gt;&lt;year&gt;2013&lt;/year&gt;&lt;/dates&gt;&lt;isbn&gt;0362-1340&lt;/isbn&gt;&lt;urls&gt;&lt;/urls&gt;&lt;custom1&gt;2462195&lt;/custom1&gt;&lt;electronic-resource-num&gt;10.1145/2499370.2462195&lt;/electronic-resource-num&gt;&lt;/record&gt;&lt;/Cite&gt;&lt;/EndNote&gt;</w:instrText>
      </w:r>
      <w:r w:rsidR="00E1546D" w:rsidRPr="00015584">
        <w:rPr>
          <w:lang w:val="en-AU"/>
        </w:rPr>
        <w:fldChar w:fldCharType="separate"/>
      </w:r>
      <w:r w:rsidR="00935050" w:rsidRPr="00015584">
        <w:rPr>
          <w:noProof/>
          <w:lang w:val="en-AU"/>
        </w:rPr>
        <w:t>[16]</w:t>
      </w:r>
      <w:r w:rsidR="00E1546D" w:rsidRPr="00015584">
        <w:rPr>
          <w:lang w:val="en-AU"/>
        </w:rPr>
        <w:fldChar w:fldCharType="end"/>
      </w:r>
      <w:r w:rsidRPr="00015584">
        <w:rPr>
          <w:lang w:val="en-AU"/>
        </w:rPr>
        <w:t xml:space="preserve">. The system does not aim to synthesis a correct program based on a rough outline submitted and </w:t>
      </w:r>
      <w:r w:rsidR="003405C2" w:rsidRPr="00015584">
        <w:rPr>
          <w:lang w:val="en-AU"/>
        </w:rPr>
        <w:t>use this solution to give further hints to match. I</w:t>
      </w:r>
      <w:r w:rsidRPr="00015584">
        <w:rPr>
          <w:lang w:val="en-AU"/>
        </w:rPr>
        <w:t>nstead</w:t>
      </w:r>
      <w:r w:rsidR="002B1D15" w:rsidRPr="00015584">
        <w:rPr>
          <w:lang w:val="en-AU"/>
        </w:rPr>
        <w:t>,</w:t>
      </w:r>
      <w:r w:rsidRPr="00015584">
        <w:rPr>
          <w:lang w:val="en-AU"/>
        </w:rPr>
        <w:t xml:space="preserve"> </w:t>
      </w:r>
      <w:r w:rsidR="003405C2" w:rsidRPr="00015584">
        <w:rPr>
          <w:lang w:val="en-AU"/>
        </w:rPr>
        <w:t xml:space="preserve">it </w:t>
      </w:r>
      <w:r w:rsidRPr="00015584">
        <w:rPr>
          <w:lang w:val="en-AU"/>
        </w:rPr>
        <w:t>uses a rule-directed translation strategy w</w:t>
      </w:r>
      <w:r w:rsidR="003405C2" w:rsidRPr="00015584">
        <w:rPr>
          <w:lang w:val="en-AU"/>
        </w:rPr>
        <w:t>h</w:t>
      </w:r>
      <w:r w:rsidRPr="00015584">
        <w:rPr>
          <w:lang w:val="en-AU"/>
        </w:rPr>
        <w:t xml:space="preserve">ere an error that meets a specific criteria will trigger a hint to be appended to the student’s feedback. </w:t>
      </w:r>
    </w:p>
    <w:p w14:paraId="3F7B145E" w14:textId="77777777" w:rsidR="00CF1098" w:rsidRPr="00015584" w:rsidRDefault="00074A4D" w:rsidP="0069692F">
      <w:pPr>
        <w:pStyle w:val="Heading2"/>
      </w:pPr>
      <w:bookmarkStart w:id="15" w:name="_Toc403336541"/>
      <w:bookmarkStart w:id="16" w:name="_Toc403371470"/>
      <w:r w:rsidRPr="00015584">
        <w:t>Moodle</w:t>
      </w:r>
      <w:r w:rsidR="00CF1098" w:rsidRPr="00015584">
        <w:t xml:space="preserve"> Automated Assessment Programming Modules and Plugins</w:t>
      </w:r>
      <w:bookmarkEnd w:id="15"/>
      <w:bookmarkEnd w:id="16"/>
    </w:p>
    <w:p w14:paraId="6FC94345" w14:textId="77777777" w:rsidR="009043A9" w:rsidRPr="00015584" w:rsidRDefault="009043A9" w:rsidP="005E3977">
      <w:pPr>
        <w:pStyle w:val="Heading3"/>
      </w:pPr>
      <w:bookmarkStart w:id="17" w:name="_Toc403336542"/>
      <w:bookmarkStart w:id="18" w:name="_Toc403371471"/>
      <w:r w:rsidRPr="00015584">
        <w:t xml:space="preserve">Introduction to the </w:t>
      </w:r>
      <w:r w:rsidR="00074A4D" w:rsidRPr="00015584">
        <w:t>Moodle</w:t>
      </w:r>
      <w:r w:rsidRPr="00015584">
        <w:t xml:space="preserve"> Learning Management System</w:t>
      </w:r>
      <w:bookmarkEnd w:id="17"/>
      <w:bookmarkEnd w:id="18"/>
    </w:p>
    <w:p w14:paraId="1726A834" w14:textId="77777777" w:rsidR="00CD64DB" w:rsidRPr="00015584" w:rsidRDefault="009977EF" w:rsidP="003C7A09">
      <w:pPr>
        <w:rPr>
          <w:lang w:val="en-AU"/>
        </w:rPr>
      </w:pPr>
      <w:r w:rsidRPr="00015584">
        <w:rPr>
          <w:lang w:val="en-AU"/>
        </w:rPr>
        <w:t>Several authors (</w:t>
      </w:r>
      <w:r w:rsidRPr="00015584">
        <w:rPr>
          <w:lang w:val="en-AU"/>
        </w:rPr>
        <w:fldChar w:fldCharType="begin">
          <w:fldData xml:space="preserve">PEVuZE5vdGU+PENpdGU+PEF1dGhvcj5JaGFudG9sYTwvQXV0aG9yPjxZZWFyPjIwMTA8L1llYXI+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</w:fldData>
        </w:fldChar>
      </w:r>
      <w:r w:rsidR="00935050" w:rsidRPr="00015584">
        <w:rPr>
          <w:lang w:val="en-AU"/>
        </w:rPr>
        <w:instrText xml:space="preserve"> ADDIN EN.CITE </w:instrText>
      </w:r>
      <w:r w:rsidR="00935050" w:rsidRPr="00015584">
        <w:rPr>
          <w:lang w:val="en-AU"/>
        </w:rPr>
        <w:fldChar w:fldCharType="begin">
          <w:fldData xml:space="preserve">PEVuZE5vdGU+PENpdGU+PEF1dGhvcj5JaGFudG9sYTwvQXV0aG9yPjxZZWFyPjIwMTA8L1llYXI+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</w:fldData>
        </w:fldChar>
      </w:r>
      <w:r w:rsidR="00935050" w:rsidRPr="00015584">
        <w:rPr>
          <w:lang w:val="en-AU"/>
        </w:rPr>
        <w:instrText xml:space="preserve"> ADDIN EN.CITE.DATA </w:instrText>
      </w:r>
      <w:r w:rsidR="00935050" w:rsidRPr="00015584">
        <w:rPr>
          <w:lang w:val="en-AU"/>
        </w:rPr>
      </w:r>
      <w:r w:rsidR="00935050" w:rsidRPr="00015584">
        <w:rPr>
          <w:lang w:val="en-AU"/>
        </w:rPr>
        <w:fldChar w:fldCharType="end"/>
      </w:r>
      <w:r w:rsidRPr="00015584">
        <w:rPr>
          <w:lang w:val="en-AU"/>
        </w:rPr>
      </w:r>
      <w:r w:rsidRPr="00015584">
        <w:rPr>
          <w:lang w:val="en-AU"/>
        </w:rPr>
        <w:fldChar w:fldCharType="separate"/>
      </w:r>
      <w:r w:rsidR="00935050" w:rsidRPr="00015584">
        <w:rPr>
          <w:noProof/>
          <w:lang w:val="en-AU"/>
        </w:rPr>
        <w:t>[17-19]</w:t>
      </w:r>
      <w:r w:rsidRPr="00015584">
        <w:rPr>
          <w:lang w:val="en-AU"/>
        </w:rPr>
        <w:fldChar w:fldCharType="end"/>
      </w:r>
      <w:r w:rsidRPr="00015584">
        <w:rPr>
          <w:lang w:val="en-AU"/>
        </w:rPr>
        <w:t>) have stated that any new Automated Program Assessment System (APAS) should be integrated into a Learning Management System (LMS) sometimes called a Virtual Learning Environment</w:t>
      </w:r>
      <w:r w:rsidR="00074A4D" w:rsidRPr="00015584">
        <w:rPr>
          <w:lang w:val="en-AU"/>
        </w:rPr>
        <w:t xml:space="preserve"> (VLE)</w:t>
      </w:r>
      <w:r w:rsidRPr="00015584">
        <w:rPr>
          <w:lang w:val="en-AU"/>
        </w:rPr>
        <w:t xml:space="preserve">. This will provide a single common interface and integrate with any other resources </w:t>
      </w:r>
      <w:r w:rsidR="00074A4D" w:rsidRPr="00015584">
        <w:rPr>
          <w:lang w:val="en-AU"/>
        </w:rPr>
        <w:t xml:space="preserve">already </w:t>
      </w:r>
      <w:r w:rsidRPr="00015584">
        <w:rPr>
          <w:lang w:val="en-AU"/>
        </w:rPr>
        <w:t xml:space="preserve">provided </w:t>
      </w:r>
      <w:r w:rsidR="00074A4D" w:rsidRPr="00015584">
        <w:rPr>
          <w:lang w:val="en-AU"/>
        </w:rPr>
        <w:t>for the students</w:t>
      </w:r>
      <w:r w:rsidRPr="00015584">
        <w:rPr>
          <w:lang w:val="en-AU"/>
        </w:rPr>
        <w:t>.</w:t>
      </w:r>
      <w:r w:rsidR="00CD64DB" w:rsidRPr="00015584">
        <w:rPr>
          <w:lang w:val="en-AU"/>
        </w:rPr>
        <w:t xml:space="preserve"> Taking this information on board, the </w:t>
      </w:r>
      <w:r w:rsidR="00074A4D" w:rsidRPr="00015584">
        <w:rPr>
          <w:lang w:val="en-AU"/>
        </w:rPr>
        <w:t>Moodle</w:t>
      </w:r>
      <w:r w:rsidR="00CD64DB" w:rsidRPr="00015584">
        <w:rPr>
          <w:lang w:val="en-AU"/>
        </w:rPr>
        <w:t xml:space="preserve"> LMS was chosen to be the target development platform as it is </w:t>
      </w:r>
      <w:r w:rsidR="00074A4D" w:rsidRPr="00015584">
        <w:rPr>
          <w:lang w:val="en-AU"/>
        </w:rPr>
        <w:t xml:space="preserve">the </w:t>
      </w:r>
      <w:r w:rsidR="00CD64DB" w:rsidRPr="00015584">
        <w:rPr>
          <w:lang w:val="en-AU"/>
        </w:rPr>
        <w:t>predominate LMS used at Flinders University (called Flinders Learning Online or FLO).</w:t>
      </w:r>
    </w:p>
    <w:p w14:paraId="410F895D" w14:textId="4E9346AC" w:rsidR="00CD64DB" w:rsidRPr="00015584" w:rsidRDefault="00074A4D" w:rsidP="00CD64DB">
      <w:pPr>
        <w:rPr>
          <w:lang w:val="en-AU"/>
        </w:rPr>
      </w:pPr>
      <w:r w:rsidRPr="00015584">
        <w:rPr>
          <w:lang w:val="en-AU"/>
        </w:rPr>
        <w:t>Moodle</w:t>
      </w:r>
      <w:r w:rsidR="00CD64DB" w:rsidRPr="00015584">
        <w:rPr>
          <w:lang w:val="en-AU"/>
        </w:rPr>
        <w:t xml:space="preserve"> stands for Modular Object-Oriented Dynamic Learning Environment. As such it is a single, robust, secure, modular, open source Learning Management System (LMS) that aims to make course </w:t>
      </w:r>
      <w:r w:rsidRPr="00015584">
        <w:rPr>
          <w:lang w:val="en-AU"/>
        </w:rPr>
        <w:t>resources</w:t>
      </w:r>
      <w:r w:rsidR="00CD64DB" w:rsidRPr="00015584">
        <w:rPr>
          <w:lang w:val="en-AU"/>
        </w:rPr>
        <w:t xml:space="preserve"> accessible to as many students as possible. The system is written in PHP</w:t>
      </w:r>
      <w:r w:rsidR="002B1D15" w:rsidRPr="00015584">
        <w:rPr>
          <w:lang w:val="en-AU"/>
        </w:rPr>
        <w:t>,</w:t>
      </w:r>
      <w:r w:rsidR="00CD64DB" w:rsidRPr="00015584">
        <w:rPr>
          <w:lang w:val="en-AU"/>
        </w:rPr>
        <w:t xml:space="preserve"> </w:t>
      </w:r>
      <w:r w:rsidRPr="00015584">
        <w:rPr>
          <w:lang w:val="en-AU"/>
        </w:rPr>
        <w:t>underpinned</w:t>
      </w:r>
      <w:r w:rsidR="00CD64DB" w:rsidRPr="00015584">
        <w:rPr>
          <w:lang w:val="en-AU"/>
        </w:rPr>
        <w:t xml:space="preserve"> with a common SQL database (Apache, PostgreSQL/MySQL/</w:t>
      </w:r>
      <w:proofErr w:type="spellStart"/>
      <w:r w:rsidR="00CD64DB" w:rsidRPr="00015584">
        <w:rPr>
          <w:lang w:val="en-AU"/>
        </w:rPr>
        <w:t>MariaDB</w:t>
      </w:r>
      <w:proofErr w:type="spellEnd"/>
      <w:r w:rsidR="00CD64DB" w:rsidRPr="00015584">
        <w:rPr>
          <w:lang w:val="en-AU"/>
        </w:rPr>
        <w:t xml:space="preserve">)  </w:t>
      </w:r>
      <w:r w:rsidR="00CD64DB" w:rsidRPr="00015584">
        <w:rPr>
          <w:lang w:val="en-AU"/>
        </w:rPr>
        <w:fldChar w:fldCharType="begin"/>
      </w:r>
      <w:r w:rsidR="00935050" w:rsidRPr="00015584">
        <w:rPr>
          <w:lang w:val="en-AU"/>
        </w:rPr>
        <w:instrText xml:space="preserve"> ADDIN EN.CITE &lt;EndNote&gt;&lt;Cite&gt;&lt;Author&gt;Docs.moodle.org&lt;/Author&gt;&lt;Year&gt;2014&lt;/Year&gt;&lt;RecNum&gt;170&lt;/RecNum&gt;&lt;DisplayText&gt;[20]&lt;/DisplayText&gt;&lt;record&gt;&lt;rec-number&gt;170&lt;/rec-number&gt;&lt;foreign-keys&gt;&lt;key app="EN" db-id="vrw09z05bazsdae59rd5vrt4pxss9spdx9zs" timestamp="1414714995"&gt;170&lt;/key&gt;&lt;/foreign-keys&gt;&lt;ref-type name="Web Page"&gt;12&lt;/ref-type&gt;&lt;contributors&gt;&lt;authors&gt;&lt;author&gt;Docs.moodle.org&lt;/author&gt;&lt;/authors&gt;&lt;/contributors&gt;&lt;titles&gt;&lt;title&gt;About Moodle - MoodleDocs&lt;/title&gt;&lt;/titles&gt;&lt;number&gt;5th October&lt;/number&gt;&lt;dates&gt;&lt;year&gt;2014&lt;/year&gt;&lt;/dates&gt;&lt;publisher&gt;Docs.moodle.org&lt;/publisher&gt;&lt;urls&gt;&lt;related-urls&gt;&lt;url&gt;https://docs.moodle.org/27/en/About_Moodle#Designed_to_support_both_teaching_and_learning&lt;/url&gt;&lt;/related-urls&gt;&lt;/urls&gt;&lt;/record&gt;&lt;/Cite&gt;&lt;/EndNote&gt;</w:instrText>
      </w:r>
      <w:r w:rsidR="00CD64DB" w:rsidRPr="00015584">
        <w:rPr>
          <w:lang w:val="en-AU"/>
        </w:rPr>
        <w:fldChar w:fldCharType="separate"/>
      </w:r>
      <w:r w:rsidR="00935050" w:rsidRPr="00015584">
        <w:rPr>
          <w:noProof/>
          <w:lang w:val="en-AU"/>
        </w:rPr>
        <w:t>[20]</w:t>
      </w:r>
      <w:r w:rsidR="00CD64DB" w:rsidRPr="00015584">
        <w:rPr>
          <w:lang w:val="en-AU"/>
        </w:rPr>
        <w:fldChar w:fldCharType="end"/>
      </w:r>
      <w:r w:rsidR="00CD64DB" w:rsidRPr="00015584">
        <w:rPr>
          <w:lang w:val="en-AU"/>
        </w:rPr>
        <w:t xml:space="preserve">. It currently has 54,372 registered sites in over 230 countries around the world and aims to be highly adaptable and configurable whilst being simple to use. </w:t>
      </w:r>
      <w:r w:rsidR="00CD64DB" w:rsidRPr="00015584">
        <w:rPr>
          <w:lang w:val="en-AU"/>
        </w:rPr>
        <w:fldChar w:fldCharType="begin"/>
      </w:r>
      <w:r w:rsidR="00935050" w:rsidRPr="00015584">
        <w:rPr>
          <w:lang w:val="en-AU"/>
        </w:rPr>
        <w:instrText xml:space="preserve"> ADDIN EN.CITE &lt;EndNote&gt;&lt;Cite&gt;&lt;Author&gt;Moodle.net&lt;/Author&gt;&lt;Year&gt;2014&lt;/Year&gt;&lt;RecNum&gt;169&lt;/RecNum&gt;&lt;DisplayText&gt;[21]&lt;/DisplayText&gt;&lt;record&gt;&lt;rec-number&gt;169&lt;/rec-number&gt;&lt;foreign-keys&gt;&lt;key app="EN" db-id="vrw09z05bazsdae59rd5vrt4pxss9spdx9zs" timestamp="1414714924"&gt;169&lt;/key&gt;&lt;/foreign-keys&gt;&lt;ref-type name="Web Page"&gt;12&lt;/ref-type&gt;&lt;contributors&gt;&lt;authors&gt;&lt;author&gt;Moodle.net&lt;/author&gt;&lt;/authors&gt;&lt;/contributors&gt;&lt;titles&gt;&lt;title&gt;Moodle.org: Moodle Statistics&lt;/title&gt;&lt;/titles&gt;&lt;volume&gt;2014&lt;/volume&gt;&lt;number&gt;5th October&lt;/number&gt;&lt;dates&gt;&lt;year&gt;2014&lt;/year&gt;&lt;/dates&gt;&lt;publisher&gt;Moodle.net&lt;/publisher&gt;&lt;urls&gt;&lt;related-urls&gt;&lt;url&gt;http://moodle.net/stats/&lt;/url&gt;&lt;/related-urls&gt;&lt;/urls&gt;&lt;/record&gt;&lt;/Cite&gt;&lt;/EndNote&gt;</w:instrText>
      </w:r>
      <w:r w:rsidR="00CD64DB" w:rsidRPr="00015584">
        <w:rPr>
          <w:lang w:val="en-AU"/>
        </w:rPr>
        <w:fldChar w:fldCharType="separate"/>
      </w:r>
      <w:r w:rsidR="00935050" w:rsidRPr="00015584">
        <w:rPr>
          <w:noProof/>
          <w:lang w:val="en-AU"/>
        </w:rPr>
        <w:t>[21]</w:t>
      </w:r>
      <w:r w:rsidR="00CD64DB" w:rsidRPr="00015584">
        <w:rPr>
          <w:lang w:val="en-AU"/>
        </w:rPr>
        <w:fldChar w:fldCharType="end"/>
      </w:r>
    </w:p>
    <w:p w14:paraId="0C1590A7" w14:textId="77777777" w:rsidR="000B5AC9" w:rsidRPr="00015584" w:rsidRDefault="00CD64DB" w:rsidP="00CD64DB">
      <w:pPr>
        <w:rPr>
          <w:lang w:val="en-AU"/>
        </w:rPr>
      </w:pPr>
      <w:r w:rsidRPr="00015584">
        <w:rPr>
          <w:lang w:val="en-AU"/>
        </w:rPr>
        <w:t xml:space="preserve">It is thus relevant to cover the past and present system developed for </w:t>
      </w:r>
      <w:r w:rsidR="00074A4D" w:rsidRPr="00015584">
        <w:rPr>
          <w:lang w:val="en-AU"/>
        </w:rPr>
        <w:t>Moodle</w:t>
      </w:r>
      <w:r w:rsidRPr="00015584">
        <w:rPr>
          <w:lang w:val="en-AU"/>
        </w:rPr>
        <w:t xml:space="preserve"> that </w:t>
      </w:r>
      <w:r w:rsidR="0045458C" w:rsidRPr="00015584">
        <w:rPr>
          <w:lang w:val="en-AU"/>
        </w:rPr>
        <w:t xml:space="preserve">attempted to provide </w:t>
      </w:r>
      <w:r w:rsidR="00FD3B14" w:rsidRPr="00015584">
        <w:rPr>
          <w:lang w:val="en-AU"/>
        </w:rPr>
        <w:t>some form of Automated Assessment</w:t>
      </w:r>
      <w:r w:rsidR="0045458C" w:rsidRPr="00015584">
        <w:rPr>
          <w:lang w:val="en-AU"/>
        </w:rPr>
        <w:t xml:space="preserve"> for a student program</w:t>
      </w:r>
      <w:r w:rsidR="00FD3B14" w:rsidRPr="00015584">
        <w:rPr>
          <w:lang w:val="en-AU"/>
        </w:rPr>
        <w:t>.</w:t>
      </w:r>
    </w:p>
    <w:p w14:paraId="325AFE4E" w14:textId="77777777" w:rsidR="00B56D69" w:rsidRPr="00015584" w:rsidRDefault="00B56D69" w:rsidP="005E3977">
      <w:pPr>
        <w:pStyle w:val="Heading3"/>
      </w:pPr>
      <w:bookmarkStart w:id="19" w:name="_Toc403336543"/>
      <w:bookmarkStart w:id="20" w:name="_Toc403371472"/>
      <w:proofErr w:type="spellStart"/>
      <w:r w:rsidRPr="00015584">
        <w:t>CTPracticals</w:t>
      </w:r>
      <w:bookmarkEnd w:id="19"/>
      <w:bookmarkEnd w:id="20"/>
      <w:proofErr w:type="spellEnd"/>
    </w:p>
    <w:p w14:paraId="67DAD38B" w14:textId="030B1512" w:rsidR="00F81876" w:rsidRPr="00015584" w:rsidRDefault="00B56D69" w:rsidP="00B56D69">
      <w:pPr>
        <w:rPr>
          <w:lang w:val="en-AU"/>
        </w:rPr>
      </w:pPr>
      <w:proofErr w:type="spellStart"/>
      <w:r w:rsidRPr="00015584">
        <w:rPr>
          <w:lang w:val="en-AU"/>
        </w:rPr>
        <w:t>CTPracticals</w:t>
      </w:r>
      <w:proofErr w:type="spellEnd"/>
      <w:r w:rsidRPr="00015584">
        <w:rPr>
          <w:lang w:val="en-AU"/>
        </w:rPr>
        <w:t xml:space="preserve"> was a </w:t>
      </w:r>
      <w:r w:rsidR="00074A4D" w:rsidRPr="00015584">
        <w:rPr>
          <w:lang w:val="en-AU"/>
        </w:rPr>
        <w:t>Moodle</w:t>
      </w:r>
      <w:r w:rsidRPr="00015584">
        <w:rPr>
          <w:lang w:val="en-AU"/>
        </w:rPr>
        <w:t xml:space="preserve"> plugin that verified Very High Speed Integrated Circuit (VHSIC) Hardware Description Language (VHDL) assignments</w:t>
      </w:r>
      <w:r w:rsidR="00902942" w:rsidRPr="00015584">
        <w:rPr>
          <w:lang w:val="en-AU"/>
        </w:rPr>
        <w:t xml:space="preserve"> </w:t>
      </w:r>
      <w:r w:rsidR="00902942" w:rsidRPr="00015584">
        <w:rPr>
          <w:lang w:val="en-AU"/>
        </w:rPr>
        <w:fldChar w:fldCharType="begin"/>
      </w:r>
      <w:r w:rsidR="00935050" w:rsidRPr="00015584">
        <w:rPr>
          <w:lang w:val="en-AU"/>
        </w:rPr>
        <w:instrText xml:space="preserve"> ADDIN EN.CITE &lt;EndNote&gt;&lt;Cite&gt;&lt;Author&gt;Al-Khanjari&lt;/Author&gt;&lt;Year&gt;2014&lt;/Year&gt;&lt;RecNum&gt;149&lt;/RecNum&gt;&lt;DisplayText&gt;[22]&lt;/DisplayText&gt;&lt;record&gt;&lt;rec-number&gt;149&lt;/rec-number&gt;&lt;foreign-keys&gt;&lt;key app="EN" db-id="vrw09z05bazsdae59rd5vrt4pxss9spdx9zs" timestamp="1414044743"&gt;149&lt;/key&gt;&lt;/foreign-keys&gt;&lt;ref-type name="Book"&gt;6&lt;/ref-type&gt;&lt;contributors&gt;&lt;authors&gt;&lt;author&gt;Al-Khanjari, Zuhoor A.&lt;/author&gt;&lt;author&gt;Al-Roshdi, Yusra M.&lt;/author&gt;&lt;/authors&gt;&lt;/contributors&gt;&lt;titles&gt;&lt;title&gt;Extending the Functionality of LMS to Support Computer Science Education Using Plug-in Tools&lt;/title&gt;&lt;secondary-title&gt;2014&lt;/secondary-title&gt;&lt;short-title&gt;Extending the Functionality of LMS to Support Computer Science Education Using Plug-in Tools&lt;/short-title&gt;&lt;/titles&gt;&lt;volume&gt;6&lt;/volume&gt;&lt;number&gt;2&lt;/number&gt;&lt;keywords&gt;&lt;keyword&gt;E-Learning&lt;/keyword&gt;&lt;keyword&gt;Computer Science Education&lt;/keyword&gt;&lt;keyword&gt;Moodle&lt;/keyword&gt;&lt;keyword&gt;Software Tools&lt;/keyword&gt;&lt;keyword&gt;VPL&lt;/keyword&gt;&lt;/keywords&gt;&lt;dates&gt;&lt;year&gt;2014&lt;/year&gt;&lt;/dates&gt;&lt;isbn&gt;1798-0461|escape}&lt;/isbn&gt;&lt;work-type&gt;E-Learning; Computer Science Education; Moodle; Software Tools; VPL&lt;/work-type&gt;&lt;urls&gt;&lt;related-urls&gt;&lt;url&gt;http://ojs.academypublisher.com/index.php/jetwi/article/view/jetwi0602220225&lt;/url&gt;&lt;/related-urls&gt;&lt;/urls&gt;&lt;/record&gt;&lt;/Cite&gt;&lt;/EndNote&gt;</w:instrText>
      </w:r>
      <w:r w:rsidR="00902942" w:rsidRPr="00015584">
        <w:rPr>
          <w:lang w:val="en-AU"/>
        </w:rPr>
        <w:fldChar w:fldCharType="separate"/>
      </w:r>
      <w:r w:rsidR="00935050" w:rsidRPr="00015584">
        <w:rPr>
          <w:noProof/>
          <w:lang w:val="en-AU"/>
        </w:rPr>
        <w:t>[22]</w:t>
      </w:r>
      <w:r w:rsidR="00902942" w:rsidRPr="00015584">
        <w:rPr>
          <w:lang w:val="en-AU"/>
        </w:rPr>
        <w:fldChar w:fldCharType="end"/>
      </w:r>
      <w:r w:rsidRPr="00015584">
        <w:rPr>
          <w:lang w:val="en-AU"/>
        </w:rPr>
        <w:t xml:space="preserve">. Submissions were made in groups through a </w:t>
      </w:r>
      <w:r w:rsidR="00074A4D" w:rsidRPr="00015584">
        <w:rPr>
          <w:lang w:val="en-AU"/>
        </w:rPr>
        <w:t>Moodle</w:t>
      </w:r>
      <w:r w:rsidRPr="00015584">
        <w:rPr>
          <w:lang w:val="en-AU"/>
        </w:rPr>
        <w:t xml:space="preserve"> interface</w:t>
      </w:r>
      <w:r w:rsidR="00F81876" w:rsidRPr="00015584">
        <w:rPr>
          <w:lang w:val="en-AU"/>
        </w:rPr>
        <w:t>, a verification engine checked the submission against the specification stated by the teacher and return</w:t>
      </w:r>
      <w:r w:rsidR="00074A4D" w:rsidRPr="00015584">
        <w:rPr>
          <w:lang w:val="en-AU"/>
        </w:rPr>
        <w:t>ed</w:t>
      </w:r>
      <w:r w:rsidR="00F81876" w:rsidRPr="00015584">
        <w:rPr>
          <w:lang w:val="en-AU"/>
        </w:rPr>
        <w:t xml:space="preserve"> the mark, statistics and relevant information to the student. As such this is not a repeat submission type</w:t>
      </w:r>
      <w:r w:rsidR="00074A4D" w:rsidRPr="00015584">
        <w:rPr>
          <w:lang w:val="en-AU"/>
        </w:rPr>
        <w:t>.</w:t>
      </w:r>
      <w:r w:rsidR="00F81876" w:rsidRPr="00015584">
        <w:rPr>
          <w:lang w:val="en-AU"/>
        </w:rPr>
        <w:t xml:space="preserve"> </w:t>
      </w:r>
      <w:r w:rsidR="007502B3" w:rsidRPr="00015584">
        <w:rPr>
          <w:lang w:val="en-AU"/>
        </w:rPr>
        <w:t>T</w:t>
      </w:r>
      <w:r w:rsidR="00F81876" w:rsidRPr="00015584">
        <w:rPr>
          <w:lang w:val="en-AU"/>
        </w:rPr>
        <w:t>here is only one submission for each activity made by one member for a group that will cover work detailed in one or more practical lessons. The student’s submission is made in the form of a zip</w:t>
      </w:r>
      <w:r w:rsidR="00074A4D" w:rsidRPr="00015584">
        <w:rPr>
          <w:lang w:val="en-AU"/>
        </w:rPr>
        <w:t xml:space="preserve"> file</w:t>
      </w:r>
      <w:r w:rsidR="00F81876" w:rsidRPr="00015584">
        <w:rPr>
          <w:lang w:val="en-AU"/>
        </w:rPr>
        <w:t xml:space="preserve"> of CAD circuit schematic that </w:t>
      </w:r>
      <w:r w:rsidR="00074A4D" w:rsidRPr="00015584">
        <w:rPr>
          <w:lang w:val="en-AU"/>
        </w:rPr>
        <w:t>is</w:t>
      </w:r>
      <w:r w:rsidR="00F81876" w:rsidRPr="00015584">
        <w:rPr>
          <w:lang w:val="en-AU"/>
        </w:rPr>
        <w:t xml:space="preserve"> then checked to see if their tolerances and design are matched by the specification. The system was later upgrade</w:t>
      </w:r>
      <w:r w:rsidR="00074A4D" w:rsidRPr="00015584">
        <w:rPr>
          <w:lang w:val="en-AU"/>
        </w:rPr>
        <w:t>d</w:t>
      </w:r>
      <w:r w:rsidR="00F81876" w:rsidRPr="00015584">
        <w:rPr>
          <w:lang w:val="en-AU"/>
        </w:rPr>
        <w:t xml:space="preserve"> to include support for </w:t>
      </w:r>
      <w:proofErr w:type="spellStart"/>
      <w:r w:rsidR="00F81876" w:rsidRPr="00015584">
        <w:rPr>
          <w:lang w:val="en-AU"/>
        </w:rPr>
        <w:t>Mat</w:t>
      </w:r>
      <w:r w:rsidR="00074A4D" w:rsidRPr="00015584">
        <w:rPr>
          <w:lang w:val="en-AU"/>
        </w:rPr>
        <w:t>L</w:t>
      </w:r>
      <w:r w:rsidR="00F81876" w:rsidRPr="00015584">
        <w:rPr>
          <w:lang w:val="en-AU"/>
        </w:rPr>
        <w:t>ab</w:t>
      </w:r>
      <w:proofErr w:type="spellEnd"/>
      <w:r w:rsidR="00F81876" w:rsidRPr="00015584">
        <w:rPr>
          <w:lang w:val="en-AU"/>
        </w:rPr>
        <w:t xml:space="preserve"> code assessment that followed a similar architecture thou</w:t>
      </w:r>
      <w:r w:rsidR="00074A4D" w:rsidRPr="00015584">
        <w:rPr>
          <w:lang w:val="en-AU"/>
        </w:rPr>
        <w:t>gh it</w:t>
      </w:r>
      <w:r w:rsidR="00F81876" w:rsidRPr="00015584">
        <w:rPr>
          <w:lang w:val="en-AU"/>
        </w:rPr>
        <w:t xml:space="preserve"> was more aimed towards submissions for a single practical</w:t>
      </w:r>
      <w:r w:rsidR="00A14FC2" w:rsidRPr="00015584">
        <w:rPr>
          <w:lang w:val="en-AU"/>
        </w:rPr>
        <w:t xml:space="preserve"> rather than major assignments. </w:t>
      </w:r>
    </w:p>
    <w:p w14:paraId="50F27A33" w14:textId="77777777" w:rsidR="00CF1098" w:rsidRPr="00015584" w:rsidRDefault="00CF1098" w:rsidP="005E3977">
      <w:pPr>
        <w:pStyle w:val="Heading3"/>
      </w:pPr>
      <w:bookmarkStart w:id="21" w:name="_Toc403336544"/>
      <w:bookmarkStart w:id="22" w:name="_Toc403371473"/>
      <w:r w:rsidRPr="00015584">
        <w:lastRenderedPageBreak/>
        <w:t>Online Judge 1 &amp; 2</w:t>
      </w:r>
      <w:bookmarkEnd w:id="21"/>
      <w:bookmarkEnd w:id="22"/>
    </w:p>
    <w:p w14:paraId="0146D64A" w14:textId="5B340C2F" w:rsidR="00726A5B" w:rsidRPr="00015584" w:rsidRDefault="009043A9" w:rsidP="009043A9">
      <w:pPr>
        <w:rPr>
          <w:lang w:val="en-AU"/>
        </w:rPr>
      </w:pPr>
      <w:r w:rsidRPr="00015584">
        <w:rPr>
          <w:lang w:val="en-AU"/>
        </w:rPr>
        <w:t>Online Judge was one of the first Automated Programming Assessment</w:t>
      </w:r>
      <w:r w:rsidR="0045458C" w:rsidRPr="00015584">
        <w:rPr>
          <w:lang w:val="en-AU"/>
        </w:rPr>
        <w:t xml:space="preserve"> plugins for </w:t>
      </w:r>
      <w:r w:rsidR="00074A4D" w:rsidRPr="00015584">
        <w:rPr>
          <w:lang w:val="en-AU"/>
        </w:rPr>
        <w:t>Moodle</w:t>
      </w:r>
      <w:r w:rsidR="0045458C" w:rsidRPr="00015584">
        <w:rPr>
          <w:lang w:val="en-AU"/>
        </w:rPr>
        <w:t>.</w:t>
      </w:r>
      <w:r w:rsidR="00726A5B" w:rsidRPr="00015584">
        <w:rPr>
          <w:lang w:val="en-AU"/>
        </w:rPr>
        <w:t xml:space="preserve"> It is built as the name suggest</w:t>
      </w:r>
      <w:r w:rsidR="00074A4D" w:rsidRPr="00015584">
        <w:rPr>
          <w:lang w:val="en-AU"/>
        </w:rPr>
        <w:t>,</w:t>
      </w:r>
      <w:r w:rsidR="00726A5B" w:rsidRPr="00015584">
        <w:rPr>
          <w:lang w:val="en-AU"/>
        </w:rPr>
        <w:t xml:space="preserve"> around the</w:t>
      </w:r>
      <w:r w:rsidR="00D55146" w:rsidRPr="00015584">
        <w:rPr>
          <w:lang w:val="en-AU"/>
        </w:rPr>
        <w:t xml:space="preserve"> </w:t>
      </w:r>
      <w:r w:rsidR="00074A4D" w:rsidRPr="00015584">
        <w:rPr>
          <w:lang w:val="en-AU"/>
        </w:rPr>
        <w:t>O</w:t>
      </w:r>
      <w:r w:rsidR="00D55146" w:rsidRPr="00015584">
        <w:rPr>
          <w:lang w:val="en-AU"/>
        </w:rPr>
        <w:t>nline</w:t>
      </w:r>
      <w:r w:rsidR="00FE38FE" w:rsidRPr="00015584">
        <w:rPr>
          <w:lang w:val="en-AU"/>
        </w:rPr>
        <w:t xml:space="preserve"> Judge library, </w:t>
      </w:r>
      <w:r w:rsidR="00074A4D" w:rsidRPr="00015584">
        <w:rPr>
          <w:lang w:val="en-AU"/>
        </w:rPr>
        <w:t>which</w:t>
      </w:r>
      <w:r w:rsidR="00FE38FE" w:rsidRPr="00015584">
        <w:rPr>
          <w:lang w:val="en-AU"/>
        </w:rPr>
        <w:t xml:space="preserve"> is </w:t>
      </w:r>
      <w:r w:rsidR="00726A5B" w:rsidRPr="00015584">
        <w:rPr>
          <w:lang w:val="en-AU"/>
        </w:rPr>
        <w:t xml:space="preserve">a compile and testing service </w:t>
      </w:r>
      <w:r w:rsidR="00D55146" w:rsidRPr="00015584">
        <w:rPr>
          <w:lang w:val="en-AU"/>
        </w:rPr>
        <w:t xml:space="preserve">suite </w:t>
      </w:r>
      <w:r w:rsidR="00726A5B" w:rsidRPr="00015584">
        <w:rPr>
          <w:lang w:val="en-AU"/>
        </w:rPr>
        <w:t>originally used to test submission</w:t>
      </w:r>
      <w:r w:rsidR="00074A4D" w:rsidRPr="00015584">
        <w:rPr>
          <w:lang w:val="en-AU"/>
        </w:rPr>
        <w:t>s</w:t>
      </w:r>
      <w:r w:rsidR="00726A5B" w:rsidRPr="00015584">
        <w:rPr>
          <w:lang w:val="en-AU"/>
        </w:rPr>
        <w:t xml:space="preserve"> for online programing competitions. The other half of the plugin</w:t>
      </w:r>
      <w:r w:rsidR="00FE38FE" w:rsidRPr="00015584">
        <w:rPr>
          <w:lang w:val="en-AU"/>
        </w:rPr>
        <w:t xml:space="preserve"> is a more conventional </w:t>
      </w:r>
      <w:r w:rsidR="00074A4D" w:rsidRPr="00015584">
        <w:rPr>
          <w:lang w:val="en-AU"/>
        </w:rPr>
        <w:t>Moodle</w:t>
      </w:r>
      <w:r w:rsidR="00FE38FE" w:rsidRPr="00015584">
        <w:rPr>
          <w:lang w:val="en-AU"/>
        </w:rPr>
        <w:t xml:space="preserve"> plugin that </w:t>
      </w:r>
      <w:r w:rsidR="00726A5B" w:rsidRPr="00015584">
        <w:rPr>
          <w:lang w:val="en-AU"/>
        </w:rPr>
        <w:t xml:space="preserve">provides a </w:t>
      </w:r>
      <w:r w:rsidR="0047022D" w:rsidRPr="00015584">
        <w:rPr>
          <w:lang w:val="en-AU"/>
        </w:rPr>
        <w:t>u</w:t>
      </w:r>
      <w:r w:rsidR="00726A5B" w:rsidRPr="00015584">
        <w:rPr>
          <w:lang w:val="en-AU"/>
        </w:rPr>
        <w:t xml:space="preserve">ser interface for students to submit their submissions through </w:t>
      </w:r>
      <w:r w:rsidR="00074A4D" w:rsidRPr="00015584">
        <w:rPr>
          <w:lang w:val="en-AU"/>
        </w:rPr>
        <w:t>Moodle</w:t>
      </w:r>
      <w:r w:rsidR="00726A5B" w:rsidRPr="00015584">
        <w:rPr>
          <w:lang w:val="en-AU"/>
        </w:rPr>
        <w:t>. Interestingly it</w:t>
      </w:r>
      <w:r w:rsidR="00FE38FE" w:rsidRPr="00015584">
        <w:rPr>
          <w:lang w:val="en-AU"/>
        </w:rPr>
        <w:t>,</w:t>
      </w:r>
      <w:r w:rsidR="00726A5B" w:rsidRPr="00015584">
        <w:rPr>
          <w:lang w:val="en-AU"/>
        </w:rPr>
        <w:t xml:space="preserve"> unlike other APA </w:t>
      </w:r>
      <w:r w:rsidR="00074A4D" w:rsidRPr="00015584">
        <w:rPr>
          <w:lang w:val="en-AU"/>
        </w:rPr>
        <w:t>Moodle</w:t>
      </w:r>
      <w:r w:rsidR="00726A5B" w:rsidRPr="00015584">
        <w:rPr>
          <w:lang w:val="en-AU"/>
        </w:rPr>
        <w:t xml:space="preserve"> plugins</w:t>
      </w:r>
      <w:r w:rsidR="0047022D" w:rsidRPr="00015584">
        <w:rPr>
          <w:lang w:val="en-AU"/>
        </w:rPr>
        <w:t>,</w:t>
      </w:r>
      <w:r w:rsidR="00726A5B" w:rsidRPr="00015584">
        <w:rPr>
          <w:lang w:val="en-AU"/>
        </w:rPr>
        <w:t xml:space="preserve"> borrowed many of the feature</w:t>
      </w:r>
      <w:r w:rsidR="0047022D" w:rsidRPr="00015584">
        <w:rPr>
          <w:lang w:val="en-AU"/>
        </w:rPr>
        <w:t>s</w:t>
      </w:r>
      <w:r w:rsidR="00726A5B" w:rsidRPr="00015584">
        <w:rPr>
          <w:lang w:val="en-AU"/>
        </w:rPr>
        <w:t xml:space="preserve"> of t</w:t>
      </w:r>
      <w:r w:rsidR="00FE38FE" w:rsidRPr="00015584">
        <w:rPr>
          <w:lang w:val="en-AU"/>
        </w:rPr>
        <w:t xml:space="preserve">he </w:t>
      </w:r>
      <w:r w:rsidR="00074A4D" w:rsidRPr="00015584">
        <w:rPr>
          <w:lang w:val="en-AU"/>
        </w:rPr>
        <w:t>Moodle</w:t>
      </w:r>
      <w:r w:rsidR="0047022D" w:rsidRPr="00015584">
        <w:rPr>
          <w:lang w:val="en-AU"/>
        </w:rPr>
        <w:t xml:space="preserve"> file assignment type. </w:t>
      </w:r>
      <w:r w:rsidR="00CF70A4" w:rsidRPr="00015584">
        <w:rPr>
          <w:lang w:val="en-AU"/>
        </w:rPr>
        <w:fldChar w:fldCharType="begin"/>
      </w:r>
      <w:r w:rsidR="00935050" w:rsidRPr="00015584">
        <w:rPr>
          <w:lang w:val="en-AU"/>
        </w:rPr>
        <w:instrText xml:space="preserve"> ADDIN EN.CITE &lt;EndNote&gt;&lt;Cite&gt;&lt;Author&gt;Zhigang&lt;/Author&gt;&lt;RecNum&gt;148&lt;/RecNum&gt;&lt;DisplayText&gt;[23]&lt;/DisplayText&gt;&lt;record&gt;&lt;rec-number&gt;148&lt;/rec-number&gt;&lt;foreign-keys&gt;&lt;key app="EN" db-id="vrw09z05bazsdae59rd5vrt4pxss9spdx9zs" timestamp="1413963680"&gt;148&lt;/key&gt;&lt;/foreign-keys&gt;&lt;ref-type name="Conference Proceedings"&gt;10&lt;/ref-type&gt;&lt;contributors&gt;&lt;authors&gt;&lt;author&gt;Zhigang, Sun&lt;/author&gt;&lt;author&gt;Xiaohong, Su&lt;/author&gt;&lt;author&gt;Ning, Zhu&lt;/author&gt;&lt;author&gt;Yanyu, Cheng&lt;/author&gt;&lt;/authors&gt;&lt;/contributors&gt;&lt;titles&gt;&lt;title&gt;Moodle Plugins for Highly Efficient Programmin Courses&lt;/title&gt;&lt;/titles&gt;&lt;dates&gt;&lt;/dates&gt;&lt;urls&gt;&lt;/urls&gt;&lt;/record&gt;&lt;/Cite&gt;&lt;/EndNote&gt;</w:instrText>
      </w:r>
      <w:r w:rsidR="00CF70A4" w:rsidRPr="00015584">
        <w:rPr>
          <w:lang w:val="en-AU"/>
        </w:rPr>
        <w:fldChar w:fldCharType="separate"/>
      </w:r>
      <w:r w:rsidR="00935050" w:rsidRPr="00015584">
        <w:rPr>
          <w:noProof/>
          <w:lang w:val="en-AU"/>
        </w:rPr>
        <w:t>[23]</w:t>
      </w:r>
      <w:r w:rsidR="00CF70A4" w:rsidRPr="00015584">
        <w:rPr>
          <w:lang w:val="en-AU"/>
        </w:rPr>
        <w:fldChar w:fldCharType="end"/>
      </w:r>
    </w:p>
    <w:p w14:paraId="15978D9B" w14:textId="77777777" w:rsidR="00024A5D" w:rsidRPr="00015584" w:rsidRDefault="00726A5B" w:rsidP="009043A9">
      <w:pPr>
        <w:rPr>
          <w:lang w:val="en-AU"/>
        </w:rPr>
      </w:pPr>
      <w:r w:rsidRPr="00015584">
        <w:rPr>
          <w:lang w:val="en-AU"/>
        </w:rPr>
        <w:t xml:space="preserve">There are two main </w:t>
      </w:r>
      <w:r w:rsidR="0047022D" w:rsidRPr="00015584">
        <w:rPr>
          <w:lang w:val="en-AU"/>
        </w:rPr>
        <w:t>J</w:t>
      </w:r>
      <w:r w:rsidRPr="00015584">
        <w:rPr>
          <w:lang w:val="en-AU"/>
        </w:rPr>
        <w:t xml:space="preserve">udge </w:t>
      </w:r>
      <w:proofErr w:type="gramStart"/>
      <w:r w:rsidRPr="00015584">
        <w:rPr>
          <w:lang w:val="en-AU"/>
        </w:rPr>
        <w:t>sandbox</w:t>
      </w:r>
      <w:proofErr w:type="gramEnd"/>
      <w:r w:rsidRPr="00015584">
        <w:rPr>
          <w:lang w:val="en-AU"/>
        </w:rPr>
        <w:t xml:space="preserve"> engines: </w:t>
      </w:r>
    </w:p>
    <w:p w14:paraId="72203A0A" w14:textId="77777777" w:rsidR="00024A5D" w:rsidRPr="00015584" w:rsidRDefault="0047022D" w:rsidP="00F17080">
      <w:pPr>
        <w:pStyle w:val="ListParagraph"/>
        <w:numPr>
          <w:ilvl w:val="0"/>
          <w:numId w:val="6"/>
        </w:numPr>
        <w:rPr>
          <w:lang w:val="en-AU"/>
        </w:rPr>
      </w:pPr>
      <w:proofErr w:type="spellStart"/>
      <w:r w:rsidRPr="00015584">
        <w:rPr>
          <w:lang w:val="en-AU"/>
        </w:rPr>
        <w:t>L</w:t>
      </w:r>
      <w:r w:rsidR="00726A5B" w:rsidRPr="00015584">
        <w:rPr>
          <w:lang w:val="en-AU"/>
        </w:rPr>
        <w:t>ibsandbox</w:t>
      </w:r>
      <w:proofErr w:type="spellEnd"/>
      <w:r w:rsidR="00726A5B" w:rsidRPr="00015584">
        <w:rPr>
          <w:lang w:val="en-AU"/>
        </w:rPr>
        <w:t xml:space="preserve">, an open source C/C++ and Python profile and watchdog program </w:t>
      </w:r>
      <w:r w:rsidR="00902942" w:rsidRPr="00015584">
        <w:rPr>
          <w:lang w:val="en-AU"/>
        </w:rPr>
        <w:fldChar w:fldCharType="begin"/>
      </w:r>
      <w:r w:rsidR="00935050" w:rsidRPr="00015584">
        <w:rPr>
          <w:lang w:val="en-AU"/>
        </w:rPr>
        <w:instrText xml:space="preserve"> ADDIN EN.CITE &lt;EndNote&gt;&lt;Cite&gt;&lt;Author&gt;Yu&lt;/Author&gt;&lt;Year&gt;2013&lt;/Year&gt;&lt;RecNum&gt;179&lt;/RecNum&gt;&lt;DisplayText&gt;[24]&lt;/DisplayText&gt;&lt;record&gt;&lt;rec-number&gt;179&lt;/rec-number&gt;&lt;foreign-keys&gt;&lt;key app="EN" db-id="vrw09z05bazsdae59rd5vrt4pxss9spdx9zs" timestamp="1414721093"&gt;179&lt;/key&gt;&lt;/foreign-keys&gt;&lt;ref-type name="Web Page"&gt;12&lt;/ref-type&gt;&lt;contributors&gt;&lt;authors&gt;&lt;author&gt;Liu Yu&lt;/author&gt;&lt;/authors&gt;&lt;/contributors&gt;&lt;titles&gt;&lt;title&gt;The Sandbox Libraries&lt;/title&gt;&lt;/titles&gt;&lt;volume&gt;2014&lt;/volume&gt;&lt;number&gt;31st October&lt;/number&gt;&lt;dates&gt;&lt;year&gt;2013&lt;/year&gt;&lt;/dates&gt;&lt;publisher&gt;sourceforge.net&lt;/publisher&gt;&lt;urls&gt;&lt;related-urls&gt;&lt;url&gt;http://sourceforge.net/projects/libsandbox/&lt;/url&gt;&lt;/related-urls&gt;&lt;/urls&gt;&lt;/record&gt;&lt;/Cite&gt;&lt;/EndNote&gt;</w:instrText>
      </w:r>
      <w:r w:rsidR="00902942" w:rsidRPr="00015584">
        <w:rPr>
          <w:lang w:val="en-AU"/>
        </w:rPr>
        <w:fldChar w:fldCharType="separate"/>
      </w:r>
      <w:r w:rsidR="00935050" w:rsidRPr="00015584">
        <w:rPr>
          <w:noProof/>
          <w:lang w:val="en-AU"/>
        </w:rPr>
        <w:t>[24]</w:t>
      </w:r>
      <w:r w:rsidR="00902942" w:rsidRPr="00015584">
        <w:rPr>
          <w:lang w:val="en-AU"/>
        </w:rPr>
        <w:fldChar w:fldCharType="end"/>
      </w:r>
      <w:r w:rsidRPr="00015584">
        <w:rPr>
          <w:lang w:val="en-AU"/>
        </w:rPr>
        <w:t>;</w:t>
      </w:r>
      <w:r w:rsidR="00902942" w:rsidRPr="00015584">
        <w:rPr>
          <w:lang w:val="en-AU"/>
        </w:rPr>
        <w:t xml:space="preserve"> </w:t>
      </w:r>
      <w:r w:rsidR="00726A5B" w:rsidRPr="00015584">
        <w:rPr>
          <w:lang w:val="en-AU"/>
        </w:rPr>
        <w:t xml:space="preserve">and </w:t>
      </w:r>
    </w:p>
    <w:p w14:paraId="595F88F4" w14:textId="77777777" w:rsidR="00726A5B" w:rsidRPr="00015584" w:rsidRDefault="0047022D" w:rsidP="00F17080">
      <w:pPr>
        <w:pStyle w:val="ListParagraph"/>
        <w:numPr>
          <w:ilvl w:val="0"/>
          <w:numId w:val="6"/>
        </w:numPr>
        <w:rPr>
          <w:lang w:val="en-AU"/>
        </w:rPr>
      </w:pPr>
      <w:proofErr w:type="spellStart"/>
      <w:r w:rsidRPr="00015584">
        <w:rPr>
          <w:lang w:val="en-AU"/>
        </w:rPr>
        <w:t>I</w:t>
      </w:r>
      <w:r w:rsidR="00726A5B" w:rsidRPr="00015584">
        <w:rPr>
          <w:lang w:val="en-AU"/>
        </w:rPr>
        <w:t>deone</w:t>
      </w:r>
      <w:proofErr w:type="spellEnd"/>
      <w:r w:rsidR="00024A5D" w:rsidRPr="00015584">
        <w:rPr>
          <w:lang w:val="en-AU"/>
        </w:rPr>
        <w:t>, now called Sphere Engine</w:t>
      </w:r>
      <w:r w:rsidR="00726A5B" w:rsidRPr="00015584">
        <w:rPr>
          <w:lang w:val="en-AU"/>
        </w:rPr>
        <w:t xml:space="preserve">, </w:t>
      </w:r>
      <w:r w:rsidR="00024A5D" w:rsidRPr="00015584">
        <w:rPr>
          <w:lang w:val="en-AU"/>
        </w:rPr>
        <w:t>allows remote secure execution of source code for more than 40 programming languages.</w:t>
      </w:r>
      <w:r w:rsidR="000D75E9" w:rsidRPr="00015584">
        <w:rPr>
          <w:lang w:val="en-AU"/>
        </w:rPr>
        <w:t xml:space="preserve"> </w:t>
      </w:r>
      <w:proofErr w:type="spellStart"/>
      <w:r w:rsidR="00FE38FE" w:rsidRPr="00015584">
        <w:rPr>
          <w:lang w:val="en-AU"/>
        </w:rPr>
        <w:t>Ideone</w:t>
      </w:r>
      <w:proofErr w:type="spellEnd"/>
      <w:r w:rsidR="00FE38FE" w:rsidRPr="00015584">
        <w:rPr>
          <w:lang w:val="en-AU"/>
        </w:rPr>
        <w:t xml:space="preserve"> did supply 2000 free submissions per month but it appears they have since </w:t>
      </w:r>
      <w:r w:rsidRPr="00015584">
        <w:rPr>
          <w:lang w:val="en-AU"/>
        </w:rPr>
        <w:t>removed</w:t>
      </w:r>
      <w:r w:rsidR="00FE38FE" w:rsidRPr="00015584">
        <w:rPr>
          <w:lang w:val="en-AU"/>
        </w:rPr>
        <w:t xml:space="preserve"> this offer.</w:t>
      </w:r>
      <w:r w:rsidR="00902942" w:rsidRPr="00015584">
        <w:rPr>
          <w:lang w:val="en-AU"/>
        </w:rPr>
        <w:t xml:space="preserve"> </w:t>
      </w:r>
      <w:r w:rsidR="00902942" w:rsidRPr="00015584">
        <w:rPr>
          <w:lang w:val="en-AU"/>
        </w:rPr>
        <w:fldChar w:fldCharType="begin"/>
      </w:r>
      <w:r w:rsidR="00935050" w:rsidRPr="00015584">
        <w:rPr>
          <w:lang w:val="en-AU"/>
        </w:rPr>
        <w:instrText xml:space="preserve"> ADDIN EN.CITE &lt;EndNote&gt;&lt;Cite&gt;&lt;Author&gt;ideone.com&lt;/Author&gt;&lt;Year&gt;2014&lt;/Year&gt;&lt;RecNum&gt;180&lt;/RecNum&gt;&lt;DisplayText&gt;[25]&lt;/DisplayText&gt;&lt;record&gt;&lt;rec-number&gt;180&lt;/rec-number&gt;&lt;foreign-keys&gt;&lt;key app="EN" db-id="vrw09z05bazsdae59rd5vrt4pxss9spdx9zs" timestamp="1414721227"&gt;180&lt;/key&gt;&lt;/foreign-keys&gt;&lt;ref-type name="Web Page"&gt;12&lt;/ref-type&gt;&lt;contributors&gt;&lt;authors&gt;&lt;author&gt;ideone.com&lt;/author&gt;&lt;/authors&gt;&lt;/contributors&gt;&lt;titles&gt;&lt;title&gt;Sphere Engine™&lt;/title&gt;&lt;/titles&gt;&lt;volume&gt;2014&lt;/volume&gt;&lt;number&gt;31st October&lt;/number&gt;&lt;dates&gt;&lt;year&gt;2014&lt;/year&gt;&lt;/dates&gt;&lt;publisher&gt;ideone.com&lt;/publisher&gt;&lt;urls&gt;&lt;related-urls&gt;&lt;url&gt;http://ideone.com/sphere-engine&lt;/url&gt;&lt;/related-urls&gt;&lt;/urls&gt;&lt;/record&gt;&lt;/Cite&gt;&lt;/EndNote&gt;</w:instrText>
      </w:r>
      <w:r w:rsidR="00902942" w:rsidRPr="00015584">
        <w:rPr>
          <w:lang w:val="en-AU"/>
        </w:rPr>
        <w:fldChar w:fldCharType="separate"/>
      </w:r>
      <w:r w:rsidR="00935050" w:rsidRPr="00015584">
        <w:rPr>
          <w:noProof/>
          <w:lang w:val="en-AU"/>
        </w:rPr>
        <w:t>[25]</w:t>
      </w:r>
      <w:r w:rsidR="00902942" w:rsidRPr="00015584">
        <w:rPr>
          <w:lang w:val="en-AU"/>
        </w:rPr>
        <w:fldChar w:fldCharType="end"/>
      </w:r>
    </w:p>
    <w:p w14:paraId="4115EFDA" w14:textId="77777777" w:rsidR="00C7125A" w:rsidRPr="00015584" w:rsidRDefault="00C7125A" w:rsidP="00C7125A">
      <w:pPr>
        <w:rPr>
          <w:lang w:val="en-AU"/>
        </w:rPr>
      </w:pPr>
      <w:r w:rsidRPr="00015584">
        <w:rPr>
          <w:lang w:val="en-AU"/>
        </w:rPr>
        <w:t xml:space="preserve">The system was used in C programming courses for Computer Science and Software </w:t>
      </w:r>
      <w:r w:rsidR="0047022D" w:rsidRPr="00015584">
        <w:rPr>
          <w:lang w:val="en-AU"/>
        </w:rPr>
        <w:t>E</w:t>
      </w:r>
      <w:r w:rsidRPr="00015584">
        <w:rPr>
          <w:lang w:val="en-AU"/>
        </w:rPr>
        <w:t xml:space="preserve">ngineering students at the Harbin Institute of Technology, China. </w:t>
      </w:r>
      <w:r w:rsidR="0047022D" w:rsidRPr="00015584">
        <w:rPr>
          <w:lang w:val="en-AU"/>
        </w:rPr>
        <w:t>At the time of use t</w:t>
      </w:r>
      <w:r w:rsidRPr="00015584">
        <w:rPr>
          <w:lang w:val="en-AU"/>
        </w:rPr>
        <w:t xml:space="preserve">he </w:t>
      </w:r>
      <w:r w:rsidR="0047022D" w:rsidRPr="00015584">
        <w:rPr>
          <w:lang w:val="en-AU"/>
        </w:rPr>
        <w:t>I</w:t>
      </w:r>
      <w:r w:rsidRPr="00015584">
        <w:rPr>
          <w:lang w:val="en-AU"/>
        </w:rPr>
        <w:t>nstitute ha</w:t>
      </w:r>
      <w:r w:rsidR="0047022D" w:rsidRPr="00015584">
        <w:rPr>
          <w:lang w:val="en-AU"/>
        </w:rPr>
        <w:t>d</w:t>
      </w:r>
      <w:r w:rsidRPr="00015584">
        <w:rPr>
          <w:lang w:val="en-AU"/>
        </w:rPr>
        <w:t xml:space="preserve"> 2500 students enrolled in C programming topics, equating to approximately 400 students per lecturer who have 1-4 tutors. Prior to 2006, students submitted only a few programs and only a fraction of each assignment was marked by tutors to reduce their workload. </w:t>
      </w:r>
      <w:r w:rsidR="0047022D" w:rsidRPr="00015584">
        <w:rPr>
          <w:lang w:val="en-AU"/>
        </w:rPr>
        <w:t>The introduction of the Online J</w:t>
      </w:r>
      <w:r w:rsidRPr="00015584">
        <w:rPr>
          <w:lang w:val="en-AU"/>
        </w:rPr>
        <w:t xml:space="preserve">udge system greatly reduced the workload on tutors. One of the </w:t>
      </w:r>
      <w:r w:rsidR="00CF70A4" w:rsidRPr="00015584">
        <w:rPr>
          <w:lang w:val="en-AU"/>
        </w:rPr>
        <w:t>lecturers gave the students an infinite amount of assignments, award</w:t>
      </w:r>
      <w:r w:rsidR="0047022D" w:rsidRPr="00015584">
        <w:rPr>
          <w:lang w:val="en-AU"/>
        </w:rPr>
        <w:t>ing</w:t>
      </w:r>
      <w:r w:rsidR="00CF70A4" w:rsidRPr="00015584">
        <w:rPr>
          <w:lang w:val="en-AU"/>
        </w:rPr>
        <w:t xml:space="preserve"> 100</w:t>
      </w:r>
      <w:r w:rsidR="0047022D" w:rsidRPr="00015584">
        <w:rPr>
          <w:lang w:val="en-AU"/>
        </w:rPr>
        <w:t xml:space="preserve"> marks</w:t>
      </w:r>
      <w:r w:rsidR="00CF70A4" w:rsidRPr="00015584">
        <w:rPr>
          <w:lang w:val="en-AU"/>
        </w:rPr>
        <w:t xml:space="preserve"> to the student who completed the most over the semester. </w:t>
      </w:r>
    </w:p>
    <w:p w14:paraId="019F57AA" w14:textId="6CA2423F" w:rsidR="00726A5B" w:rsidRPr="00015584" w:rsidRDefault="005D6FE0" w:rsidP="009043A9">
      <w:pPr>
        <w:rPr>
          <w:lang w:val="en-AU"/>
        </w:rPr>
      </w:pPr>
      <w:r w:rsidRPr="00015584">
        <w:rPr>
          <w:lang w:val="en-AU"/>
        </w:rPr>
        <w:t>In case stud</w:t>
      </w:r>
      <w:r w:rsidR="0047022D" w:rsidRPr="00015584">
        <w:rPr>
          <w:lang w:val="en-AU"/>
        </w:rPr>
        <w:t>ies</w:t>
      </w:r>
      <w:r w:rsidRPr="00015584">
        <w:rPr>
          <w:lang w:val="en-AU"/>
        </w:rPr>
        <w:t xml:space="preserve">, </w:t>
      </w:r>
      <w:r w:rsidR="00CF70A4" w:rsidRPr="00015584">
        <w:rPr>
          <w:lang w:val="en-AU"/>
        </w:rPr>
        <w:t xml:space="preserve">Online Judge brought significant improvements, with the average grade of 4 previous semesters without </w:t>
      </w:r>
      <w:r w:rsidR="0047022D" w:rsidRPr="00015584">
        <w:rPr>
          <w:lang w:val="en-AU"/>
        </w:rPr>
        <w:t>O</w:t>
      </w:r>
      <w:r w:rsidR="00CF70A4" w:rsidRPr="00015584">
        <w:rPr>
          <w:lang w:val="en-AU"/>
        </w:rPr>
        <w:t xml:space="preserve">nline </w:t>
      </w:r>
      <w:r w:rsidR="0047022D" w:rsidRPr="00015584">
        <w:rPr>
          <w:lang w:val="en-AU"/>
        </w:rPr>
        <w:t>J</w:t>
      </w:r>
      <w:r w:rsidR="00CF70A4" w:rsidRPr="00015584">
        <w:rPr>
          <w:lang w:val="en-AU"/>
        </w:rPr>
        <w:t xml:space="preserve">udge 70.2 whilst after the </w:t>
      </w:r>
      <w:r w:rsidR="0047022D" w:rsidRPr="00015584">
        <w:rPr>
          <w:lang w:val="en-AU"/>
        </w:rPr>
        <w:t xml:space="preserve">introduction of Online Judge the </w:t>
      </w:r>
      <w:r w:rsidR="00CF70A4" w:rsidRPr="00015584">
        <w:rPr>
          <w:lang w:val="en-AU"/>
        </w:rPr>
        <w:t xml:space="preserve">average grade of the three following semesters was </w:t>
      </w:r>
      <w:r w:rsidR="00CF70A4" w:rsidRPr="00015584">
        <w:rPr>
          <w:rFonts w:cs="Times New Roman"/>
          <w:lang w:val="en-AU"/>
        </w:rPr>
        <w:t>89.6, 86.6 and 83.7 with the difficulty gradually increasing</w:t>
      </w:r>
      <w:r w:rsidR="0047022D" w:rsidRPr="00015584">
        <w:rPr>
          <w:rFonts w:cs="Times New Roman"/>
          <w:lang w:val="en-AU"/>
        </w:rPr>
        <w:t xml:space="preserve"> beyond that of the previous semesters</w:t>
      </w:r>
      <w:r w:rsidR="00CF70A4" w:rsidRPr="00015584">
        <w:rPr>
          <w:rFonts w:cs="Times New Roman"/>
          <w:lang w:val="en-AU"/>
        </w:rPr>
        <w:t>.</w:t>
      </w:r>
      <w:r w:rsidR="00CF70A4" w:rsidRPr="00015584">
        <w:rPr>
          <w:lang w:val="en-AU"/>
        </w:rPr>
        <w:t xml:space="preserve"> </w:t>
      </w:r>
      <w:r w:rsidR="00D55146" w:rsidRPr="00015584">
        <w:rPr>
          <w:lang w:val="en-AU"/>
        </w:rPr>
        <w:t>Unfortunately</w:t>
      </w:r>
      <w:r w:rsidR="005E24CC" w:rsidRPr="00015584">
        <w:rPr>
          <w:lang w:val="en-AU"/>
        </w:rPr>
        <w:t>,</w:t>
      </w:r>
      <w:r w:rsidR="00024A5D" w:rsidRPr="00015584">
        <w:rPr>
          <w:lang w:val="en-AU"/>
        </w:rPr>
        <w:t xml:space="preserve"> plugin development</w:t>
      </w:r>
      <w:r w:rsidR="00C7125A" w:rsidRPr="00015584">
        <w:rPr>
          <w:lang w:val="en-AU"/>
        </w:rPr>
        <w:t xml:space="preserve"> or at least the international open source version</w:t>
      </w:r>
      <w:r w:rsidR="00024A5D" w:rsidRPr="00015584">
        <w:rPr>
          <w:lang w:val="en-AU"/>
        </w:rPr>
        <w:t xml:space="preserve"> appears to have been stopped</w:t>
      </w:r>
      <w:r w:rsidR="0047022D" w:rsidRPr="00015584">
        <w:rPr>
          <w:lang w:val="en-AU"/>
        </w:rPr>
        <w:t>,</w:t>
      </w:r>
      <w:r w:rsidR="00024A5D" w:rsidRPr="00015584">
        <w:rPr>
          <w:lang w:val="en-AU"/>
        </w:rPr>
        <w:t xml:space="preserve"> with </w:t>
      </w:r>
      <w:r w:rsidR="0047022D" w:rsidRPr="00015584">
        <w:rPr>
          <w:lang w:val="en-AU"/>
        </w:rPr>
        <w:t xml:space="preserve">no </w:t>
      </w:r>
      <w:r w:rsidR="00C7125A" w:rsidRPr="00015584">
        <w:rPr>
          <w:lang w:val="en-AU"/>
        </w:rPr>
        <w:t xml:space="preserve">activity in the plugins main source code </w:t>
      </w:r>
      <w:r w:rsidR="0047022D" w:rsidRPr="00015584">
        <w:rPr>
          <w:lang w:val="en-AU"/>
        </w:rPr>
        <w:t>repository</w:t>
      </w:r>
      <w:r w:rsidR="00C7125A" w:rsidRPr="00015584">
        <w:rPr>
          <w:lang w:val="en-AU"/>
        </w:rPr>
        <w:t xml:space="preserve"> for the past two years.</w:t>
      </w:r>
      <w:r w:rsidR="00024A5D" w:rsidRPr="00015584">
        <w:rPr>
          <w:lang w:val="en-AU"/>
        </w:rPr>
        <w:t xml:space="preserve"> </w:t>
      </w:r>
    </w:p>
    <w:p w14:paraId="58F2C396" w14:textId="77777777" w:rsidR="00CF1098" w:rsidRPr="00015584" w:rsidRDefault="00CF1098" w:rsidP="005E3977">
      <w:pPr>
        <w:pStyle w:val="Heading3"/>
      </w:pPr>
      <w:bookmarkStart w:id="23" w:name="_Toc403336545"/>
      <w:bookmarkStart w:id="24" w:name="_Toc403371474"/>
      <w:r w:rsidRPr="00015584">
        <w:t>VPL, Virtual Programming Lab</w:t>
      </w:r>
      <w:bookmarkEnd w:id="23"/>
      <w:bookmarkEnd w:id="24"/>
    </w:p>
    <w:p w14:paraId="74463F7C" w14:textId="77777777" w:rsidR="00CF1098" w:rsidRPr="00015584" w:rsidRDefault="005D6FE0" w:rsidP="005D6FE0">
      <w:pPr>
        <w:rPr>
          <w:lang w:val="en-AU"/>
        </w:rPr>
      </w:pPr>
      <w:r w:rsidRPr="00015584">
        <w:rPr>
          <w:lang w:val="en-AU"/>
        </w:rPr>
        <w:t xml:space="preserve">Virtual </w:t>
      </w:r>
      <w:r w:rsidR="0047022D" w:rsidRPr="00015584">
        <w:rPr>
          <w:lang w:val="en-AU"/>
        </w:rPr>
        <w:t>P</w:t>
      </w:r>
      <w:r w:rsidRPr="00015584">
        <w:rPr>
          <w:lang w:val="en-AU"/>
        </w:rPr>
        <w:t xml:space="preserve">rogramming </w:t>
      </w:r>
      <w:r w:rsidR="0047022D" w:rsidRPr="00015584">
        <w:rPr>
          <w:lang w:val="en-AU"/>
        </w:rPr>
        <w:t>L</w:t>
      </w:r>
      <w:r w:rsidRPr="00015584">
        <w:rPr>
          <w:lang w:val="en-AU"/>
        </w:rPr>
        <w:t>ab</w:t>
      </w:r>
      <w:r w:rsidR="0047022D" w:rsidRPr="00015584">
        <w:rPr>
          <w:lang w:val="en-AU"/>
        </w:rPr>
        <w:t>, VPL,</w:t>
      </w:r>
      <w:r w:rsidRPr="00015584">
        <w:rPr>
          <w:lang w:val="en-AU"/>
        </w:rPr>
        <w:t xml:space="preserve"> is perhaps the most significant APA module for </w:t>
      </w:r>
      <w:r w:rsidR="00074A4D" w:rsidRPr="00015584">
        <w:rPr>
          <w:lang w:val="en-AU"/>
        </w:rPr>
        <w:t>Moodle</w:t>
      </w:r>
      <w:r w:rsidRPr="00015584">
        <w:rPr>
          <w:lang w:val="en-AU"/>
        </w:rPr>
        <w:t xml:space="preserve"> to date. The system</w:t>
      </w:r>
      <w:r w:rsidR="0047022D" w:rsidRPr="00015584">
        <w:rPr>
          <w:lang w:val="en-AU"/>
        </w:rPr>
        <w:t>,</w:t>
      </w:r>
      <w:r w:rsidRPr="00015584">
        <w:rPr>
          <w:lang w:val="en-AU"/>
        </w:rPr>
        <w:t xml:space="preserve"> </w:t>
      </w:r>
      <w:r w:rsidR="00E52C0F" w:rsidRPr="00015584">
        <w:rPr>
          <w:lang w:val="en-AU"/>
        </w:rPr>
        <w:t>besides</w:t>
      </w:r>
      <w:r w:rsidRPr="00015584">
        <w:rPr>
          <w:lang w:val="en-AU"/>
        </w:rPr>
        <w:t xml:space="preserve"> being able to test user submitted assignments</w:t>
      </w:r>
      <w:r w:rsidR="0047022D" w:rsidRPr="00015584">
        <w:rPr>
          <w:lang w:val="en-AU"/>
        </w:rPr>
        <w:t>,</w:t>
      </w:r>
      <w:r w:rsidRPr="00015584">
        <w:rPr>
          <w:lang w:val="en-AU"/>
        </w:rPr>
        <w:t xml:space="preserve"> allows</w:t>
      </w:r>
      <w:r w:rsidR="0047022D" w:rsidRPr="00015584">
        <w:rPr>
          <w:lang w:val="en-AU"/>
        </w:rPr>
        <w:t>:</w:t>
      </w:r>
      <w:r w:rsidR="00041125" w:rsidRPr="00015584">
        <w:rPr>
          <w:lang w:val="en-AU"/>
        </w:rPr>
        <w:t xml:space="preserve"> </w:t>
      </w:r>
      <w:r w:rsidR="00B03334" w:rsidRPr="00015584">
        <w:rPr>
          <w:lang w:val="en-AU"/>
        </w:rPr>
        <w:fldChar w:fldCharType="begin"/>
      </w:r>
      <w:r w:rsidR="00935050" w:rsidRPr="00015584">
        <w:rPr>
          <w:lang w:val="en-AU"/>
        </w:rPr>
        <w:instrText xml:space="preserve"> ADDIN EN.CITE &lt;EndNote&gt;&lt;Cite&gt;&lt;Author&gt;Rodríguez-del-Pino&lt;/Author&gt;&lt;Year&gt;2014&lt;/Year&gt;&lt;RecNum&gt;181&lt;/RecNum&gt;&lt;DisplayText&gt;[26]&lt;/DisplayText&gt;&lt;record&gt;&lt;rec-number&gt;181&lt;/rec-number&gt;&lt;foreign-keys&gt;&lt;key app="EN" db-id="vrw09z05bazsdae59rd5vrt4pxss9spdx9zs" timestamp="1414721479"&gt;181&lt;/key&gt;&lt;/foreign-keys&gt;&lt;ref-type name="Web Page"&gt;12&lt;/ref-type&gt;&lt;contributors&gt;&lt;authors&gt;&lt;author&gt;Juan Carlos Rodríguez-del-Pino&lt;/author&gt;&lt;/authors&gt;&lt;secondary-authors&gt;&lt;author&gt;Juan Carlos Rodríguez-del-Pino&lt;/author&gt;&lt;/secondary-authors&gt;&lt;/contributors&gt;&lt;titles&gt;&lt;title&gt;Features&lt;/title&gt;&lt;secondary-title&gt;VPL - VIRTUAL PROGRAMMING LAB FOR MOODLE&lt;/secondary-title&gt;&lt;/titles&gt;&lt;volume&gt;2014&lt;/volume&gt;&lt;number&gt;31st October&lt;/number&gt;&lt;dates&gt;&lt;year&gt;2014&lt;/year&gt;&lt;/dates&gt;&lt;publisher&gt;Universidad de las palmas de gran canaria&lt;/publisher&gt;&lt;urls&gt;&lt;related-urls&gt;&lt;url&gt;http://vpl.dis.ulpgc.es/index.php/en/about/features:&lt;/url&gt;&lt;/related-urls&gt;&lt;/urls&gt;&lt;/record&gt;&lt;/Cite&gt;&lt;/EndNote&gt;</w:instrText>
      </w:r>
      <w:r w:rsidR="00B03334" w:rsidRPr="00015584">
        <w:rPr>
          <w:lang w:val="en-AU"/>
        </w:rPr>
        <w:fldChar w:fldCharType="separate"/>
      </w:r>
      <w:r w:rsidR="00935050" w:rsidRPr="00015584">
        <w:rPr>
          <w:noProof/>
          <w:lang w:val="en-AU"/>
        </w:rPr>
        <w:t>[26]</w:t>
      </w:r>
      <w:r w:rsidR="00B03334" w:rsidRPr="00015584">
        <w:rPr>
          <w:lang w:val="en-AU"/>
        </w:rPr>
        <w:fldChar w:fldCharType="end"/>
      </w:r>
    </w:p>
    <w:p w14:paraId="45FE763A" w14:textId="63D2A479" w:rsidR="005D6FE0" w:rsidRPr="00015584" w:rsidRDefault="0047022D" w:rsidP="00F17080">
      <w:pPr>
        <w:pStyle w:val="ListParagraph"/>
        <w:numPr>
          <w:ilvl w:val="0"/>
          <w:numId w:val="7"/>
        </w:numPr>
        <w:rPr>
          <w:lang w:val="en-AU"/>
        </w:rPr>
      </w:pPr>
      <w:r w:rsidRPr="00015584">
        <w:rPr>
          <w:lang w:val="en-AU"/>
        </w:rPr>
        <w:t>In-</w:t>
      </w:r>
      <w:r w:rsidR="005D6FE0" w:rsidRPr="00015584">
        <w:rPr>
          <w:lang w:val="en-AU"/>
        </w:rPr>
        <w:t>browser editing of user programs removing the need for external editors</w:t>
      </w:r>
      <w:r w:rsidR="002B1D15" w:rsidRPr="00015584">
        <w:rPr>
          <w:lang w:val="en-AU"/>
        </w:rPr>
        <w:t>;</w:t>
      </w:r>
    </w:p>
    <w:p w14:paraId="4E0A646A" w14:textId="77777777" w:rsidR="00E52C0F" w:rsidRPr="00015584" w:rsidRDefault="005D6FE0" w:rsidP="00F17080">
      <w:pPr>
        <w:pStyle w:val="ListParagraph"/>
        <w:numPr>
          <w:ilvl w:val="0"/>
          <w:numId w:val="7"/>
        </w:numPr>
        <w:rPr>
          <w:lang w:val="en-AU"/>
        </w:rPr>
      </w:pPr>
      <w:r w:rsidRPr="00015584">
        <w:rPr>
          <w:lang w:val="en-AU"/>
        </w:rPr>
        <w:t>Interactive programs can be run in the browse</w:t>
      </w:r>
      <w:r w:rsidR="00E52C0F" w:rsidRPr="00015584">
        <w:rPr>
          <w:lang w:val="en-AU"/>
        </w:rPr>
        <w:t xml:space="preserve"> through a console</w:t>
      </w:r>
      <w:r w:rsidR="0047022D" w:rsidRPr="00015584">
        <w:rPr>
          <w:lang w:val="en-AU"/>
        </w:rPr>
        <w:t>,</w:t>
      </w:r>
      <w:r w:rsidR="00E52C0F" w:rsidRPr="00015584">
        <w:rPr>
          <w:lang w:val="en-AU"/>
        </w:rPr>
        <w:t xml:space="preserve"> enabling programming from any device with a web </w:t>
      </w:r>
      <w:r w:rsidR="0047022D" w:rsidRPr="00015584">
        <w:rPr>
          <w:lang w:val="en-AU"/>
        </w:rPr>
        <w:t>connection and internet browser;</w:t>
      </w:r>
    </w:p>
    <w:p w14:paraId="7FBB0C13" w14:textId="77777777" w:rsidR="005D7DC9" w:rsidRPr="00015584" w:rsidRDefault="005D6FE0" w:rsidP="00F17080">
      <w:pPr>
        <w:pStyle w:val="ListParagraph"/>
        <w:numPr>
          <w:ilvl w:val="0"/>
          <w:numId w:val="7"/>
        </w:numPr>
        <w:rPr>
          <w:lang w:val="en-AU"/>
        </w:rPr>
      </w:pPr>
      <w:r w:rsidRPr="00015584">
        <w:rPr>
          <w:lang w:val="en-AU"/>
        </w:rPr>
        <w:t>Integrate</w:t>
      </w:r>
      <w:r w:rsidR="0047022D" w:rsidRPr="00015584">
        <w:rPr>
          <w:lang w:val="en-AU"/>
        </w:rPr>
        <w:t>d</w:t>
      </w:r>
      <w:r w:rsidRPr="00015584">
        <w:rPr>
          <w:lang w:val="en-AU"/>
        </w:rPr>
        <w:t xml:space="preserve"> plagiarism detection through a system that checks for similarity</w:t>
      </w:r>
      <w:r w:rsidR="00E52C0F" w:rsidRPr="00015584">
        <w:rPr>
          <w:lang w:val="en-AU"/>
        </w:rPr>
        <w:t>. Code may include a watermark to mark authorship</w:t>
      </w:r>
      <w:r w:rsidR="005D7DC9" w:rsidRPr="00015584">
        <w:rPr>
          <w:lang w:val="en-AU"/>
        </w:rPr>
        <w:t xml:space="preserve"> and </w:t>
      </w:r>
      <w:r w:rsidR="00E44AF1" w:rsidRPr="00015584">
        <w:rPr>
          <w:lang w:val="en-AU"/>
        </w:rPr>
        <w:t xml:space="preserve">can </w:t>
      </w:r>
      <w:r w:rsidR="005D7DC9" w:rsidRPr="00015584">
        <w:rPr>
          <w:lang w:val="en-AU"/>
        </w:rPr>
        <w:t>prevent copy and pa</w:t>
      </w:r>
      <w:r w:rsidR="0047022D" w:rsidRPr="00015584">
        <w:rPr>
          <w:lang w:val="en-AU"/>
        </w:rPr>
        <w:t>sting of code from other source;</w:t>
      </w:r>
    </w:p>
    <w:p w14:paraId="45CB1F60" w14:textId="77777777" w:rsidR="005D6FE0" w:rsidRPr="00015584" w:rsidRDefault="005D6FE0" w:rsidP="00F17080">
      <w:pPr>
        <w:pStyle w:val="ListParagraph"/>
        <w:numPr>
          <w:ilvl w:val="0"/>
          <w:numId w:val="7"/>
        </w:numPr>
        <w:rPr>
          <w:lang w:val="en-AU"/>
        </w:rPr>
      </w:pPr>
      <w:r w:rsidRPr="00015584">
        <w:rPr>
          <w:lang w:val="en-AU"/>
        </w:rPr>
        <w:t>Supports a wide range of programming languages</w:t>
      </w:r>
      <w:r w:rsidR="00E44AF1" w:rsidRPr="00015584">
        <w:rPr>
          <w:lang w:val="en-AU"/>
        </w:rPr>
        <w:t xml:space="preserve"> (Ada, C, C++, C#, Fortran, Haskell, Java, </w:t>
      </w:r>
      <w:proofErr w:type="spellStart"/>
      <w:r w:rsidR="00E44AF1" w:rsidRPr="00015584">
        <w:rPr>
          <w:lang w:val="en-AU"/>
        </w:rPr>
        <w:t>Matlab</w:t>
      </w:r>
      <w:proofErr w:type="spellEnd"/>
      <w:r w:rsidR="00E44AF1" w:rsidRPr="00015584">
        <w:rPr>
          <w:lang w:val="en-AU"/>
        </w:rPr>
        <w:t xml:space="preserve">/Octave, Pascal, Perl, PHP, </w:t>
      </w:r>
      <w:proofErr w:type="spellStart"/>
      <w:r w:rsidR="00E44AF1" w:rsidRPr="00015584">
        <w:rPr>
          <w:lang w:val="en-AU"/>
        </w:rPr>
        <w:t>Prolog</w:t>
      </w:r>
      <w:proofErr w:type="spellEnd"/>
      <w:r w:rsidR="00E44AF1" w:rsidRPr="00015584">
        <w:rPr>
          <w:lang w:val="en-AU"/>
        </w:rPr>
        <w:t>, Python, Ruby, Scheme, SQL and VHDL)</w:t>
      </w:r>
      <w:r w:rsidR="0047022D" w:rsidRPr="00015584">
        <w:rPr>
          <w:lang w:val="en-AU"/>
        </w:rPr>
        <w:t>;</w:t>
      </w:r>
    </w:p>
    <w:p w14:paraId="1C7F8410" w14:textId="77777777" w:rsidR="00E52C0F" w:rsidRPr="00015584" w:rsidRDefault="00E52C0F" w:rsidP="00F17080">
      <w:pPr>
        <w:pStyle w:val="ListParagraph"/>
        <w:numPr>
          <w:ilvl w:val="0"/>
          <w:numId w:val="7"/>
        </w:numPr>
        <w:rPr>
          <w:lang w:val="en-AU"/>
        </w:rPr>
      </w:pPr>
      <w:r w:rsidRPr="00015584">
        <w:rPr>
          <w:lang w:val="en-AU"/>
        </w:rPr>
        <w:t>The uses of scripts and or programs to access submissions</w:t>
      </w:r>
      <w:r w:rsidR="0047022D" w:rsidRPr="00015584">
        <w:rPr>
          <w:lang w:val="en-AU"/>
        </w:rPr>
        <w:t>;</w:t>
      </w:r>
    </w:p>
    <w:p w14:paraId="62FA19A6" w14:textId="77777777" w:rsidR="00E52C0F" w:rsidRPr="00015584" w:rsidRDefault="005D7DC9" w:rsidP="00F17080">
      <w:pPr>
        <w:pStyle w:val="ListParagraph"/>
        <w:numPr>
          <w:ilvl w:val="0"/>
          <w:numId w:val="7"/>
        </w:numPr>
        <w:rPr>
          <w:lang w:val="en-AU"/>
        </w:rPr>
      </w:pPr>
      <w:r w:rsidRPr="00015584">
        <w:rPr>
          <w:lang w:val="en-AU"/>
        </w:rPr>
        <w:t xml:space="preserve">Controlled program execution in terms of </w:t>
      </w:r>
      <w:r w:rsidR="00E52C0F" w:rsidRPr="00015584">
        <w:rPr>
          <w:lang w:val="en-AU"/>
        </w:rPr>
        <w:t>resource such as compile/runtime, memory si</w:t>
      </w:r>
      <w:r w:rsidR="0047022D" w:rsidRPr="00015584">
        <w:rPr>
          <w:lang w:val="en-AU"/>
        </w:rPr>
        <w:t>ze, file size and process count; and</w:t>
      </w:r>
      <w:r w:rsidR="00E52C0F" w:rsidRPr="00015584">
        <w:rPr>
          <w:lang w:val="en-AU"/>
        </w:rPr>
        <w:t xml:space="preserve"> </w:t>
      </w:r>
    </w:p>
    <w:p w14:paraId="2FB6EC38" w14:textId="77777777" w:rsidR="00E52C0F" w:rsidRPr="00015584" w:rsidRDefault="00E52C0F" w:rsidP="00F17080">
      <w:pPr>
        <w:pStyle w:val="ListParagraph"/>
        <w:numPr>
          <w:ilvl w:val="0"/>
          <w:numId w:val="7"/>
        </w:numPr>
        <w:rPr>
          <w:lang w:val="en-AU"/>
        </w:rPr>
      </w:pPr>
      <w:r w:rsidRPr="00015584">
        <w:rPr>
          <w:lang w:val="en-AU"/>
        </w:rPr>
        <w:t>The use of a variable test description that can differ for teachers and students.</w:t>
      </w:r>
    </w:p>
    <w:p w14:paraId="1790DDF0" w14:textId="77777777" w:rsidR="00E52C0F" w:rsidRPr="00015584" w:rsidRDefault="00AE303F" w:rsidP="00E52C0F">
      <w:pPr>
        <w:rPr>
          <w:lang w:val="en-AU"/>
        </w:rPr>
      </w:pPr>
      <w:r w:rsidRPr="00015584">
        <w:rPr>
          <w:lang w:val="en-AU"/>
        </w:rPr>
        <w:lastRenderedPageBreak/>
        <w:t xml:space="preserve">The system is </w:t>
      </w:r>
      <w:r w:rsidR="00E52C0F" w:rsidRPr="00015584">
        <w:rPr>
          <w:lang w:val="en-AU"/>
        </w:rPr>
        <w:t xml:space="preserve">open </w:t>
      </w:r>
      <w:r w:rsidR="00DF5890" w:rsidRPr="00015584">
        <w:rPr>
          <w:lang w:val="en-AU"/>
        </w:rPr>
        <w:t xml:space="preserve">source under the MIT License, actively </w:t>
      </w:r>
      <w:r w:rsidR="00E52C0F" w:rsidRPr="00015584">
        <w:rPr>
          <w:lang w:val="en-AU"/>
        </w:rPr>
        <w:t xml:space="preserve">distributed and </w:t>
      </w:r>
      <w:r w:rsidR="00DF5890" w:rsidRPr="00015584">
        <w:rPr>
          <w:lang w:val="en-AU"/>
        </w:rPr>
        <w:t xml:space="preserve">is still being maintained. Its most recent version has been developed to run with </w:t>
      </w:r>
      <w:r w:rsidR="00074A4D" w:rsidRPr="00015584">
        <w:rPr>
          <w:lang w:val="en-AU"/>
        </w:rPr>
        <w:t>Moodle</w:t>
      </w:r>
      <w:r w:rsidR="00DF5890" w:rsidRPr="00015584">
        <w:rPr>
          <w:lang w:val="en-AU"/>
        </w:rPr>
        <w:t xml:space="preserve"> version 2.3 and higher and has older versions</w:t>
      </w:r>
      <w:r w:rsidR="003E5AD4" w:rsidRPr="00015584">
        <w:rPr>
          <w:lang w:val="en-AU"/>
        </w:rPr>
        <w:t xml:space="preserve"> that date back to </w:t>
      </w:r>
      <w:r w:rsidR="00074A4D" w:rsidRPr="00015584">
        <w:rPr>
          <w:lang w:val="en-AU"/>
        </w:rPr>
        <w:t>Moodle</w:t>
      </w:r>
      <w:r w:rsidR="003E5AD4" w:rsidRPr="00015584">
        <w:rPr>
          <w:lang w:val="en-AU"/>
        </w:rPr>
        <w:t xml:space="preserve"> </w:t>
      </w:r>
      <w:r w:rsidR="00DF5890" w:rsidRPr="00015584">
        <w:rPr>
          <w:lang w:val="en-AU"/>
        </w:rPr>
        <w:t>1.4.5</w:t>
      </w:r>
      <w:r w:rsidR="0047022D" w:rsidRPr="00015584">
        <w:rPr>
          <w:lang w:val="en-AU"/>
        </w:rPr>
        <w:t>,</w:t>
      </w:r>
      <w:r w:rsidR="003E5AD4" w:rsidRPr="00015584">
        <w:rPr>
          <w:lang w:val="en-AU"/>
        </w:rPr>
        <w:t xml:space="preserve"> indicating that it has been continually developed and improved over a period of several years.</w:t>
      </w:r>
    </w:p>
    <w:p w14:paraId="2B9EFF81" w14:textId="4EEE8DBA" w:rsidR="00DF5890" w:rsidRPr="00015584" w:rsidRDefault="007B26C0" w:rsidP="00041125">
      <w:pPr>
        <w:rPr>
          <w:rStyle w:val="Hyperlink"/>
          <w:lang w:val="en-AU"/>
        </w:rPr>
      </w:pPr>
      <w:r w:rsidRPr="00015584">
        <w:rPr>
          <w:lang w:val="en-AU"/>
        </w:rPr>
        <w:t>Despite an extensive search</w:t>
      </w:r>
      <w:r w:rsidR="002B1D15" w:rsidRPr="00015584">
        <w:rPr>
          <w:lang w:val="en-AU"/>
        </w:rPr>
        <w:t>,</w:t>
      </w:r>
      <w:r w:rsidRPr="00015584">
        <w:rPr>
          <w:lang w:val="en-AU"/>
        </w:rPr>
        <w:t xml:space="preserve"> no papers detailing the VPL</w:t>
      </w:r>
      <w:r w:rsidR="007A4013" w:rsidRPr="00015584">
        <w:rPr>
          <w:lang w:val="en-AU"/>
        </w:rPr>
        <w:t xml:space="preserve"> system written by </w:t>
      </w:r>
      <w:r w:rsidR="00AE303F" w:rsidRPr="00015584">
        <w:rPr>
          <w:lang w:val="en-AU"/>
        </w:rPr>
        <w:t>the</w:t>
      </w:r>
      <w:r w:rsidR="007A4013" w:rsidRPr="00015584">
        <w:rPr>
          <w:lang w:val="en-AU"/>
        </w:rPr>
        <w:t xml:space="preserve"> developers</w:t>
      </w:r>
      <w:r w:rsidRPr="00015584">
        <w:rPr>
          <w:lang w:val="en-AU"/>
        </w:rPr>
        <w:t xml:space="preserve"> were found. </w:t>
      </w:r>
      <w:r w:rsidR="0047022D" w:rsidRPr="00015584">
        <w:rPr>
          <w:lang w:val="en-AU"/>
        </w:rPr>
        <w:t>T</w:t>
      </w:r>
      <w:r w:rsidRPr="00015584">
        <w:rPr>
          <w:lang w:val="en-AU"/>
        </w:rPr>
        <w:t>he search did reveal some papers that mentioned the use of the system in relation to some other form of research</w:t>
      </w:r>
      <w:r w:rsidR="0047022D" w:rsidRPr="00015584">
        <w:rPr>
          <w:lang w:val="en-AU"/>
        </w:rPr>
        <w:t xml:space="preserve"> </w:t>
      </w:r>
      <w:r w:rsidR="00041125" w:rsidRPr="00015584">
        <w:rPr>
          <w:lang w:val="en-AU"/>
        </w:rPr>
        <w:fldChar w:fldCharType="begin"/>
      </w:r>
      <w:r w:rsidR="00935050" w:rsidRPr="00015584">
        <w:rPr>
          <w:lang w:val="en-AU"/>
        </w:rPr>
        <w:instrText xml:space="preserve"> ADDIN EN.CITE &lt;EndNote&gt;&lt;Cite&gt;&lt;Author&gt;Al-Khanjari&lt;/Author&gt;&lt;Year&gt;2014&lt;/Year&gt;&lt;RecNum&gt;149&lt;/RecNum&gt;&lt;DisplayText&gt;[22]&lt;/DisplayText&gt;&lt;record&gt;&lt;rec-number&gt;149&lt;/rec-number&gt;&lt;foreign-keys&gt;&lt;key app="EN" db-id="vrw09z05bazsdae59rd5vrt4pxss9spdx9zs" timestamp="1414044743"&gt;149&lt;/key&gt;&lt;/foreign-keys&gt;&lt;ref-type name="Book"&gt;6&lt;/ref-type&gt;&lt;contributors&gt;&lt;authors&gt;&lt;author&gt;Al-Khanjari, Zuhoor A.&lt;/author&gt;&lt;author&gt;Al-Roshdi, Yusra M.&lt;/author&gt;&lt;/authors&gt;&lt;/contributors&gt;&lt;titles&gt;&lt;title&gt;Extending the Functionality of LMS to Support Computer Science Education Using Plug-in Tools&lt;/title&gt;&lt;secondary-title&gt;2014&lt;/secondary-title&gt;&lt;short-title&gt;Extending the Functionality of LMS to Support Computer Science Education Using Plug-in Tools&lt;/short-title&gt;&lt;/titles&gt;&lt;volume&gt;6&lt;/volume&gt;&lt;number&gt;2&lt;/number&gt;&lt;keywords&gt;&lt;keyword&gt;E-Learning&lt;/keyword&gt;&lt;keyword&gt;Computer Science Education&lt;/keyword&gt;&lt;keyword&gt;Moodle&lt;/keyword&gt;&lt;keyword&gt;Software Tools&lt;/keyword&gt;&lt;keyword&gt;VPL&lt;/keyword&gt;&lt;/keywords&gt;&lt;dates&gt;&lt;year&gt;2014&lt;/year&gt;&lt;/dates&gt;&lt;isbn&gt;1798-0461|escape}&lt;/isbn&gt;&lt;work-type&gt;E-Learning; Computer Science Education; Moodle; Software Tools; VPL&lt;/work-type&gt;&lt;urls&gt;&lt;related-urls&gt;&lt;url&gt;http://ojs.academypublisher.com/index.php/jetwi/article/view/jetwi0602220225&lt;/url&gt;&lt;/related-urls&gt;&lt;/urls&gt;&lt;/record&gt;&lt;/Cite&gt;&lt;/EndNote&gt;</w:instrText>
      </w:r>
      <w:r w:rsidR="00041125" w:rsidRPr="00015584">
        <w:rPr>
          <w:lang w:val="en-AU"/>
        </w:rPr>
        <w:fldChar w:fldCharType="separate"/>
      </w:r>
      <w:r w:rsidR="00935050" w:rsidRPr="00015584">
        <w:rPr>
          <w:noProof/>
          <w:lang w:val="en-AU"/>
        </w:rPr>
        <w:t>[22]</w:t>
      </w:r>
      <w:r w:rsidR="00041125" w:rsidRPr="00015584">
        <w:rPr>
          <w:lang w:val="en-AU"/>
        </w:rPr>
        <w:fldChar w:fldCharType="end"/>
      </w:r>
      <w:r w:rsidRPr="00015584">
        <w:rPr>
          <w:lang w:val="en-AU"/>
        </w:rPr>
        <w:t xml:space="preserve">. There is also </w:t>
      </w:r>
      <w:r w:rsidR="00041125" w:rsidRPr="00015584">
        <w:rPr>
          <w:lang w:val="en-AU"/>
        </w:rPr>
        <w:t xml:space="preserve">only a </w:t>
      </w:r>
      <w:r w:rsidRPr="00015584">
        <w:rPr>
          <w:lang w:val="en-AU"/>
        </w:rPr>
        <w:t xml:space="preserve">limited amount of documentation beyond that of the features list making it difficult to </w:t>
      </w:r>
      <w:r w:rsidR="00041125" w:rsidRPr="00015584">
        <w:rPr>
          <w:lang w:val="en-AU"/>
        </w:rPr>
        <w:t>re</w:t>
      </w:r>
      <w:r w:rsidRPr="00015584">
        <w:rPr>
          <w:lang w:val="en-AU"/>
        </w:rPr>
        <w:t>view the underlying system</w:t>
      </w:r>
      <w:r w:rsidR="00041125" w:rsidRPr="00015584">
        <w:rPr>
          <w:lang w:val="en-AU"/>
        </w:rPr>
        <w:t xml:space="preserve">. The support is also not particularly good form the original authors so </w:t>
      </w:r>
      <w:r w:rsidR="0047022D" w:rsidRPr="00015584">
        <w:rPr>
          <w:lang w:val="en-AU"/>
        </w:rPr>
        <w:t xml:space="preserve">some users have taken upon themselves to write their own </w:t>
      </w:r>
      <w:r w:rsidR="00041125" w:rsidRPr="00015584">
        <w:rPr>
          <w:lang w:val="en-AU"/>
        </w:rPr>
        <w:t xml:space="preserve">tutorials </w:t>
      </w:r>
      <w:r w:rsidR="0047022D" w:rsidRPr="00015584">
        <w:rPr>
          <w:lang w:val="en-AU"/>
        </w:rPr>
        <w:t>for several projects</w:t>
      </w:r>
      <w:r w:rsidR="00041125" w:rsidRPr="00015584">
        <w:rPr>
          <w:lang w:val="en-AU"/>
        </w:rPr>
        <w:t xml:space="preserve"> </w:t>
      </w:r>
      <w:r w:rsidR="00E5661F" w:rsidRPr="00015584">
        <w:rPr>
          <w:lang w:val="en-AU"/>
        </w:rPr>
        <w:fldChar w:fldCharType="begin"/>
      </w:r>
      <w:r w:rsidR="00935050" w:rsidRPr="00015584">
        <w:rPr>
          <w:lang w:val="en-AU"/>
        </w:rPr>
        <w:instrText xml:space="preserve"> ADDIN EN.CITE &lt;EndNote&gt;&lt;Cite&gt;&lt;Author&gt;Thiebaut&lt;/Author&gt;&lt;Year&gt;2014&lt;/Year&gt;&lt;RecNum&gt;182&lt;/RecNum&gt;&lt;DisplayText&gt;[27]&lt;/DisplayText&gt;&lt;record&gt;&lt;rec-number&gt;182&lt;/rec-number&gt;&lt;foreign-keys&gt;&lt;key app="EN" db-id="vrw09z05bazsdae59rd5vrt4pxss9spdx9zs" timestamp="1414721780"&gt;182&lt;/key&gt;&lt;/foreign-keys&gt;&lt;ref-type name="Web Page"&gt;12&lt;/ref-type&gt;&lt;contributors&gt;&lt;authors&gt;&lt;author&gt;Dominique Thiebaut&lt;/author&gt;&lt;/authors&gt;&lt;/contributors&gt;&lt;titles&gt;&lt;title&gt;Moodle VPL Tutorials&lt;/title&gt;&lt;/titles&gt;&lt;volume&gt;2014&lt;/volume&gt;&lt;number&gt;31 October&lt;/number&gt;&lt;dates&gt;&lt;year&gt;2014&lt;/year&gt;&lt;/dates&gt;&lt;publisher&gt;Smith College, Northampton ,USA&lt;/publisher&gt;&lt;urls&gt;&lt;related-urls&gt;&lt;url&gt;cs.smith.edu/dftwiki/index.php/Moodle_VPL_Tutorials&lt;/url&gt;&lt;/related-urls&gt;&lt;/urls&gt;&lt;/record&gt;&lt;/Cite&gt;&lt;/EndNote&gt;</w:instrText>
      </w:r>
      <w:r w:rsidR="00E5661F" w:rsidRPr="00015584">
        <w:rPr>
          <w:lang w:val="en-AU"/>
        </w:rPr>
        <w:fldChar w:fldCharType="separate"/>
      </w:r>
      <w:r w:rsidR="00935050" w:rsidRPr="00015584">
        <w:rPr>
          <w:noProof/>
          <w:lang w:val="en-AU"/>
        </w:rPr>
        <w:t>[27]</w:t>
      </w:r>
      <w:r w:rsidR="00E5661F" w:rsidRPr="00015584">
        <w:rPr>
          <w:lang w:val="en-AU"/>
        </w:rPr>
        <w:fldChar w:fldCharType="end"/>
      </w:r>
      <w:r w:rsidR="0047022D" w:rsidRPr="00015584">
        <w:rPr>
          <w:lang w:val="en-AU"/>
        </w:rPr>
        <w:t>.</w:t>
      </w:r>
    </w:p>
    <w:p w14:paraId="0DBCBE00" w14:textId="77777777" w:rsidR="007A4013" w:rsidRPr="00015584" w:rsidRDefault="007A4013" w:rsidP="005E3977">
      <w:pPr>
        <w:pStyle w:val="Heading3"/>
        <w:rPr>
          <w:rStyle w:val="Hyperlink"/>
          <w:color w:val="auto"/>
          <w:u w:val="none"/>
        </w:rPr>
      </w:pPr>
      <w:bookmarkStart w:id="25" w:name="_Toc403336546"/>
      <w:bookmarkStart w:id="26" w:name="_Toc403371475"/>
      <w:proofErr w:type="spellStart"/>
      <w:r w:rsidRPr="00015584">
        <w:rPr>
          <w:rStyle w:val="Hyperlink"/>
          <w:color w:val="auto"/>
          <w:u w:val="none"/>
        </w:rPr>
        <w:t>CodeRunner</w:t>
      </w:r>
      <w:bookmarkEnd w:id="25"/>
      <w:bookmarkEnd w:id="26"/>
      <w:proofErr w:type="spellEnd"/>
    </w:p>
    <w:p w14:paraId="1CD1BA14" w14:textId="415135C2" w:rsidR="00CD64DB" w:rsidRPr="00015584" w:rsidRDefault="00CD64DB" w:rsidP="00CD64DB">
      <w:pPr>
        <w:rPr>
          <w:lang w:val="en-AU"/>
        </w:rPr>
      </w:pPr>
      <w:proofErr w:type="spellStart"/>
      <w:r w:rsidRPr="00015584">
        <w:rPr>
          <w:lang w:val="en-AU"/>
        </w:rPr>
        <w:t>CodeRunner</w:t>
      </w:r>
      <w:proofErr w:type="spellEnd"/>
      <w:r w:rsidRPr="00015584">
        <w:rPr>
          <w:lang w:val="en-AU"/>
        </w:rPr>
        <w:t xml:space="preserve"> is a </w:t>
      </w:r>
      <w:r w:rsidR="00074A4D" w:rsidRPr="00015584">
        <w:rPr>
          <w:iCs/>
          <w:lang w:val="en-AU"/>
        </w:rPr>
        <w:t>Moodle</w:t>
      </w:r>
      <w:r w:rsidRPr="00015584">
        <w:rPr>
          <w:lang w:val="en-AU"/>
        </w:rPr>
        <w:t xml:space="preserve"> quiz question type that runs a serious of tests on a student-submitted program in a sandbox</w:t>
      </w:r>
      <w:r w:rsidR="00F5153A" w:rsidRPr="00015584">
        <w:rPr>
          <w:lang w:val="en-AU"/>
        </w:rPr>
        <w:t xml:space="preserve"> </w:t>
      </w:r>
      <w:r w:rsidR="00F5153A" w:rsidRPr="00015584">
        <w:rPr>
          <w:lang w:val="en-AU"/>
        </w:rPr>
        <w:fldChar w:fldCharType="begin"/>
      </w:r>
      <w:r w:rsidR="00935050" w:rsidRPr="00015584">
        <w:rPr>
          <w:lang w:val="en-AU"/>
        </w:rPr>
        <w:instrText xml:space="preserve"> ADDIN EN.CITE &lt;EndNote&gt;&lt;Cite&gt;&lt;Author&gt;Lobb&lt;/Author&gt;&lt;Year&gt;2014&lt;/Year&gt;&lt;RecNum&gt;172&lt;/RecNum&gt;&lt;DisplayText&gt;[28]&lt;/DisplayText&gt;&lt;record&gt;&lt;rec-number&gt;172&lt;/rec-number&gt;&lt;foreign-keys&gt;&lt;key app="EN" db-id="vrw09z05bazsdae59rd5vrt4pxss9spdx9zs" timestamp="1414717614"&gt;172&lt;/key&gt;&lt;/foreign-keys&gt;&lt;ref-type name="Web Page"&gt;12&lt;/ref-type&gt;&lt;contributors&gt;&lt;authors&gt;&lt;author&gt;Richard Lobb&lt;/author&gt;&lt;/authors&gt;&lt;/contributors&gt;&lt;titles&gt;&lt;title&gt;trampgeek/CodeRunner&lt;/title&gt;&lt;/titles&gt;&lt;volume&gt;2014&lt;/volume&gt;&lt;number&gt;5th October&lt;/number&gt;&lt;dates&gt;&lt;year&gt;2014&lt;/year&gt;&lt;/dates&gt;&lt;publisher&gt;GitHub&lt;/publisher&gt;&lt;urls&gt;&lt;related-urls&gt;&lt;url&gt;https://github.com/trampgeek/CodeRunner&lt;/url&gt;&lt;/related-urls&gt;&lt;/urls&gt;&lt;/record&gt;&lt;/Cite&gt;&lt;/EndNote&gt;</w:instrText>
      </w:r>
      <w:r w:rsidR="00F5153A" w:rsidRPr="00015584">
        <w:rPr>
          <w:lang w:val="en-AU"/>
        </w:rPr>
        <w:fldChar w:fldCharType="separate"/>
      </w:r>
      <w:r w:rsidR="00935050" w:rsidRPr="00015584">
        <w:rPr>
          <w:noProof/>
          <w:lang w:val="en-AU"/>
        </w:rPr>
        <w:t>[28]</w:t>
      </w:r>
      <w:r w:rsidR="00F5153A" w:rsidRPr="00015584">
        <w:rPr>
          <w:lang w:val="en-AU"/>
        </w:rPr>
        <w:fldChar w:fldCharType="end"/>
      </w:r>
      <w:r w:rsidRPr="00015584">
        <w:rPr>
          <w:lang w:val="en-AU"/>
        </w:rPr>
        <w:t xml:space="preserve">. </w:t>
      </w:r>
      <w:r w:rsidR="001F2E07" w:rsidRPr="00015584">
        <w:rPr>
          <w:lang w:val="en-AU"/>
        </w:rPr>
        <w:t>All code is written through the browser and tested based on its outputs for a series of inputs. The system</w:t>
      </w:r>
      <w:r w:rsidR="0062559E" w:rsidRPr="00015584">
        <w:rPr>
          <w:lang w:val="en-AU"/>
        </w:rPr>
        <w:t>,</w:t>
      </w:r>
      <w:r w:rsidR="001F2E07" w:rsidRPr="00015584">
        <w:rPr>
          <w:lang w:val="en-AU"/>
        </w:rPr>
        <w:t xml:space="preserve"> in conjunction with the past versions (</w:t>
      </w:r>
      <w:proofErr w:type="spellStart"/>
      <w:r w:rsidR="001F2E07" w:rsidRPr="00015584">
        <w:rPr>
          <w:lang w:val="en-AU"/>
        </w:rPr>
        <w:t>pycode</w:t>
      </w:r>
      <w:proofErr w:type="spellEnd"/>
      <w:r w:rsidR="001F2E07" w:rsidRPr="00015584">
        <w:rPr>
          <w:lang w:val="en-AU"/>
        </w:rPr>
        <w:t xml:space="preserve"> and </w:t>
      </w:r>
      <w:proofErr w:type="spellStart"/>
      <w:r w:rsidR="001F2E07" w:rsidRPr="00015584">
        <w:rPr>
          <w:lang w:val="en-AU"/>
        </w:rPr>
        <w:t>ccode</w:t>
      </w:r>
      <w:proofErr w:type="spellEnd"/>
      <w:r w:rsidR="002B1D15" w:rsidRPr="00015584">
        <w:rPr>
          <w:lang w:val="en-AU"/>
        </w:rPr>
        <w:t>),</w:t>
      </w:r>
      <w:r w:rsidR="001F2E07" w:rsidRPr="00015584">
        <w:rPr>
          <w:lang w:val="en-AU"/>
        </w:rPr>
        <w:t xml:space="preserve"> has been used at the </w:t>
      </w:r>
      <w:r w:rsidRPr="00015584">
        <w:rPr>
          <w:lang w:val="en-AU"/>
        </w:rPr>
        <w:t xml:space="preserve">University </w:t>
      </w:r>
      <w:r w:rsidR="001F2E07" w:rsidRPr="00015584">
        <w:rPr>
          <w:lang w:val="en-AU"/>
        </w:rPr>
        <w:t>of</w:t>
      </w:r>
      <w:r w:rsidRPr="00015584">
        <w:rPr>
          <w:lang w:val="en-AU"/>
        </w:rPr>
        <w:t xml:space="preserve"> Canterbury</w:t>
      </w:r>
      <w:r w:rsidR="001F2E07" w:rsidRPr="00015584">
        <w:rPr>
          <w:lang w:val="en-AU"/>
        </w:rPr>
        <w:t>, New Zealand</w:t>
      </w:r>
      <w:r w:rsidR="002B1D15" w:rsidRPr="00015584">
        <w:rPr>
          <w:lang w:val="en-AU"/>
        </w:rPr>
        <w:t>,</w:t>
      </w:r>
      <w:r w:rsidR="001F2E07" w:rsidRPr="00015584">
        <w:rPr>
          <w:lang w:val="en-AU"/>
        </w:rPr>
        <w:t xml:space="preserve"> for the past four years. In that time it has tested tens of thousands of student submissions. The system supports C, Python, </w:t>
      </w:r>
      <w:proofErr w:type="spellStart"/>
      <w:r w:rsidR="001F2E07" w:rsidRPr="00015584">
        <w:rPr>
          <w:lang w:val="en-AU"/>
        </w:rPr>
        <w:t>Matlab</w:t>
      </w:r>
      <w:proofErr w:type="spellEnd"/>
      <w:r w:rsidR="001F2E07" w:rsidRPr="00015584">
        <w:rPr>
          <w:lang w:val="en-AU"/>
        </w:rPr>
        <w:t xml:space="preserve">, Octave, </w:t>
      </w:r>
      <w:r w:rsidR="0062559E" w:rsidRPr="00015584">
        <w:rPr>
          <w:lang w:val="en-AU"/>
        </w:rPr>
        <w:t>J</w:t>
      </w:r>
      <w:r w:rsidR="001F2E07" w:rsidRPr="00015584">
        <w:rPr>
          <w:lang w:val="en-AU"/>
        </w:rPr>
        <w:t xml:space="preserve">ava and </w:t>
      </w:r>
      <w:proofErr w:type="spellStart"/>
      <w:r w:rsidR="0062559E" w:rsidRPr="00015584">
        <w:rPr>
          <w:lang w:val="en-AU"/>
        </w:rPr>
        <w:t>C</w:t>
      </w:r>
      <w:r w:rsidR="001F2E07" w:rsidRPr="00015584">
        <w:rPr>
          <w:lang w:val="en-AU"/>
        </w:rPr>
        <w:t>oljure</w:t>
      </w:r>
      <w:proofErr w:type="spellEnd"/>
      <w:r w:rsidR="001F2E07" w:rsidRPr="00015584">
        <w:rPr>
          <w:lang w:val="en-AU"/>
        </w:rPr>
        <w:t xml:space="preserve"> programming languages and</w:t>
      </w:r>
      <w:r w:rsidR="0062559E" w:rsidRPr="00015584">
        <w:rPr>
          <w:lang w:val="en-AU"/>
        </w:rPr>
        <w:t>,</w:t>
      </w:r>
      <w:r w:rsidR="001F2E07" w:rsidRPr="00015584">
        <w:rPr>
          <w:lang w:val="en-AU"/>
        </w:rPr>
        <w:t xml:space="preserve"> like other previously mentioned systems</w:t>
      </w:r>
      <w:r w:rsidR="0062559E" w:rsidRPr="00015584">
        <w:rPr>
          <w:lang w:val="en-AU"/>
        </w:rPr>
        <w:t>,</w:t>
      </w:r>
      <w:r w:rsidR="001F2E07" w:rsidRPr="00015584">
        <w:rPr>
          <w:lang w:val="en-AU"/>
        </w:rPr>
        <w:t xml:space="preserve"> is expandable.</w:t>
      </w:r>
      <w:r w:rsidR="008903AB" w:rsidRPr="00015584">
        <w:rPr>
          <w:lang w:val="en-AU"/>
        </w:rPr>
        <w:t xml:space="preserve"> </w:t>
      </w:r>
    </w:p>
    <w:p w14:paraId="34DC4DF5" w14:textId="77777777" w:rsidR="00F5153A" w:rsidRPr="00015584" w:rsidRDefault="00F5153A" w:rsidP="00CD64DB">
      <w:pPr>
        <w:rPr>
          <w:lang w:val="en-AU"/>
        </w:rPr>
      </w:pPr>
      <w:proofErr w:type="spellStart"/>
      <w:r w:rsidRPr="00015584">
        <w:rPr>
          <w:lang w:val="en-AU"/>
        </w:rPr>
        <w:t>CodeRunner</w:t>
      </w:r>
      <w:proofErr w:type="spellEnd"/>
      <w:r w:rsidRPr="00015584">
        <w:rPr>
          <w:lang w:val="en-AU"/>
        </w:rPr>
        <w:t xml:space="preserve"> provides a significant amount of Documentation on how to setup the plugin Setup and its general use making it more compelling than VPL</w:t>
      </w:r>
      <w:r w:rsidR="008903AB" w:rsidRPr="00015584">
        <w:rPr>
          <w:lang w:val="en-AU"/>
        </w:rPr>
        <w:t xml:space="preserve"> </w:t>
      </w:r>
      <w:r w:rsidR="008903AB" w:rsidRPr="00015584">
        <w:rPr>
          <w:lang w:val="en-AU"/>
        </w:rPr>
        <w:fldChar w:fldCharType="begin"/>
      </w:r>
      <w:r w:rsidR="00935050" w:rsidRPr="00015584">
        <w:rPr>
          <w:lang w:val="en-AU"/>
        </w:rPr>
        <w:instrText xml:space="preserve"> ADDIN EN.CITE &lt;EndNote&gt;&lt;Cite&gt;&lt;Author&gt;Lobb&lt;/Author&gt;&lt;Year&gt;2014&lt;/Year&gt;&lt;RecNum&gt;173&lt;/RecNum&gt;&lt;DisplayText&gt;[29]&lt;/DisplayText&gt;&lt;record&gt;&lt;rec-number&gt;173&lt;/rec-number&gt;&lt;foreign-keys&gt;&lt;key app="EN" db-id="vrw09z05bazsdae59rd5vrt4pxss9spdx9zs" timestamp="1414717776"&gt;173&lt;/key&gt;&lt;/foreign-keys&gt;&lt;ref-type name="Web Page"&gt;12&lt;/ref-type&gt;&lt;contributors&gt;&lt;authors&gt;&lt;author&gt;Richard Lobb&lt;/author&gt;&lt;/authors&gt;&lt;/contributors&gt;&lt;titles&gt;&lt;title&gt;CodeRunner Documentation&lt;/title&gt;&lt;/titles&gt;&lt;volume&gt;2014&lt;/volume&gt;&lt;number&gt;5th October&lt;/number&gt;&lt;dates&gt;&lt;year&gt;2014&lt;/year&gt;&lt;/dates&gt;&lt;urls&gt;&lt;related-urls&gt;&lt;url&gt;http://coderunner.org.nz/mod/book/view.php?id=29&lt;/url&gt;&lt;/related-urls&gt;&lt;/urls&gt;&lt;/record&gt;&lt;/Cite&gt;&lt;/EndNote&gt;</w:instrText>
      </w:r>
      <w:r w:rsidR="008903AB" w:rsidRPr="00015584">
        <w:rPr>
          <w:lang w:val="en-AU"/>
        </w:rPr>
        <w:fldChar w:fldCharType="separate"/>
      </w:r>
      <w:r w:rsidR="00935050" w:rsidRPr="00015584">
        <w:rPr>
          <w:noProof/>
          <w:lang w:val="en-AU"/>
        </w:rPr>
        <w:t>[29]</w:t>
      </w:r>
      <w:r w:rsidR="008903AB" w:rsidRPr="00015584">
        <w:rPr>
          <w:lang w:val="en-AU"/>
        </w:rPr>
        <w:fldChar w:fldCharType="end"/>
      </w:r>
      <w:r w:rsidRPr="00015584">
        <w:rPr>
          <w:lang w:val="en-AU"/>
        </w:rPr>
        <w:t xml:space="preserve">. For these reasons it is currently being looked into by </w:t>
      </w:r>
      <w:proofErr w:type="spellStart"/>
      <w:r w:rsidRPr="00015584">
        <w:rPr>
          <w:lang w:val="en-AU"/>
        </w:rPr>
        <w:t>NetSpot</w:t>
      </w:r>
      <w:proofErr w:type="spellEnd"/>
      <w:r w:rsidRPr="00015584">
        <w:rPr>
          <w:lang w:val="en-AU"/>
        </w:rPr>
        <w:t xml:space="preserve">, the host of Flinders’ own </w:t>
      </w:r>
      <w:r w:rsidR="00074A4D" w:rsidRPr="00015584">
        <w:rPr>
          <w:lang w:val="en-AU"/>
        </w:rPr>
        <w:t>Moodle</w:t>
      </w:r>
      <w:r w:rsidRPr="00015584">
        <w:rPr>
          <w:lang w:val="en-AU"/>
        </w:rPr>
        <w:t>, FLO</w:t>
      </w:r>
      <w:r w:rsidR="0062559E" w:rsidRPr="00015584">
        <w:rPr>
          <w:lang w:val="en-AU"/>
        </w:rPr>
        <w:t>,</w:t>
      </w:r>
      <w:r w:rsidRPr="00015584">
        <w:rPr>
          <w:lang w:val="en-AU"/>
        </w:rPr>
        <w:t xml:space="preserve"> to be integrated into future releases.</w:t>
      </w:r>
    </w:p>
    <w:p w14:paraId="02A78ECB" w14:textId="77777777" w:rsidR="003F5FAA" w:rsidRPr="00015584" w:rsidRDefault="003F5FAA" w:rsidP="0069692F">
      <w:pPr>
        <w:pStyle w:val="Heading2"/>
      </w:pPr>
      <w:bookmarkStart w:id="27" w:name="_Toc403336547"/>
      <w:bookmarkStart w:id="28" w:name="_Toc403371476"/>
      <w:r w:rsidRPr="00015584">
        <w:t>Aspects And Tools Of Automated Programming Assessments</w:t>
      </w:r>
      <w:bookmarkEnd w:id="27"/>
      <w:bookmarkEnd w:id="28"/>
    </w:p>
    <w:p w14:paraId="711DAC9A" w14:textId="77777777" w:rsidR="003E0214" w:rsidRPr="00015584" w:rsidRDefault="003E0214" w:rsidP="008510B8">
      <w:pPr>
        <w:rPr>
          <w:lang w:val="en-AU"/>
        </w:rPr>
      </w:pPr>
      <w:r w:rsidRPr="00015584">
        <w:rPr>
          <w:lang w:val="en-AU"/>
        </w:rPr>
        <w:t>From the systems de</w:t>
      </w:r>
      <w:r w:rsidR="002442AF" w:rsidRPr="00015584">
        <w:rPr>
          <w:lang w:val="en-AU"/>
        </w:rPr>
        <w:t>scribed in the previous section and reviews and surveys conducted by</w:t>
      </w:r>
      <w:r w:rsidR="00E5661F" w:rsidRPr="00015584">
        <w:rPr>
          <w:lang w:val="en-AU"/>
        </w:rPr>
        <w:t xml:space="preserve"> </w:t>
      </w:r>
      <w:r w:rsidR="00E5661F" w:rsidRPr="00015584">
        <w:rPr>
          <w:lang w:val="en-AU"/>
        </w:rPr>
        <w:fldChar w:fldCharType="begin">
          <w:fldData xml:space="preserve">PEVuZE5vdGU+PENpdGU+PEF1dGhvcj5Eb3VjZTwvQXV0aG9yPjxZZWFyPjIwMDU8L1llYXI+PFJl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==
</w:fldData>
        </w:fldChar>
      </w:r>
      <w:r w:rsidR="00935050" w:rsidRPr="00015584">
        <w:rPr>
          <w:lang w:val="en-AU"/>
        </w:rPr>
        <w:instrText xml:space="preserve"> ADDIN EN.CITE </w:instrText>
      </w:r>
      <w:r w:rsidR="00935050" w:rsidRPr="00015584">
        <w:rPr>
          <w:lang w:val="en-AU"/>
        </w:rPr>
        <w:fldChar w:fldCharType="begin">
          <w:fldData xml:space="preserve">PEVuZE5vdGU+PENpdGU+PEF1dGhvcj5Eb3VjZTwvQXV0aG9yPjxZZWFyPjIwMDU8L1llYXI+PFJl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==
</w:fldData>
        </w:fldChar>
      </w:r>
      <w:r w:rsidR="00935050" w:rsidRPr="00015584">
        <w:rPr>
          <w:lang w:val="en-AU"/>
        </w:rPr>
        <w:instrText xml:space="preserve"> ADDIN EN.CITE.DATA </w:instrText>
      </w:r>
      <w:r w:rsidR="00935050" w:rsidRPr="00015584">
        <w:rPr>
          <w:lang w:val="en-AU"/>
        </w:rPr>
      </w:r>
      <w:r w:rsidR="00935050" w:rsidRPr="00015584">
        <w:rPr>
          <w:lang w:val="en-AU"/>
        </w:rPr>
        <w:fldChar w:fldCharType="end"/>
      </w:r>
      <w:r w:rsidR="00E5661F" w:rsidRPr="00015584">
        <w:rPr>
          <w:lang w:val="en-AU"/>
        </w:rPr>
      </w:r>
      <w:r w:rsidR="00E5661F" w:rsidRPr="00015584">
        <w:rPr>
          <w:lang w:val="en-AU"/>
        </w:rPr>
        <w:fldChar w:fldCharType="separate"/>
      </w:r>
      <w:r w:rsidR="00935050" w:rsidRPr="00015584">
        <w:rPr>
          <w:noProof/>
          <w:lang w:val="en-AU"/>
        </w:rPr>
        <w:t>[12, 17, 30-32]</w:t>
      </w:r>
      <w:r w:rsidR="00E5661F" w:rsidRPr="00015584">
        <w:rPr>
          <w:lang w:val="en-AU"/>
        </w:rPr>
        <w:fldChar w:fldCharType="end"/>
      </w:r>
      <w:r w:rsidR="002442AF" w:rsidRPr="00015584">
        <w:rPr>
          <w:lang w:val="en-AU"/>
        </w:rPr>
        <w:t xml:space="preserve"> </w:t>
      </w:r>
      <w:r w:rsidR="00146E6B" w:rsidRPr="00015584">
        <w:rPr>
          <w:lang w:val="en-AU"/>
        </w:rPr>
        <w:t>the features and</w:t>
      </w:r>
      <w:r w:rsidR="002442AF" w:rsidRPr="00015584">
        <w:rPr>
          <w:lang w:val="en-AU"/>
        </w:rPr>
        <w:t xml:space="preserve"> elements of a </w:t>
      </w:r>
      <w:r w:rsidR="005D3605" w:rsidRPr="00015584">
        <w:rPr>
          <w:lang w:val="en-AU"/>
        </w:rPr>
        <w:t>well-developed</w:t>
      </w:r>
      <w:r w:rsidR="002442AF" w:rsidRPr="00015584">
        <w:rPr>
          <w:lang w:val="en-AU"/>
        </w:rPr>
        <w:t xml:space="preserve"> </w:t>
      </w:r>
      <w:r w:rsidR="005D3605" w:rsidRPr="00015584">
        <w:rPr>
          <w:lang w:val="en-AU"/>
        </w:rPr>
        <w:t>Automated</w:t>
      </w:r>
      <w:r w:rsidRPr="00015584">
        <w:rPr>
          <w:lang w:val="en-AU"/>
        </w:rPr>
        <w:t xml:space="preserve"> </w:t>
      </w:r>
      <w:r w:rsidR="00782FA6" w:rsidRPr="00015584">
        <w:rPr>
          <w:lang w:val="en-AU"/>
        </w:rPr>
        <w:t>P</w:t>
      </w:r>
      <w:r w:rsidRPr="00015584">
        <w:rPr>
          <w:lang w:val="en-AU"/>
        </w:rPr>
        <w:t xml:space="preserve">rogramming </w:t>
      </w:r>
      <w:r w:rsidR="00782FA6" w:rsidRPr="00015584">
        <w:rPr>
          <w:lang w:val="en-AU"/>
        </w:rPr>
        <w:t>A</w:t>
      </w:r>
      <w:r w:rsidRPr="00015584">
        <w:rPr>
          <w:lang w:val="en-AU"/>
        </w:rPr>
        <w:t xml:space="preserve">ssessment </w:t>
      </w:r>
      <w:r w:rsidR="00782FA6" w:rsidRPr="00015584">
        <w:rPr>
          <w:lang w:val="en-AU"/>
        </w:rPr>
        <w:t>S</w:t>
      </w:r>
      <w:r w:rsidRPr="00015584">
        <w:rPr>
          <w:lang w:val="en-AU"/>
        </w:rPr>
        <w:t xml:space="preserve">ystem should </w:t>
      </w:r>
      <w:r w:rsidR="00782FA6" w:rsidRPr="00015584">
        <w:rPr>
          <w:lang w:val="en-AU"/>
        </w:rPr>
        <w:t>include</w:t>
      </w:r>
      <w:r w:rsidR="0062559E" w:rsidRPr="00015584">
        <w:rPr>
          <w:lang w:val="en-AU"/>
        </w:rPr>
        <w:t>:</w:t>
      </w:r>
    </w:p>
    <w:p w14:paraId="1A738C42" w14:textId="77777777" w:rsidR="00F54A1C" w:rsidRPr="00015584" w:rsidRDefault="00F54A1C" w:rsidP="005E3977">
      <w:pPr>
        <w:pStyle w:val="Heading3"/>
      </w:pPr>
      <w:bookmarkStart w:id="29" w:name="_Toc403336548"/>
      <w:bookmarkStart w:id="30" w:name="_Toc403371477"/>
      <w:r w:rsidRPr="00015584">
        <w:t>Internal</w:t>
      </w:r>
      <w:r w:rsidR="00146E6B" w:rsidRPr="00015584">
        <w:t xml:space="preserve"> components</w:t>
      </w:r>
      <w:bookmarkEnd w:id="29"/>
      <w:bookmarkEnd w:id="30"/>
    </w:p>
    <w:p w14:paraId="5DD87134" w14:textId="77777777" w:rsidR="00053CF7" w:rsidRPr="00015584" w:rsidRDefault="00831974" w:rsidP="0069692F">
      <w:pPr>
        <w:pStyle w:val="Heading4"/>
      </w:pPr>
      <w:r w:rsidRPr="00015584">
        <w:t>Testing paradigm</w:t>
      </w:r>
      <w:r w:rsidR="0062559E" w:rsidRPr="00015584">
        <w:t>s</w:t>
      </w:r>
    </w:p>
    <w:p w14:paraId="537BBEB1" w14:textId="77777777" w:rsidR="00053CF7" w:rsidRPr="00015584" w:rsidRDefault="00053CF7" w:rsidP="00053CF7">
      <w:pPr>
        <w:rPr>
          <w:lang w:val="en-AU"/>
        </w:rPr>
      </w:pPr>
      <w:r w:rsidRPr="00015584">
        <w:rPr>
          <w:lang w:val="en-AU"/>
        </w:rPr>
        <w:t>It is important to consider how the assignment it going to be tested. Historically this was done though the software interface defined by the student. This is a simple</w:t>
      </w:r>
      <w:r w:rsidR="00187047" w:rsidRPr="00015584">
        <w:rPr>
          <w:lang w:val="en-AU"/>
        </w:rPr>
        <w:t>,</w:t>
      </w:r>
      <w:r w:rsidRPr="00015584">
        <w:rPr>
          <w:lang w:val="en-AU"/>
        </w:rPr>
        <w:t xml:space="preserve"> effective solution but it relies on the student submissions all having the same interface, something that gets more difficult to resolve as more complex assignments are attempted. To achieve this, more often th</w:t>
      </w:r>
      <w:r w:rsidR="00187047" w:rsidRPr="00015584">
        <w:rPr>
          <w:lang w:val="en-AU"/>
        </w:rPr>
        <w:t xml:space="preserve">an not, a student will receive </w:t>
      </w:r>
      <w:r w:rsidRPr="00015584">
        <w:rPr>
          <w:lang w:val="en-AU"/>
        </w:rPr>
        <w:t xml:space="preserve">sample code when given the assignment that contains the interface </w:t>
      </w:r>
      <w:r w:rsidR="001F3F6B" w:rsidRPr="00015584">
        <w:rPr>
          <w:lang w:val="en-AU"/>
        </w:rPr>
        <w:t>and or</w:t>
      </w:r>
      <w:r w:rsidRPr="00015584">
        <w:rPr>
          <w:lang w:val="en-AU"/>
        </w:rPr>
        <w:t xml:space="preserve"> </w:t>
      </w:r>
      <w:r w:rsidR="001F3F6B" w:rsidRPr="00015584">
        <w:rPr>
          <w:lang w:val="en-AU"/>
        </w:rPr>
        <w:t>stub</w:t>
      </w:r>
      <w:r w:rsidRPr="00015584">
        <w:rPr>
          <w:lang w:val="en-AU"/>
        </w:rPr>
        <w:t xml:space="preserve"> functions. This give</w:t>
      </w:r>
      <w:r w:rsidR="00220FEF" w:rsidRPr="00015584">
        <w:rPr>
          <w:lang w:val="en-AU"/>
        </w:rPr>
        <w:t>s</w:t>
      </w:r>
      <w:r w:rsidR="00187047" w:rsidRPr="00015584">
        <w:rPr>
          <w:lang w:val="en-AU"/>
        </w:rPr>
        <w:t xml:space="preserve"> structure and a </w:t>
      </w:r>
      <w:r w:rsidRPr="00015584">
        <w:rPr>
          <w:lang w:val="en-AU"/>
        </w:rPr>
        <w:t>framework to assignment</w:t>
      </w:r>
      <w:r w:rsidR="00187047" w:rsidRPr="00015584">
        <w:rPr>
          <w:lang w:val="en-AU"/>
        </w:rPr>
        <w:t>s</w:t>
      </w:r>
      <w:r w:rsidRPr="00015584">
        <w:rPr>
          <w:lang w:val="en-AU"/>
        </w:rPr>
        <w:t xml:space="preserve"> which</w:t>
      </w:r>
      <w:r w:rsidR="00187047" w:rsidRPr="00015584">
        <w:rPr>
          <w:lang w:val="en-AU"/>
        </w:rPr>
        <w:t>,</w:t>
      </w:r>
      <w:r w:rsidRPr="00015584">
        <w:rPr>
          <w:lang w:val="en-AU"/>
        </w:rPr>
        <w:t xml:space="preserve"> though beneficial for an introductory topic</w:t>
      </w:r>
      <w:r w:rsidR="00187047" w:rsidRPr="00015584">
        <w:rPr>
          <w:lang w:val="en-AU"/>
        </w:rPr>
        <w:t>,</w:t>
      </w:r>
      <w:r w:rsidRPr="00015584">
        <w:rPr>
          <w:lang w:val="en-AU"/>
        </w:rPr>
        <w:t xml:space="preserve"> might be considered giving the student too much assistance or being restrictive for later topics. </w:t>
      </w:r>
    </w:p>
    <w:p w14:paraId="4D4F6E3B" w14:textId="2447C2C3" w:rsidR="00053CF7" w:rsidRPr="00015584" w:rsidRDefault="00053CF7" w:rsidP="00053CF7">
      <w:pPr>
        <w:rPr>
          <w:lang w:val="en-AU"/>
        </w:rPr>
      </w:pPr>
      <w:r w:rsidRPr="00015584">
        <w:rPr>
          <w:lang w:val="en-AU"/>
        </w:rPr>
        <w:t>A similar approach is to evaluate the program though some form of input/output interface. The program is compiled and the run through the use of stream</w:t>
      </w:r>
      <w:r w:rsidR="00187047" w:rsidRPr="00015584">
        <w:rPr>
          <w:lang w:val="en-AU"/>
        </w:rPr>
        <w:t>s</w:t>
      </w:r>
      <w:r w:rsidRPr="00015584">
        <w:rPr>
          <w:lang w:val="en-AU"/>
        </w:rPr>
        <w:t xml:space="preserve"> such as file I/</w:t>
      </w:r>
      <w:proofErr w:type="spellStart"/>
      <w:r w:rsidRPr="00015584">
        <w:rPr>
          <w:lang w:val="en-AU"/>
        </w:rPr>
        <w:t>O</w:t>
      </w:r>
      <w:r w:rsidR="00187047" w:rsidRPr="00015584">
        <w:rPr>
          <w:lang w:val="en-AU"/>
        </w:rPr>
        <w:t>s</w:t>
      </w:r>
      <w:proofErr w:type="spellEnd"/>
      <w:r w:rsidRPr="00015584">
        <w:rPr>
          <w:lang w:val="en-AU"/>
        </w:rPr>
        <w:t>, pipe</w:t>
      </w:r>
      <w:r w:rsidR="00187047" w:rsidRPr="00015584">
        <w:rPr>
          <w:lang w:val="en-AU"/>
        </w:rPr>
        <w:t>s</w:t>
      </w:r>
      <w:r w:rsidRPr="00015584">
        <w:rPr>
          <w:lang w:val="en-AU"/>
        </w:rPr>
        <w:t xml:space="preserve"> (i.e. sockets) or sink</w:t>
      </w:r>
      <w:r w:rsidR="00187047" w:rsidRPr="00015584">
        <w:rPr>
          <w:lang w:val="en-AU"/>
        </w:rPr>
        <w:t>s</w:t>
      </w:r>
      <w:r w:rsidRPr="00015584">
        <w:rPr>
          <w:lang w:val="en-AU"/>
        </w:rPr>
        <w:t xml:space="preserve"> as is the case with the Ceilidh system</w:t>
      </w:r>
      <w:r w:rsidR="00255BA8" w:rsidRPr="00015584">
        <w:rPr>
          <w:lang w:val="en-AU"/>
        </w:rPr>
        <w:t xml:space="preserve"> </w:t>
      </w:r>
      <w:r w:rsidR="00255BA8" w:rsidRPr="00015584">
        <w:rPr>
          <w:lang w:val="en-AU"/>
        </w:rPr>
        <w:fldChar w:fldCharType="begin"/>
      </w:r>
      <w:r w:rsidR="00935050" w:rsidRPr="00015584">
        <w:rPr>
          <w:lang w:val="en-AU"/>
        </w:rPr>
        <w:instrText xml:space="preserve"> ADDIN EN.CITE &lt;EndNote&gt;&lt;Cite&gt;&lt;Author&gt;Alstes&lt;/Author&gt;&lt;Year&gt;2007&lt;/Year&gt;&lt;RecNum&gt;102&lt;/RecNum&gt;&lt;DisplayText&gt;[33]&lt;/DisplayText&gt;&lt;record&gt;&lt;rec-number&gt;102&lt;/rec-number&gt;&lt;foreign-keys&gt;&lt;key app="EN" db-id="vrw09z05bazsdae59rd5vrt4pxss9spdx9zs" timestamp="1413553900"&gt;102&lt;/key&gt;&lt;/foreign-keys&gt;&lt;ref-type name="Journal Article"&gt;17&lt;/ref-type&gt;&lt;contributors&gt;&lt;authors&gt;&lt;author&gt;Anton Alstes&lt;/author&gt;&lt;author&gt;Janne Lindqvist&lt;/author&gt;&lt;/authors&gt;&lt;/contributors&gt;&lt;titles&gt;&lt;title&gt;VERKKOKE: learning routing and network programming online&lt;/title&gt;&lt;secondary-title&gt;SIGCSE Bull.&lt;/secondary-title&gt;&lt;/titles&gt;&lt;periodical&gt;&lt;full-title&gt;SIGCSE Bull.&lt;/full-title&gt;&lt;/periodical&gt;&lt;pages&gt;91-95&lt;/pages&gt;&lt;volume&gt;39&lt;/volume&gt;&lt;number&gt;3&lt;/number&gt;&lt;dates&gt;&lt;year&gt;2007&lt;/year&gt;&lt;/dates&gt;&lt;isbn&gt;0097-8418&lt;/isbn&gt;&lt;urls&gt;&lt;/urls&gt;&lt;custom1&gt;1268813&lt;/custom1&gt;&lt;electronic-resource-num&gt;10.1145/1269900.1268813&lt;/electronic-resource-num&gt;&lt;/record&gt;&lt;/Cite&gt;&lt;/EndNote&gt;</w:instrText>
      </w:r>
      <w:r w:rsidR="00255BA8" w:rsidRPr="00015584">
        <w:rPr>
          <w:lang w:val="en-AU"/>
        </w:rPr>
        <w:fldChar w:fldCharType="separate"/>
      </w:r>
      <w:r w:rsidR="00935050" w:rsidRPr="00015584">
        <w:rPr>
          <w:noProof/>
          <w:lang w:val="en-AU"/>
        </w:rPr>
        <w:t>[33]</w:t>
      </w:r>
      <w:r w:rsidR="00255BA8" w:rsidRPr="00015584">
        <w:rPr>
          <w:lang w:val="en-AU"/>
        </w:rPr>
        <w:fldChar w:fldCharType="end"/>
      </w:r>
      <w:r w:rsidRPr="00015584">
        <w:rPr>
          <w:lang w:val="en-AU"/>
        </w:rPr>
        <w:t>. Unlike the software interface this has the advantage of abstracting the programing language allowing a broader support of languages without significant specification for a set language beyond running a program of that type. This gives greater versatility and the ability to use test</w:t>
      </w:r>
      <w:r w:rsidR="0021665C" w:rsidRPr="00015584">
        <w:rPr>
          <w:lang w:val="en-AU"/>
        </w:rPr>
        <w:t>s</w:t>
      </w:r>
      <w:r w:rsidRPr="00015584">
        <w:rPr>
          <w:lang w:val="en-AU"/>
        </w:rPr>
        <w:t xml:space="preserve"> </w:t>
      </w:r>
      <w:r w:rsidRPr="00015584">
        <w:rPr>
          <w:lang w:val="en-AU"/>
        </w:rPr>
        <w:lastRenderedPageBreak/>
        <w:t>for multiple languages but it is difficult to make the expected vs seen I/O comparison robust enough to ignore irrelevant differences such as extra spaces in output.</w:t>
      </w:r>
    </w:p>
    <w:p w14:paraId="7B44B6C8" w14:textId="12CCBD3D" w:rsidR="00053CF7" w:rsidRPr="00015584" w:rsidRDefault="00053CF7" w:rsidP="00053CF7">
      <w:pPr>
        <w:rPr>
          <w:lang w:val="en-AU"/>
        </w:rPr>
      </w:pPr>
      <w:r w:rsidRPr="00015584">
        <w:rPr>
          <w:lang w:val="en-AU"/>
        </w:rPr>
        <w:t xml:space="preserve">These are both </w:t>
      </w:r>
      <w:r w:rsidR="0021665C" w:rsidRPr="00015584">
        <w:rPr>
          <w:lang w:val="en-AU"/>
        </w:rPr>
        <w:t>empirical</w:t>
      </w:r>
      <w:r w:rsidRPr="00015584">
        <w:rPr>
          <w:lang w:val="en-AU"/>
        </w:rPr>
        <w:t xml:space="preserve"> approaches in that they only test</w:t>
      </w:r>
      <w:r w:rsidR="00187047" w:rsidRPr="00015584">
        <w:rPr>
          <w:lang w:val="en-AU"/>
        </w:rPr>
        <w:t xml:space="preserve"> the interface and</w:t>
      </w:r>
      <w:r w:rsidRPr="00015584">
        <w:rPr>
          <w:lang w:val="en-AU"/>
        </w:rPr>
        <w:t xml:space="preserve"> not the code f</w:t>
      </w:r>
      <w:r w:rsidR="00187047" w:rsidRPr="00015584">
        <w:rPr>
          <w:lang w:val="en-AU"/>
        </w:rPr>
        <w:t>r</w:t>
      </w:r>
      <w:r w:rsidRPr="00015584">
        <w:rPr>
          <w:lang w:val="en-AU"/>
        </w:rPr>
        <w:t>om which the interface is derived. There are more detailed measures of functional completeness than a purely interfaced model of evaluation. Additional approaches include some form of code inspection that does not check the functionality of the code but aspects of good programming such as runtime (Ceilidh system), use o</w:t>
      </w:r>
      <w:r w:rsidR="0021665C" w:rsidRPr="00015584">
        <w:rPr>
          <w:lang w:val="en-AU"/>
        </w:rPr>
        <w:t>f</w:t>
      </w:r>
      <w:r w:rsidRPr="00015584">
        <w:rPr>
          <w:lang w:val="en-AU"/>
        </w:rPr>
        <w:t xml:space="preserve"> resources, commenting and style (BOSS), code coverage (Scheme-</w:t>
      </w:r>
      <w:proofErr w:type="spellStart"/>
      <w:r w:rsidRPr="00015584">
        <w:rPr>
          <w:lang w:val="en-AU"/>
        </w:rPr>
        <w:t>Robo</w:t>
      </w:r>
      <w:proofErr w:type="spellEnd"/>
      <w:r w:rsidRPr="00015584">
        <w:rPr>
          <w:lang w:val="en-AU"/>
        </w:rPr>
        <w:t xml:space="preserve">), multiplatform support and </w:t>
      </w:r>
      <w:r w:rsidR="00187047" w:rsidRPr="00015584">
        <w:rPr>
          <w:lang w:val="en-AU"/>
        </w:rPr>
        <w:t>modular design</w:t>
      </w:r>
      <w:r w:rsidR="00255BA8" w:rsidRPr="00015584">
        <w:rPr>
          <w:lang w:val="en-AU"/>
        </w:rPr>
        <w:t xml:space="preserve"> </w:t>
      </w:r>
      <w:r w:rsidR="00255BA8" w:rsidRPr="00015584">
        <w:rPr>
          <w:lang w:val="en-AU"/>
        </w:rPr>
        <w:fldChar w:fldCharType="begin">
          <w:fldData xml:space="preserve">PEVuZE5vdGU+PENpdGU+PEF1dGhvcj5Kb3k8L0F1dGhvcj48WWVhcj4yMDA1PC9ZZWFyPjxSZWNO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</w:fldData>
        </w:fldChar>
      </w:r>
      <w:r w:rsidR="00935050" w:rsidRPr="00015584">
        <w:rPr>
          <w:lang w:val="en-AU"/>
        </w:rPr>
        <w:instrText xml:space="preserve"> ADDIN EN.CITE </w:instrText>
      </w:r>
      <w:r w:rsidR="00935050" w:rsidRPr="00015584">
        <w:rPr>
          <w:lang w:val="en-AU"/>
        </w:rPr>
        <w:fldChar w:fldCharType="begin">
          <w:fldData xml:space="preserve">PEVuZE5vdGU+PENpdGU+PEF1dGhvcj5Kb3k8L0F1dGhvcj48WWVhcj4yMDA1PC9ZZWFyPjxSZWNO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</w:fldData>
        </w:fldChar>
      </w:r>
      <w:r w:rsidR="00935050" w:rsidRPr="00015584">
        <w:rPr>
          <w:lang w:val="en-AU"/>
        </w:rPr>
        <w:instrText xml:space="preserve"> ADDIN EN.CITE.DATA </w:instrText>
      </w:r>
      <w:r w:rsidR="00935050" w:rsidRPr="00015584">
        <w:rPr>
          <w:lang w:val="en-AU"/>
        </w:rPr>
      </w:r>
      <w:r w:rsidR="00935050" w:rsidRPr="00015584">
        <w:rPr>
          <w:lang w:val="en-AU"/>
        </w:rPr>
        <w:fldChar w:fldCharType="end"/>
      </w:r>
      <w:r w:rsidR="00255BA8" w:rsidRPr="00015584">
        <w:rPr>
          <w:lang w:val="en-AU"/>
        </w:rPr>
      </w:r>
      <w:r w:rsidR="00255BA8" w:rsidRPr="00015584">
        <w:rPr>
          <w:lang w:val="en-AU"/>
        </w:rPr>
        <w:fldChar w:fldCharType="separate"/>
      </w:r>
      <w:r w:rsidR="00935050" w:rsidRPr="00015584">
        <w:rPr>
          <w:noProof/>
          <w:lang w:val="en-AU"/>
        </w:rPr>
        <w:t>[11, 34]</w:t>
      </w:r>
      <w:r w:rsidR="00255BA8" w:rsidRPr="00015584">
        <w:rPr>
          <w:lang w:val="en-AU"/>
        </w:rPr>
        <w:fldChar w:fldCharType="end"/>
      </w:r>
      <w:r w:rsidRPr="00015584">
        <w:rPr>
          <w:lang w:val="en-AU"/>
        </w:rPr>
        <w:t>. The downside is that these are generally more language specific methods of evaluation and require deeper specification than a generic I/O test engine. Furthermore</w:t>
      </w:r>
      <w:r w:rsidR="0021665C" w:rsidRPr="00015584">
        <w:rPr>
          <w:lang w:val="en-AU"/>
        </w:rPr>
        <w:t>,</w:t>
      </w:r>
      <w:r w:rsidRPr="00015584">
        <w:rPr>
          <w:lang w:val="en-AU"/>
        </w:rPr>
        <w:t xml:space="preserve"> the subtlety of what defines good reusable software and changes in platform support are difficult to identify and thus evaluate without significant specification.</w:t>
      </w:r>
    </w:p>
    <w:p w14:paraId="1624FF55" w14:textId="77777777" w:rsidR="00053CF7" w:rsidRPr="00015584" w:rsidRDefault="00053CF7" w:rsidP="0069692F">
      <w:pPr>
        <w:pStyle w:val="Heading4"/>
      </w:pPr>
      <w:r w:rsidRPr="00015584">
        <w:t>GUI</w:t>
      </w:r>
      <w:r w:rsidR="004B61E8" w:rsidRPr="00015584">
        <w:t xml:space="preserve"> over command line</w:t>
      </w:r>
    </w:p>
    <w:p w14:paraId="24643047" w14:textId="525697F5" w:rsidR="00053CF7" w:rsidRPr="00015584" w:rsidRDefault="00AA5E26" w:rsidP="00053CF7">
      <w:pPr>
        <w:rPr>
          <w:lang w:val="en-AU"/>
        </w:rPr>
      </w:pPr>
      <w:r w:rsidRPr="00015584">
        <w:rPr>
          <w:lang w:val="en-AU"/>
        </w:rPr>
        <w:t>A</w:t>
      </w:r>
      <w:r w:rsidR="00053CF7" w:rsidRPr="00015584">
        <w:rPr>
          <w:lang w:val="en-AU"/>
        </w:rPr>
        <w:t xml:space="preserve"> review of some of the systems presented in the previous two sections concluded that future AA tools should use a GUI as the predominate interface</w:t>
      </w:r>
      <w:r w:rsidR="00146E6B" w:rsidRPr="00015584">
        <w:rPr>
          <w:lang w:val="en-AU"/>
        </w:rPr>
        <w:t xml:space="preserve"> </w:t>
      </w:r>
      <w:r w:rsidR="00146E6B" w:rsidRPr="00015584">
        <w:rPr>
          <w:lang w:val="en-AU"/>
        </w:rPr>
        <w:fldChar w:fldCharType="begin"/>
      </w:r>
      <w:r w:rsidR="00935050" w:rsidRPr="00015584">
        <w:rPr>
          <w:lang w:val="en-AU"/>
        </w:rPr>
        <w:instrText xml:space="preserve"> ADDIN EN.CITE &lt;EndNote&gt;&lt;Cite&gt;&lt;Author&gt;Douce&lt;/Author&gt;&lt;Year&gt;2005&lt;/Year&gt;&lt;RecNum&gt;98&lt;/RecNum&gt;&lt;DisplayText&gt;[19]&lt;/DisplayText&gt;&lt;record&gt;&lt;rec-number&gt;98&lt;/rec-number&gt;&lt;foreign-keys&gt;&lt;key app="EN" db-id="vrw09z05bazsdae59rd5vrt4pxss9spdx9zs" timestamp="1413553898"&gt;98&lt;/key&gt;&lt;/foreign-keys&gt;&lt;ref-type name="Journal Article"&gt;17&lt;/ref-type&gt;&lt;contributors&gt;&lt;authors&gt;&lt;author&gt;Christopher Douce&lt;/author&gt;&lt;author&gt;David Livingstone&lt;/author&gt;&lt;author&gt;James Orwell&lt;/author&gt;&lt;/authors&gt;&lt;/contributors&gt;&lt;titles&gt;&lt;title&gt;Automatic test-based assessment of programming: A review&lt;/title&gt;&lt;secondary-title&gt;J. Educ. Resour. Comput.&lt;/secondary-title&gt;&lt;/titles&gt;&lt;periodical&gt;&lt;full-title&gt;J. Educ. Resour. Comput.&lt;/full-title&gt;&lt;/periodical&gt;&lt;pages&gt;4&lt;/pages&gt;&lt;volume&gt;5&lt;/volume&gt;&lt;number&gt;3&lt;/number&gt;&lt;dates&gt;&lt;year&gt;2005&lt;/year&gt;&lt;/dates&gt;&lt;isbn&gt;1531-4278&lt;/isbn&gt;&lt;urls&gt;&lt;/urls&gt;&lt;custom1&gt;1163409&lt;/custom1&gt;&lt;electronic-resource-num&gt;10.1145/1163405.1163409&lt;/electronic-resource-num&gt;&lt;/record&gt;&lt;/Cite&gt;&lt;/EndNote&gt;</w:instrText>
      </w:r>
      <w:r w:rsidR="00146E6B" w:rsidRPr="00015584">
        <w:rPr>
          <w:lang w:val="en-AU"/>
        </w:rPr>
        <w:fldChar w:fldCharType="separate"/>
      </w:r>
      <w:r w:rsidR="00935050" w:rsidRPr="00015584">
        <w:rPr>
          <w:noProof/>
          <w:lang w:val="en-AU"/>
        </w:rPr>
        <w:t>[19]</w:t>
      </w:r>
      <w:r w:rsidR="00146E6B" w:rsidRPr="00015584">
        <w:rPr>
          <w:lang w:val="en-AU"/>
        </w:rPr>
        <w:fldChar w:fldCharType="end"/>
      </w:r>
      <w:r w:rsidR="00053CF7" w:rsidRPr="00015584">
        <w:rPr>
          <w:lang w:val="en-AU"/>
        </w:rPr>
        <w:t xml:space="preserve">. This </w:t>
      </w:r>
      <w:r w:rsidR="00187047" w:rsidRPr="00015584">
        <w:rPr>
          <w:lang w:val="en-AU"/>
        </w:rPr>
        <w:t xml:space="preserve">approach </w:t>
      </w:r>
      <w:r w:rsidR="00053CF7" w:rsidRPr="00015584">
        <w:rPr>
          <w:lang w:val="en-AU"/>
        </w:rPr>
        <w:t>being to present a system that is familiar to new students who have grown up using computers through the GUI only. Furthermore</w:t>
      </w:r>
      <w:r w:rsidR="0021665C" w:rsidRPr="00015584">
        <w:rPr>
          <w:lang w:val="en-AU"/>
        </w:rPr>
        <w:t>,</w:t>
      </w:r>
      <w:r w:rsidR="00053CF7" w:rsidRPr="00015584">
        <w:rPr>
          <w:lang w:val="en-AU"/>
        </w:rPr>
        <w:t xml:space="preserve"> many professional programming tools </w:t>
      </w:r>
      <w:r w:rsidR="00187047" w:rsidRPr="00015584">
        <w:rPr>
          <w:lang w:val="en-AU"/>
        </w:rPr>
        <w:t>as</w:t>
      </w:r>
      <w:r w:rsidR="00053CF7" w:rsidRPr="00015584">
        <w:rPr>
          <w:lang w:val="en-AU"/>
        </w:rPr>
        <w:t xml:space="preserve"> Integrated Development environments also are GUI based. Test driven or Test First methodologies are becoming the norm these days and as such there is a need to introduce these development methodologies closer to the entry </w:t>
      </w:r>
      <w:r w:rsidR="00187047" w:rsidRPr="00015584">
        <w:rPr>
          <w:lang w:val="en-AU"/>
        </w:rPr>
        <w:t>level</w:t>
      </w:r>
      <w:r w:rsidR="00B36D62" w:rsidRPr="00015584">
        <w:rPr>
          <w:lang w:val="en-AU"/>
        </w:rPr>
        <w:t xml:space="preserve"> - </w:t>
      </w:r>
      <w:r w:rsidR="00187047" w:rsidRPr="00015584">
        <w:rPr>
          <w:lang w:val="en-AU"/>
        </w:rPr>
        <w:t>a</w:t>
      </w:r>
      <w:r w:rsidR="00053CF7" w:rsidRPr="00015584">
        <w:rPr>
          <w:lang w:val="en-AU"/>
        </w:rPr>
        <w:t xml:space="preserve"> process that will be substantially easier if a GUI is used</w:t>
      </w:r>
      <w:r w:rsidR="00187047" w:rsidRPr="00015584">
        <w:rPr>
          <w:lang w:val="en-AU"/>
        </w:rPr>
        <w:t>.</w:t>
      </w:r>
    </w:p>
    <w:p w14:paraId="329CE9D0" w14:textId="77777777" w:rsidR="003F5FAA" w:rsidRPr="00015584" w:rsidRDefault="000C4671" w:rsidP="0069692F">
      <w:pPr>
        <w:pStyle w:val="Heading4"/>
      </w:pPr>
      <w:r w:rsidRPr="00015584">
        <w:t>Programming Language support</w:t>
      </w:r>
    </w:p>
    <w:p w14:paraId="48C2981E" w14:textId="77777777" w:rsidR="00B454BE" w:rsidRPr="00015584" w:rsidRDefault="001329D8" w:rsidP="00B454BE">
      <w:pPr>
        <w:rPr>
          <w:lang w:val="en-AU"/>
        </w:rPr>
      </w:pPr>
      <w:r w:rsidRPr="00015584">
        <w:rPr>
          <w:lang w:val="en-AU"/>
        </w:rPr>
        <w:t xml:space="preserve">The system at its core must support compilation of an assignment and any </w:t>
      </w:r>
      <w:r w:rsidR="004A2A4B" w:rsidRPr="00015584">
        <w:rPr>
          <w:lang w:val="en-AU"/>
        </w:rPr>
        <w:t>relevant</w:t>
      </w:r>
      <w:r w:rsidRPr="00015584">
        <w:rPr>
          <w:lang w:val="en-AU"/>
        </w:rPr>
        <w:t xml:space="preserve"> data related to that </w:t>
      </w:r>
      <w:r w:rsidR="004A2A4B" w:rsidRPr="00015584">
        <w:rPr>
          <w:lang w:val="en-AU"/>
        </w:rPr>
        <w:t>language</w:t>
      </w:r>
      <w:r w:rsidRPr="00015584">
        <w:rPr>
          <w:lang w:val="en-AU"/>
        </w:rPr>
        <w:t>. For the system to be fully viable, that is not specific to one topic</w:t>
      </w:r>
      <w:r w:rsidR="00187047" w:rsidRPr="00015584">
        <w:rPr>
          <w:lang w:val="en-AU"/>
        </w:rPr>
        <w:t>,</w:t>
      </w:r>
      <w:r w:rsidRPr="00015584">
        <w:rPr>
          <w:lang w:val="en-AU"/>
        </w:rPr>
        <w:t xml:space="preserve"> it should support more than a single </w:t>
      </w:r>
      <w:r w:rsidR="004A2A4B" w:rsidRPr="00015584">
        <w:rPr>
          <w:lang w:val="en-AU"/>
        </w:rPr>
        <w:t>language</w:t>
      </w:r>
      <w:r w:rsidRPr="00015584">
        <w:rPr>
          <w:lang w:val="en-AU"/>
        </w:rPr>
        <w:t xml:space="preserve"> and include the ability for more </w:t>
      </w:r>
      <w:r w:rsidR="004A2A4B" w:rsidRPr="00015584">
        <w:rPr>
          <w:lang w:val="en-AU"/>
        </w:rPr>
        <w:t>languages</w:t>
      </w:r>
      <w:r w:rsidRPr="00015584">
        <w:rPr>
          <w:lang w:val="en-AU"/>
        </w:rPr>
        <w:t xml:space="preserve"> to be added later on. T</w:t>
      </w:r>
      <w:r w:rsidR="004C5CA8" w:rsidRPr="00015584">
        <w:rPr>
          <w:lang w:val="en-AU"/>
        </w:rPr>
        <w:t xml:space="preserve">he support should also not stop </w:t>
      </w:r>
      <w:r w:rsidR="005F50B9" w:rsidRPr="00015584">
        <w:rPr>
          <w:lang w:val="en-AU"/>
        </w:rPr>
        <w:t>simply</w:t>
      </w:r>
      <w:r w:rsidR="004C5CA8" w:rsidRPr="00015584">
        <w:rPr>
          <w:lang w:val="en-AU"/>
        </w:rPr>
        <w:t xml:space="preserve"> at</w:t>
      </w:r>
      <w:r w:rsidR="005F50B9" w:rsidRPr="00015584">
        <w:rPr>
          <w:lang w:val="en-AU"/>
        </w:rPr>
        <w:t xml:space="preserve"> understanding the language </w:t>
      </w:r>
      <w:r w:rsidRPr="00015584">
        <w:rPr>
          <w:lang w:val="en-AU"/>
        </w:rPr>
        <w:t xml:space="preserve">but provide </w:t>
      </w:r>
      <w:r w:rsidR="004A2A4B" w:rsidRPr="00015584">
        <w:rPr>
          <w:lang w:val="en-AU"/>
        </w:rPr>
        <w:t>relevant</w:t>
      </w:r>
      <w:r w:rsidRPr="00015584">
        <w:rPr>
          <w:lang w:val="en-AU"/>
        </w:rPr>
        <w:t xml:space="preserve"> feedback on common errors with respect to that </w:t>
      </w:r>
      <w:r w:rsidR="004A2A4B" w:rsidRPr="00015584">
        <w:rPr>
          <w:lang w:val="en-AU"/>
        </w:rPr>
        <w:t>language</w:t>
      </w:r>
      <w:r w:rsidRPr="00015584">
        <w:rPr>
          <w:lang w:val="en-AU"/>
        </w:rPr>
        <w:t xml:space="preserve"> i.e. stack overflows, out of range errors etc.</w:t>
      </w:r>
    </w:p>
    <w:p w14:paraId="6C52A2A5" w14:textId="77777777" w:rsidR="004C5CA8" w:rsidRPr="00015584" w:rsidRDefault="004C5CA8" w:rsidP="00B454BE">
      <w:pPr>
        <w:rPr>
          <w:lang w:val="en-AU"/>
        </w:rPr>
      </w:pPr>
      <w:r w:rsidRPr="00015584">
        <w:rPr>
          <w:lang w:val="en-AU"/>
        </w:rPr>
        <w:t>It would also be beneficial if the program could implement a testing program rather than just a script or series of tests. Instance such</w:t>
      </w:r>
      <w:r w:rsidR="00187047" w:rsidRPr="00015584">
        <w:rPr>
          <w:lang w:val="en-AU"/>
        </w:rPr>
        <w:t xml:space="preserve"> as</w:t>
      </w:r>
      <w:r w:rsidRPr="00015584">
        <w:rPr>
          <w:lang w:val="en-AU"/>
        </w:rPr>
        <w:t xml:space="preserve"> testing a server’s functionality and responses </w:t>
      </w:r>
      <w:r w:rsidR="00255BA8" w:rsidRPr="00015584">
        <w:rPr>
          <w:lang w:val="en-AU"/>
        </w:rPr>
        <w:t>using a</w:t>
      </w:r>
      <w:r w:rsidRPr="00015584">
        <w:rPr>
          <w:lang w:val="en-AU"/>
        </w:rPr>
        <w:t xml:space="preserve"> client </w:t>
      </w:r>
      <w:r w:rsidR="00187047" w:rsidRPr="00015584">
        <w:rPr>
          <w:lang w:val="en-AU"/>
        </w:rPr>
        <w:t>would be aptly suited to such a</w:t>
      </w:r>
      <w:r w:rsidRPr="00015584">
        <w:rPr>
          <w:lang w:val="en-AU"/>
        </w:rPr>
        <w:t xml:space="preserve"> testing framework.</w:t>
      </w:r>
      <w:r w:rsidR="0060222E" w:rsidRPr="00015584">
        <w:rPr>
          <w:lang w:val="en-AU"/>
        </w:rPr>
        <w:t xml:space="preserve"> </w:t>
      </w:r>
    </w:p>
    <w:p w14:paraId="3936756D" w14:textId="77777777" w:rsidR="000B5AC9" w:rsidRPr="00015584" w:rsidRDefault="000B5AC9" w:rsidP="0069692F">
      <w:pPr>
        <w:pStyle w:val="Heading4"/>
      </w:pPr>
      <w:bookmarkStart w:id="31" w:name="_Ref403074490"/>
      <w:r w:rsidRPr="00015584">
        <w:t>Sandboxing of submitted code</w:t>
      </w:r>
      <w:bookmarkEnd w:id="31"/>
    </w:p>
    <w:p w14:paraId="79439635" w14:textId="4007EF2C" w:rsidR="00D551F8" w:rsidRPr="00015584" w:rsidRDefault="005F50B9" w:rsidP="00D551F8">
      <w:pPr>
        <w:rPr>
          <w:lang w:val="en-AU"/>
        </w:rPr>
      </w:pPr>
      <w:r w:rsidRPr="00015584">
        <w:rPr>
          <w:lang w:val="en-AU"/>
        </w:rPr>
        <w:t>The code must be sandboxed</w:t>
      </w:r>
      <w:r w:rsidR="00187047" w:rsidRPr="00015584">
        <w:rPr>
          <w:lang w:val="en-AU"/>
        </w:rPr>
        <w:t>.</w:t>
      </w:r>
      <w:r w:rsidRPr="00015584">
        <w:rPr>
          <w:lang w:val="en-AU"/>
        </w:rPr>
        <w:t xml:space="preserve"> </w:t>
      </w:r>
      <w:r w:rsidR="00187047" w:rsidRPr="00015584">
        <w:rPr>
          <w:lang w:val="en-AU"/>
        </w:rPr>
        <w:t>U</w:t>
      </w:r>
      <w:r w:rsidRPr="00015584">
        <w:rPr>
          <w:lang w:val="en-AU"/>
        </w:rPr>
        <w:t>nchecked code</w:t>
      </w:r>
      <w:r w:rsidR="0021665C" w:rsidRPr="00015584">
        <w:rPr>
          <w:lang w:val="en-AU"/>
        </w:rPr>
        <w:t>,</w:t>
      </w:r>
      <w:r w:rsidR="0060222E" w:rsidRPr="00015584">
        <w:rPr>
          <w:lang w:val="en-AU"/>
        </w:rPr>
        <w:t xml:space="preserve"> </w:t>
      </w:r>
      <w:r w:rsidRPr="00015584">
        <w:rPr>
          <w:lang w:val="en-AU"/>
        </w:rPr>
        <w:t>malicious or otherwise</w:t>
      </w:r>
      <w:r w:rsidR="0021665C" w:rsidRPr="00015584">
        <w:rPr>
          <w:lang w:val="en-AU"/>
        </w:rPr>
        <w:t>,</w:t>
      </w:r>
      <w:r w:rsidRPr="00015584">
        <w:rPr>
          <w:lang w:val="en-AU"/>
        </w:rPr>
        <w:t xml:space="preserve"> running on a production machine that students will depend on could lead to system failure stopping all students from checking their work. </w:t>
      </w:r>
      <w:r w:rsidR="0060222E" w:rsidRPr="00015584">
        <w:rPr>
          <w:lang w:val="en-AU"/>
        </w:rPr>
        <w:t xml:space="preserve">The idea of sandboxing was one of the first issues surrounding APA, introduced within a few years of the APA systems. Sandboxing is not trivial, as it attempts to provide a level of protection between a systems resource and the programs that run on it. There have been a number of methods of sandboxing from directory segmentation or </w:t>
      </w:r>
      <w:proofErr w:type="spellStart"/>
      <w:r w:rsidR="00B36D62" w:rsidRPr="00015584">
        <w:rPr>
          <w:lang w:val="en-AU"/>
        </w:rPr>
        <w:t>c</w:t>
      </w:r>
      <w:r w:rsidR="00D335E3" w:rsidRPr="00015584">
        <w:rPr>
          <w:lang w:val="en-AU"/>
        </w:rPr>
        <w:t>hroot</w:t>
      </w:r>
      <w:proofErr w:type="spellEnd"/>
      <w:r w:rsidR="00D335E3" w:rsidRPr="00015584">
        <w:rPr>
          <w:lang w:val="en-AU"/>
        </w:rPr>
        <w:t xml:space="preserve"> jail</w:t>
      </w:r>
      <w:r w:rsidR="00B36D62" w:rsidRPr="00015584">
        <w:rPr>
          <w:lang w:val="en-AU"/>
        </w:rPr>
        <w:t xml:space="preserve"> (changes the apparent root directory for a process)</w:t>
      </w:r>
      <w:r w:rsidR="0060222E" w:rsidRPr="00015584">
        <w:rPr>
          <w:lang w:val="en-AU"/>
        </w:rPr>
        <w:t xml:space="preserve"> based sandboxes, </w:t>
      </w:r>
      <w:r w:rsidR="00D335E3" w:rsidRPr="00015584">
        <w:rPr>
          <w:lang w:val="en-AU"/>
        </w:rPr>
        <w:t>container resource control</w:t>
      </w:r>
      <w:r w:rsidR="007B7CE8" w:rsidRPr="00015584">
        <w:rPr>
          <w:lang w:val="en-AU"/>
        </w:rPr>
        <w:t>led sandboxes such as</w:t>
      </w:r>
      <w:r w:rsidR="00D335E3" w:rsidRPr="00015584">
        <w:rPr>
          <w:lang w:val="en-AU"/>
        </w:rPr>
        <w:t xml:space="preserve"> Docker</w:t>
      </w:r>
      <w:r w:rsidR="007B7CE8" w:rsidRPr="00015584">
        <w:rPr>
          <w:lang w:val="en-AU"/>
        </w:rPr>
        <w:t xml:space="preserve">, </w:t>
      </w:r>
      <w:r w:rsidR="00D335E3" w:rsidRPr="00015584">
        <w:rPr>
          <w:lang w:val="en-AU"/>
        </w:rPr>
        <w:t>part</w:t>
      </w:r>
      <w:r w:rsidR="007B7CE8" w:rsidRPr="00015584">
        <w:rPr>
          <w:lang w:val="en-AU"/>
        </w:rPr>
        <w:t xml:space="preserve">ial split virtual operating system such as </w:t>
      </w:r>
      <w:r w:rsidR="00D335E3" w:rsidRPr="00015584">
        <w:rPr>
          <w:lang w:val="en-AU"/>
        </w:rPr>
        <w:t xml:space="preserve">FreeBSD jail </w:t>
      </w:r>
      <w:r w:rsidR="007B7CE8" w:rsidRPr="00015584">
        <w:rPr>
          <w:lang w:val="en-AU"/>
        </w:rPr>
        <w:t>to</w:t>
      </w:r>
      <w:r w:rsidR="0060222E" w:rsidRPr="00015584">
        <w:rPr>
          <w:lang w:val="en-AU"/>
        </w:rPr>
        <w:t xml:space="preserve"> full </w:t>
      </w:r>
      <w:r w:rsidR="00D335E3" w:rsidRPr="00015584">
        <w:rPr>
          <w:lang w:val="en-AU"/>
        </w:rPr>
        <w:t>virtualisation</w:t>
      </w:r>
      <w:r w:rsidR="0060222E" w:rsidRPr="00015584">
        <w:rPr>
          <w:lang w:val="en-AU"/>
        </w:rPr>
        <w:t xml:space="preserve"> of operating system</w:t>
      </w:r>
      <w:r w:rsidR="00D551F8" w:rsidRPr="00015584">
        <w:rPr>
          <w:lang w:val="en-AU"/>
        </w:rPr>
        <w:t xml:space="preserve"> </w:t>
      </w:r>
      <w:r w:rsidR="00D551F8" w:rsidRPr="00015584">
        <w:rPr>
          <w:lang w:val="en-AU"/>
        </w:rPr>
        <w:fldChar w:fldCharType="begin"/>
      </w:r>
      <w:r w:rsidR="00935050" w:rsidRPr="00015584">
        <w:rPr>
          <w:lang w:val="en-AU"/>
        </w:rPr>
        <w:instrText xml:space="preserve"> ADDIN EN.CITE &lt;EndNote&gt;&lt;Cite&gt;&lt;Author&gt;Hykes&lt;/Author&gt;&lt;Year&gt;2014&lt;/Year&gt;&lt;RecNum&gt;176&lt;/RecNum&gt;&lt;DisplayText&gt;[35, 36]&lt;/DisplayText&gt;&lt;record&gt;&lt;rec-number&gt;176&lt;/rec-number&gt;&lt;foreign-keys&gt;&lt;key app="EN" db-id="vrw09z05bazsdae59rd5vrt4pxss9spdx9zs" timestamp="1414719336"&gt;176&lt;/key&gt;&lt;/foreign-keys&gt;&lt;ref-type name="Web Page"&gt;12&lt;/ref-type&gt;&lt;contributors&gt;&lt;authors&gt;&lt;author&gt;Solomon Hykes&lt;/author&gt;&lt;/authors&gt;&lt;/contributors&gt;&lt;titles&gt;&lt;title&gt;What is Docker?&lt;/title&gt;&lt;/titles&gt;&lt;volume&gt;2014&lt;/volume&gt;&lt;number&gt;31 October&lt;/number&gt;&lt;dates&gt;&lt;year&gt;2014&lt;/year&gt;&lt;/dates&gt;&lt;publisher&gt;Docker Inc.&lt;/publisher&gt;&lt;urls&gt;&lt;related-urls&gt;&lt;url&gt;https://www.docker.com/whatisdocker/&lt;/url&gt;&lt;/related-urls&gt;&lt;/urls&gt;&lt;/record&gt;&lt;/Cite&gt;&lt;Cite&gt;&lt;Author&gt;Riondato.&lt;/Author&gt;&lt;Year&gt;2014&lt;/Year&gt;&lt;RecNum&gt;175&lt;/RecNum&gt;&lt;record&gt;&lt;rec-number&gt;175&lt;/rec-number&gt;&lt;foreign-keys&gt;&lt;key app="EN" db-id="vrw09z05bazsdae59rd5vrt4pxss9spdx9zs" timestamp="1414719166"&gt;175&lt;/key&gt;&lt;/foreign-keys&gt;&lt;ref-type name="Book Section"&gt;5&lt;/ref-type&gt;&lt;contributors&gt;&lt;authors&gt;&lt;author&gt;Matteo Riondato. &lt;/author&gt;&lt;/authors&gt;&lt;/contributors&gt;&lt;titles&gt;&lt;title&gt;Chapter 15. Jails&lt;/title&gt;&lt;secondary-title&gt;FreeBSD Handbook&lt;/secondary-title&gt;&lt;/titles&gt;&lt;section&gt;15&lt;/section&gt;&lt;dates&gt;&lt;year&gt;2014&lt;/year&gt;&lt;/dates&gt;&lt;publisher&gt;The FreeBSD Documentation Project&lt;/publisher&gt;&lt;urls&gt;&lt;related-urls&gt;&lt;url&gt;https://www.freebsd.org/doc/handbook/jails.html&lt;/url&gt;&lt;/related-urls&gt;&lt;/urls&gt;&lt;/record&gt;&lt;/Cite&gt;&lt;/EndNote&gt;</w:instrText>
      </w:r>
      <w:r w:rsidR="00D551F8" w:rsidRPr="00015584">
        <w:rPr>
          <w:lang w:val="en-AU"/>
        </w:rPr>
        <w:fldChar w:fldCharType="separate"/>
      </w:r>
      <w:r w:rsidR="00935050" w:rsidRPr="00015584">
        <w:rPr>
          <w:noProof/>
          <w:lang w:val="en-AU"/>
        </w:rPr>
        <w:t>[35, 36]</w:t>
      </w:r>
      <w:r w:rsidR="00D551F8" w:rsidRPr="00015584">
        <w:rPr>
          <w:lang w:val="en-AU"/>
        </w:rPr>
        <w:fldChar w:fldCharType="end"/>
      </w:r>
      <w:r w:rsidR="00D551F8" w:rsidRPr="00015584">
        <w:rPr>
          <w:lang w:val="en-AU"/>
        </w:rPr>
        <w:t>.</w:t>
      </w:r>
    </w:p>
    <w:p w14:paraId="30E677A0" w14:textId="77777777" w:rsidR="00755C4B" w:rsidRPr="00015584" w:rsidRDefault="00F96DA6" w:rsidP="0069692F">
      <w:pPr>
        <w:pStyle w:val="Heading4"/>
      </w:pPr>
      <w:r w:rsidRPr="00015584">
        <w:lastRenderedPageBreak/>
        <w:t>Pedagogy</w:t>
      </w:r>
      <w:r w:rsidR="00AB3703" w:rsidRPr="00015584">
        <w:t>:</w:t>
      </w:r>
      <w:r w:rsidR="00B0375C" w:rsidRPr="00015584">
        <w:t xml:space="preserve"> </w:t>
      </w:r>
      <w:r w:rsidR="00255BA8" w:rsidRPr="00015584">
        <w:t>Tests and issues with testing</w:t>
      </w:r>
    </w:p>
    <w:p w14:paraId="1487FF15" w14:textId="77777777" w:rsidR="008C468D" w:rsidRPr="00015584" w:rsidRDefault="00146E6B" w:rsidP="00146E6B">
      <w:pPr>
        <w:rPr>
          <w:lang w:val="en-AU"/>
        </w:rPr>
      </w:pPr>
      <w:r w:rsidRPr="00015584">
        <w:rPr>
          <w:lang w:val="en-AU"/>
        </w:rPr>
        <w:t xml:space="preserve">So far there has been a lot of consideration given to the internal components of what makes up </w:t>
      </w:r>
      <w:r w:rsidR="009C1407" w:rsidRPr="00015584">
        <w:rPr>
          <w:lang w:val="en-AU"/>
        </w:rPr>
        <w:t>an</w:t>
      </w:r>
      <w:r w:rsidRPr="00015584">
        <w:rPr>
          <w:lang w:val="en-AU"/>
        </w:rPr>
        <w:t xml:space="preserve"> APAS</w:t>
      </w:r>
      <w:r w:rsidR="009C1407" w:rsidRPr="00015584">
        <w:rPr>
          <w:lang w:val="en-AU"/>
        </w:rPr>
        <w:t xml:space="preserve"> but what truly makes the system useful is not the architecture but how it is used. To this end it is the tests themselves that will bring forth the benefits of the system. </w:t>
      </w:r>
      <w:r w:rsidR="009C1407" w:rsidRPr="00015584">
        <w:rPr>
          <w:lang w:val="en-AU"/>
        </w:rPr>
        <w:fldChar w:fldCharType="begin"/>
      </w:r>
      <w:r w:rsidR="00935050" w:rsidRPr="00015584">
        <w:rPr>
          <w:lang w:val="en-AU"/>
        </w:rPr>
        <w:instrText xml:space="preserve"> ADDIN EN.CITE &lt;EndNote&gt;&lt;Cite&gt;&lt;Author&gt;Douce&lt;/Author&gt;&lt;Year&gt;2005&lt;/Year&gt;&lt;RecNum&gt;98&lt;/RecNum&gt;&lt;DisplayText&gt;[12, 19]&lt;/DisplayText&gt;&lt;record&gt;&lt;rec-number&gt;98&lt;/rec-number&gt;&lt;foreign-keys&gt;&lt;key app="EN" db-id="vrw09z05bazsdae59rd5vrt4pxss9spdx9zs" timestamp="1413553898"&gt;98&lt;/key&gt;&lt;/foreign-keys&gt;&lt;ref-type name="Journal Article"&gt;17&lt;/ref-type&gt;&lt;contributors&gt;&lt;authors&gt;&lt;author&gt;Christopher Douce&lt;/author&gt;&lt;author&gt;David Livingstone&lt;/author&gt;&lt;author&gt;James Orwell&lt;/author&gt;&lt;/authors&gt;&lt;/contributors&gt;&lt;titles&gt;&lt;title&gt;Automatic test-based assessment of programming: A review&lt;/title&gt;&lt;secondary-title&gt;J. Educ. Resour. Comput.&lt;/secondary-title&gt;&lt;/titles&gt;&lt;periodical&gt;&lt;full-title&gt;J. Educ. Resour. Comput.&lt;/full-title&gt;&lt;/periodical&gt;&lt;pages&gt;4&lt;/pages&gt;&lt;volume&gt;5&lt;/volume&gt;&lt;number&gt;3&lt;/number&gt;&lt;dates&gt;&lt;year&gt;2005&lt;/year&gt;&lt;/dates&gt;&lt;isbn&gt;1531-4278&lt;/isbn&gt;&lt;urls&gt;&lt;/urls&gt;&lt;custom1&gt;1163409&lt;/custom1&gt;&lt;electronic-resource-num&gt;10.1145/1163405.1163409&lt;/electronic-resource-num&gt;&lt;/record&gt;&lt;/Cite&gt;&lt;Cite&gt;&lt;Author&gt;Douce&lt;/Author&gt;&lt;Year&gt;2005&lt;/Year&gt;&lt;RecNum&gt;167&lt;/RecNum&gt;&lt;record&gt;&lt;rec-number&gt;167&lt;/rec-number&gt;&lt;foreign-keys&gt;&lt;key app="EN" db-id="vrw09z05bazsdae59rd5vrt4pxss9spdx9zs" timestamp="1414713720"&gt;167&lt;/key&gt;&lt;/foreign-keys&gt;&lt;ref-type name="Journal Article"&gt;17&lt;/ref-type&gt;&lt;contributors&gt;&lt;authors&gt;&lt;author&gt;Douce, Christopher&lt;/author&gt;&lt;author&gt;Livingstone, David&lt;/author&gt;&lt;author&gt;Orwell, James&lt;/author&gt;&lt;author&gt;Grindle, Steve&lt;/author&gt;&lt;author&gt;Cobb, Justin&lt;/author&gt;&lt;/authors&gt;&lt;/contributors&gt;&lt;titles&gt;&lt;title&gt;A technical perspective on ASAP–Automated System for Assessment of Programming&lt;/title&gt;&lt;/titles&gt;&lt;dates&gt;&lt;year&gt;2005&lt;/year&gt;&lt;/dates&gt;&lt;urls&gt;&lt;/urls&gt;&lt;/record&gt;&lt;/Cite&gt;&lt;/EndNote&gt;</w:instrText>
      </w:r>
      <w:r w:rsidR="009C1407" w:rsidRPr="00015584">
        <w:rPr>
          <w:lang w:val="en-AU"/>
        </w:rPr>
        <w:fldChar w:fldCharType="separate"/>
      </w:r>
      <w:r w:rsidR="00935050" w:rsidRPr="00015584">
        <w:rPr>
          <w:noProof/>
          <w:lang w:val="en-AU"/>
        </w:rPr>
        <w:t>[12, 19]</w:t>
      </w:r>
      <w:r w:rsidR="009C1407" w:rsidRPr="00015584">
        <w:rPr>
          <w:lang w:val="en-AU"/>
        </w:rPr>
        <w:fldChar w:fldCharType="end"/>
      </w:r>
    </w:p>
    <w:p w14:paraId="405186D2" w14:textId="38C76981" w:rsidR="00D551F8" w:rsidRPr="00015584" w:rsidRDefault="009C1407" w:rsidP="00146E6B">
      <w:pPr>
        <w:rPr>
          <w:lang w:val="en-AU"/>
        </w:rPr>
      </w:pPr>
      <w:r w:rsidRPr="00015584">
        <w:rPr>
          <w:lang w:val="en-AU"/>
        </w:rPr>
        <w:t>It has been noted that the tests used in APAS are similar to th</w:t>
      </w:r>
      <w:r w:rsidR="00B36D62" w:rsidRPr="00015584">
        <w:rPr>
          <w:lang w:val="en-AU"/>
        </w:rPr>
        <w:t>o</w:t>
      </w:r>
      <w:r w:rsidRPr="00015584">
        <w:rPr>
          <w:lang w:val="en-AU"/>
        </w:rPr>
        <w:t xml:space="preserve">se in Test drive development </w:t>
      </w:r>
      <w:r w:rsidRPr="00015584">
        <w:rPr>
          <w:lang w:val="en-AU"/>
        </w:rPr>
        <w:fldChar w:fldCharType="begin">
          <w:fldData xml:space="preserve">PEVuZE5vdGU+PENpdGU+PEF1dGhvcj5FZHdhcmRzPC9BdXRob3I+PFllYXI+MjAwODwvWWVhcj48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</w:fldData>
        </w:fldChar>
      </w:r>
      <w:r w:rsidR="00935050" w:rsidRPr="00015584">
        <w:rPr>
          <w:lang w:val="en-AU"/>
        </w:rPr>
        <w:instrText xml:space="preserve"> ADDIN EN.CITE </w:instrText>
      </w:r>
      <w:r w:rsidR="00935050" w:rsidRPr="00015584">
        <w:rPr>
          <w:lang w:val="en-AU"/>
        </w:rPr>
        <w:fldChar w:fldCharType="begin">
          <w:fldData xml:space="preserve">PEVuZE5vdGU+PENpdGU+PEF1dGhvcj5FZHdhcmRzPC9BdXRob3I+PFllYXI+MjAwODwvWWVhcj48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</w:fldData>
        </w:fldChar>
      </w:r>
      <w:r w:rsidR="00935050" w:rsidRPr="00015584">
        <w:rPr>
          <w:lang w:val="en-AU"/>
        </w:rPr>
        <w:instrText xml:space="preserve"> ADDIN EN.CITE.DATA </w:instrText>
      </w:r>
      <w:r w:rsidR="00935050" w:rsidRPr="00015584">
        <w:rPr>
          <w:lang w:val="en-AU"/>
        </w:rPr>
      </w:r>
      <w:r w:rsidR="00935050" w:rsidRPr="00015584">
        <w:rPr>
          <w:lang w:val="en-AU"/>
        </w:rPr>
        <w:fldChar w:fldCharType="end"/>
      </w:r>
      <w:r w:rsidRPr="00015584">
        <w:rPr>
          <w:lang w:val="en-AU"/>
        </w:rPr>
      </w:r>
      <w:r w:rsidRPr="00015584">
        <w:rPr>
          <w:lang w:val="en-AU"/>
        </w:rPr>
        <w:fldChar w:fldCharType="separate"/>
      </w:r>
      <w:r w:rsidR="00935050" w:rsidRPr="00015584">
        <w:rPr>
          <w:noProof/>
          <w:lang w:val="en-AU"/>
        </w:rPr>
        <w:t>[14, 15, 37]</w:t>
      </w:r>
      <w:r w:rsidRPr="00015584">
        <w:rPr>
          <w:lang w:val="en-AU"/>
        </w:rPr>
        <w:fldChar w:fldCharType="end"/>
      </w:r>
      <w:r w:rsidRPr="00015584">
        <w:rPr>
          <w:lang w:val="en-AU"/>
        </w:rPr>
        <w:t xml:space="preserve">. Hence the writing of such tests should employ the use of practices developed in TDD for writing tests. </w:t>
      </w:r>
      <w:r w:rsidR="00AB3703" w:rsidRPr="00015584">
        <w:rPr>
          <w:lang w:val="en-AU"/>
        </w:rPr>
        <w:t>Such practices state that test</w:t>
      </w:r>
      <w:r w:rsidR="00B36D62" w:rsidRPr="00015584">
        <w:rPr>
          <w:lang w:val="en-AU"/>
        </w:rPr>
        <w:t>s</w:t>
      </w:r>
      <w:r w:rsidR="00AB3703" w:rsidRPr="00015584">
        <w:rPr>
          <w:lang w:val="en-AU"/>
        </w:rPr>
        <w:t xml:space="preserve"> should follow the basic pr</w:t>
      </w:r>
      <w:r w:rsidRPr="00015584">
        <w:rPr>
          <w:lang w:val="en-AU"/>
        </w:rPr>
        <w:t>inciple</w:t>
      </w:r>
      <w:r w:rsidR="00AB3703" w:rsidRPr="00015584">
        <w:rPr>
          <w:lang w:val="en-AU"/>
        </w:rPr>
        <w:t xml:space="preserve"> that they be simple. Simple to write</w:t>
      </w:r>
      <w:r w:rsidR="00566488" w:rsidRPr="00015584">
        <w:rPr>
          <w:lang w:val="en-AU"/>
        </w:rPr>
        <w:t>,</w:t>
      </w:r>
      <w:r w:rsidR="00AB3703" w:rsidRPr="00015584">
        <w:rPr>
          <w:lang w:val="en-AU"/>
        </w:rPr>
        <w:t xml:space="preserve"> </w:t>
      </w:r>
      <w:r w:rsidR="00566488" w:rsidRPr="00015584">
        <w:rPr>
          <w:lang w:val="en-AU"/>
        </w:rPr>
        <w:t>not taking much time to write,</w:t>
      </w:r>
      <w:r w:rsidR="00AB3703" w:rsidRPr="00015584">
        <w:rPr>
          <w:lang w:val="en-AU"/>
        </w:rPr>
        <w:t xml:space="preserve"> and simple to</w:t>
      </w:r>
      <w:r w:rsidR="00566488" w:rsidRPr="00015584">
        <w:rPr>
          <w:lang w:val="en-AU"/>
        </w:rPr>
        <w:t xml:space="preserve"> identify the location and cause of </w:t>
      </w:r>
      <w:r w:rsidR="00AB3703" w:rsidRPr="00015584">
        <w:rPr>
          <w:lang w:val="en-AU"/>
        </w:rPr>
        <w:t>error</w:t>
      </w:r>
      <w:r w:rsidR="00566488" w:rsidRPr="00015584">
        <w:rPr>
          <w:lang w:val="en-AU"/>
        </w:rPr>
        <w:t>s and flaws</w:t>
      </w:r>
      <w:r w:rsidR="00AB3703" w:rsidRPr="00015584">
        <w:rPr>
          <w:lang w:val="en-AU"/>
        </w:rPr>
        <w:t>.</w:t>
      </w:r>
      <w:r w:rsidRPr="00015584">
        <w:rPr>
          <w:lang w:val="en-AU"/>
        </w:rPr>
        <w:t xml:space="preserve"> </w:t>
      </w:r>
      <w:r w:rsidR="00D551F8" w:rsidRPr="00015584">
        <w:rPr>
          <w:lang w:val="en-AU"/>
        </w:rPr>
        <w:fldChar w:fldCharType="begin"/>
      </w:r>
      <w:r w:rsidR="00935050" w:rsidRPr="00015584">
        <w:rPr>
          <w:lang w:val="en-AU"/>
        </w:rPr>
        <w:instrText xml:space="preserve"> ADDIN EN.CITE &lt;EndNote&gt;&lt;Cite&gt;&lt;Author&gt;Beck&lt;/Author&gt;&lt;Year&gt;2003&lt;/Year&gt;&lt;RecNum&gt;174&lt;/RecNum&gt;&lt;DisplayText&gt;[38]&lt;/DisplayText&gt;&lt;record&gt;&lt;rec-number&gt;174&lt;/rec-number&gt;&lt;foreign-keys&gt;&lt;key app="EN" db-id="vrw09z05bazsdae59rd5vrt4pxss9spdx9zs" timestamp="1414718421"&gt;174&lt;/key&gt;&lt;/foreign-keys&gt;&lt;ref-type name="Book"&gt;6&lt;/ref-type&gt;&lt;contributors&gt;&lt;authors&gt;&lt;author&gt;Beck, K.&lt;/author&gt;&lt;/authors&gt;&lt;/contributors&gt;&lt;titles&gt;&lt;title&gt;Test-driven Development: By Example&lt;/title&gt;&lt;/titles&gt;&lt;dates&gt;&lt;year&gt;2003&lt;/year&gt;&lt;/dates&gt;&lt;publisher&gt;Addison-Wesley&lt;/publisher&gt;&lt;isbn&gt;9780321146533&lt;/isbn&gt;&lt;urls&gt;&lt;related-urls&gt;&lt;url&gt;http://books.google.com.au/books?id=gFgnde_vwMAC&lt;/url&gt;&lt;/related-urls&gt;&lt;/urls&gt;&lt;/record&gt;&lt;/Cite&gt;&lt;/EndNote&gt;</w:instrText>
      </w:r>
      <w:r w:rsidR="00D551F8" w:rsidRPr="00015584">
        <w:rPr>
          <w:lang w:val="en-AU"/>
        </w:rPr>
        <w:fldChar w:fldCharType="separate"/>
      </w:r>
      <w:r w:rsidR="00935050" w:rsidRPr="00015584">
        <w:rPr>
          <w:noProof/>
          <w:lang w:val="en-AU"/>
        </w:rPr>
        <w:t>[38]</w:t>
      </w:r>
      <w:r w:rsidR="00D551F8" w:rsidRPr="00015584">
        <w:rPr>
          <w:lang w:val="en-AU"/>
        </w:rPr>
        <w:fldChar w:fldCharType="end"/>
      </w:r>
    </w:p>
    <w:p w14:paraId="12ADF6FD" w14:textId="77777777" w:rsidR="003062B1" w:rsidRPr="00015584" w:rsidRDefault="00B36D62" w:rsidP="003062B1">
      <w:pPr>
        <w:rPr>
          <w:lang w:val="en-AU"/>
        </w:rPr>
      </w:pPr>
      <w:r w:rsidRPr="00015584">
        <w:rPr>
          <w:lang w:val="en-AU"/>
        </w:rPr>
        <w:t xml:space="preserve">It should be also noted that </w:t>
      </w:r>
      <w:r w:rsidR="00AA5E26" w:rsidRPr="00015584">
        <w:rPr>
          <w:lang w:val="en-AU"/>
        </w:rPr>
        <w:t>test</w:t>
      </w:r>
      <w:r w:rsidRPr="00015584">
        <w:rPr>
          <w:lang w:val="en-AU"/>
        </w:rPr>
        <w:t>s</w:t>
      </w:r>
      <w:r w:rsidR="00AA5E26" w:rsidRPr="00015584">
        <w:rPr>
          <w:lang w:val="en-AU"/>
        </w:rPr>
        <w:t xml:space="preserve"> can be used beyond the aim of just ascertaining basic functionality but to test extend functionality of a program and introduce levels of functionality. This would allow a student who has put more effort into their submission and taken it to the next level to be reward</w:t>
      </w:r>
      <w:r w:rsidRPr="00015584">
        <w:rPr>
          <w:lang w:val="en-AU"/>
        </w:rPr>
        <w:t>ed</w:t>
      </w:r>
      <w:r w:rsidR="00AA5E26" w:rsidRPr="00015584">
        <w:rPr>
          <w:lang w:val="en-AU"/>
        </w:rPr>
        <w:t xml:space="preserve"> with a higher mark. This will help to discern the better programmers f</w:t>
      </w:r>
      <w:r w:rsidRPr="00015584">
        <w:rPr>
          <w:lang w:val="en-AU"/>
        </w:rPr>
        <w:t>r</w:t>
      </w:r>
      <w:r w:rsidR="00AA5E26" w:rsidRPr="00015584">
        <w:rPr>
          <w:lang w:val="en-AU"/>
        </w:rPr>
        <w:t xml:space="preserve">om those who are just in it to pass. </w:t>
      </w:r>
      <w:r w:rsidR="003062B1" w:rsidRPr="00015584">
        <w:rPr>
          <w:lang w:val="en-AU"/>
        </w:rPr>
        <w:fldChar w:fldCharType="begin"/>
      </w:r>
      <w:r w:rsidR="00935050" w:rsidRPr="00015584">
        <w:rPr>
          <w:lang w:val="en-AU"/>
        </w:rPr>
        <w:instrText xml:space="preserve"> ADDIN EN.CITE &lt;EndNote&gt;&lt;Cite&gt;&lt;Author&gt;Zhigang&lt;/Author&gt;&lt;Year&gt;2012&lt;/Year&gt;&lt;RecNum&gt;153&lt;/RecNum&gt;&lt;DisplayText&gt;[39]&lt;/DisplayText&gt;&lt;record&gt;&lt;rec-number&gt;153&lt;/rec-number&gt;&lt;foreign-keys&gt;&lt;key app="EN" db-id="vrw09z05bazsdae59rd5vrt4pxss9spdx9zs" timestamp="1414712139"&gt;153&lt;/key&gt;&lt;/foreign-keys&gt;&lt;ref-type name="Conference Proceedings"&gt;10&lt;/ref-type&gt;&lt;contributors&gt;&lt;authors&gt;&lt;author&gt;Zhigang, Sun&lt;/author&gt;&lt;author&gt;Xiaohong, Su&lt;/author&gt;&lt;author&gt;Ning, Zhu&lt;/author&gt;&lt;author&gt;Yanyu, Cheng&lt;/author&gt;&lt;/authors&gt;&lt;/contributors&gt;&lt;titles&gt;&lt;title&gt;Moodle Plugins for Highly Efficient Programmin Courses&lt;/title&gt;&lt;secondary-title&gt;1st Moodle Research Conference&lt;/secondary-title&gt;&lt;/titles&gt;&lt;dates&gt;&lt;year&gt;2012&lt;/year&gt;&lt;/dates&gt;&lt;pub-location&gt;Heraklion, Crete-Greece.&lt;/pub-location&gt;&lt;urls&gt;&lt;/urls&gt;&lt;custom2&gt;2012&lt;/custom2&gt;&lt;/record&gt;&lt;/Cite&gt;&lt;/EndNote&gt;</w:instrText>
      </w:r>
      <w:r w:rsidR="003062B1" w:rsidRPr="00015584">
        <w:rPr>
          <w:lang w:val="en-AU"/>
        </w:rPr>
        <w:fldChar w:fldCharType="separate"/>
      </w:r>
      <w:r w:rsidR="00935050" w:rsidRPr="00015584">
        <w:rPr>
          <w:noProof/>
          <w:lang w:val="en-AU"/>
        </w:rPr>
        <w:t>[39]</w:t>
      </w:r>
      <w:r w:rsidR="003062B1" w:rsidRPr="00015584">
        <w:rPr>
          <w:lang w:val="en-AU"/>
        </w:rPr>
        <w:fldChar w:fldCharType="end"/>
      </w:r>
      <w:r w:rsidR="00AB3703" w:rsidRPr="00015584">
        <w:rPr>
          <w:lang w:val="en-AU"/>
        </w:rPr>
        <w:t xml:space="preserve"> Such test</w:t>
      </w:r>
      <w:r w:rsidRPr="00015584">
        <w:rPr>
          <w:lang w:val="en-AU"/>
        </w:rPr>
        <w:t>s</w:t>
      </w:r>
      <w:r w:rsidR="00AB3703" w:rsidRPr="00015584">
        <w:rPr>
          <w:lang w:val="en-AU"/>
        </w:rPr>
        <w:t xml:space="preserve"> can focus on corner cases and edge cases were transitions occur and subtle problems arise. </w:t>
      </w:r>
      <w:r w:rsidR="00AB3703" w:rsidRPr="00015584">
        <w:rPr>
          <w:lang w:val="en-AU"/>
        </w:rPr>
        <w:fldChar w:fldCharType="begin"/>
      </w:r>
      <w:r w:rsidR="00935050" w:rsidRPr="00015584">
        <w:rPr>
          <w:lang w:val="en-AU"/>
        </w:rPr>
        <w:instrText xml:space="preserve"> ADDIN EN.CITE &lt;EndNote&gt;&lt;Cite&gt;&lt;Author&gt;Forisek&lt;/Author&gt;&lt;Year&gt;2006&lt;/Year&gt;&lt;RecNum&gt;96&lt;/RecNum&gt;&lt;DisplayText&gt;[40]&lt;/DisplayText&gt;&lt;record&gt;&lt;rec-number&gt;96&lt;/rec-number&gt;&lt;foreign-keys&gt;&lt;key app="EN" db-id="vrw09z05bazsdae59rd5vrt4pxss9spdx9zs" timestamp="1413553897"&gt;96&lt;/key&gt;&lt;/foreign-keys&gt;&lt;ref-type name="Journal Article"&gt;17&lt;/ref-type&gt;&lt;contributors&gt;&lt;authors&gt;&lt;author&gt;Michal Forisek&lt;/author&gt;&lt;/authors&gt;&lt;/contributors&gt;&lt;titles&gt;&lt;title&gt;On the suitability of programming tasks for automated evaluation&lt;/title&gt;&lt;secondary-title&gt;Informatics in education&lt;/secondary-title&gt;&lt;/titles&gt;&lt;periodical&gt;&lt;full-title&gt;Informatics in education&lt;/full-title&gt;&lt;/periodical&gt;&lt;pages&gt;63-76&lt;/pages&gt;&lt;volume&gt;5&lt;/volume&gt;&lt;number&gt;1&lt;/number&gt;&lt;dates&gt;&lt;year&gt;2006&lt;/year&gt;&lt;/dates&gt;&lt;isbn&gt;1648-5831&lt;/isbn&gt;&lt;urls&gt;&lt;/urls&gt;&lt;custom1&gt;1149713&lt;/custom1&gt;&lt;/record&gt;&lt;/Cite&gt;&lt;/EndNote&gt;</w:instrText>
      </w:r>
      <w:r w:rsidR="00AB3703" w:rsidRPr="00015584">
        <w:rPr>
          <w:lang w:val="en-AU"/>
        </w:rPr>
        <w:fldChar w:fldCharType="separate"/>
      </w:r>
      <w:r w:rsidR="00935050" w:rsidRPr="00015584">
        <w:rPr>
          <w:noProof/>
          <w:lang w:val="en-AU"/>
        </w:rPr>
        <w:t>[40]</w:t>
      </w:r>
      <w:r w:rsidR="00AB3703" w:rsidRPr="00015584">
        <w:rPr>
          <w:lang w:val="en-AU"/>
        </w:rPr>
        <w:fldChar w:fldCharType="end"/>
      </w:r>
    </w:p>
    <w:p w14:paraId="36E91370" w14:textId="58E6FF4E" w:rsidR="00460FEB" w:rsidRPr="00015584" w:rsidRDefault="00AA5E26" w:rsidP="00460FEB">
      <w:pPr>
        <w:rPr>
          <w:lang w:val="en-AU"/>
        </w:rPr>
      </w:pPr>
      <w:r w:rsidRPr="00015584">
        <w:rPr>
          <w:lang w:val="en-AU"/>
        </w:rPr>
        <w:t xml:space="preserve">This tiered hierarchy of testing will also introduce </w:t>
      </w:r>
      <w:r w:rsidR="003062B1" w:rsidRPr="00015584">
        <w:rPr>
          <w:lang w:val="en-AU"/>
        </w:rPr>
        <w:t>a guide for students to follow over the development of their program with the specific hints early in development to more broad hints later as th</w:t>
      </w:r>
      <w:r w:rsidR="0021665C" w:rsidRPr="00015584">
        <w:rPr>
          <w:lang w:val="en-AU"/>
        </w:rPr>
        <w:t xml:space="preserve">e system develops. This model </w:t>
      </w:r>
      <w:r w:rsidR="003062B1" w:rsidRPr="00015584">
        <w:rPr>
          <w:lang w:val="en-AU"/>
        </w:rPr>
        <w:t xml:space="preserve">is similar to that of a judge assignment </w:t>
      </w:r>
      <w:r w:rsidR="008C468D" w:rsidRPr="00015584">
        <w:rPr>
          <w:lang w:val="en-AU"/>
        </w:rPr>
        <w:t>or computer game, giving students a sense of achievement as they progress.</w:t>
      </w:r>
    </w:p>
    <w:p w14:paraId="269B8D20" w14:textId="3020A8C3" w:rsidR="002212CB" w:rsidRPr="00015584" w:rsidRDefault="002212CB" w:rsidP="002212CB">
      <w:pPr>
        <w:rPr>
          <w:lang w:val="en-AU"/>
        </w:rPr>
      </w:pPr>
      <w:r w:rsidRPr="00015584">
        <w:rPr>
          <w:lang w:val="en-AU"/>
        </w:rPr>
        <w:t>It is important to remember that testing methods described so far are black box in that they do not test anything internal. As such a student could produce a program that returns values based on a decision tree rather than any internal processing creating what appears to be a valid solution to the testing program but is in no way a solution. To avoid such an occurrence</w:t>
      </w:r>
      <w:r w:rsidR="0021665C" w:rsidRPr="00015584">
        <w:rPr>
          <w:lang w:val="en-AU"/>
        </w:rPr>
        <w:t>,</w:t>
      </w:r>
      <w:r w:rsidRPr="00015584">
        <w:rPr>
          <w:lang w:val="en-AU"/>
        </w:rPr>
        <w:t xml:space="preserve"> tests need be carefully considered possible with some dynamic component to avoid systems that use pre-determined output. </w:t>
      </w:r>
    </w:p>
    <w:p w14:paraId="3881CB82" w14:textId="77777777" w:rsidR="002212CB" w:rsidRPr="00015584" w:rsidRDefault="002212CB" w:rsidP="00460FEB">
      <w:pPr>
        <w:rPr>
          <w:lang w:val="en-AU"/>
        </w:rPr>
      </w:pPr>
      <w:r w:rsidRPr="00015584">
        <w:rPr>
          <w:lang w:val="en-AU"/>
        </w:rPr>
        <w:t>Another issues with the testing methods described so far is that they don’t test architecture or the commenting code. Such aspects are often overlooked by students but these become the driving factors that allows software to be developed in groups or maintained over long periods of time. To this end numerous sources have suggested adding a manually acc</w:t>
      </w:r>
      <w:r w:rsidR="0061206A" w:rsidRPr="00015584">
        <w:rPr>
          <w:lang w:val="en-AU"/>
        </w:rPr>
        <w:t>ess ‘style’ component to the final mark. Sometimes the style mark can be as high as 26% to ensure that those getting a distinction or above are commenting their code and thinking about the architecture.</w:t>
      </w:r>
    </w:p>
    <w:p w14:paraId="66690D9F" w14:textId="4D3B359A" w:rsidR="008C468D" w:rsidRPr="00015584" w:rsidRDefault="0061206A" w:rsidP="0061206A">
      <w:pPr>
        <w:rPr>
          <w:lang w:val="en-AU"/>
        </w:rPr>
      </w:pPr>
      <w:r w:rsidRPr="00015584">
        <w:rPr>
          <w:lang w:val="en-AU"/>
        </w:rPr>
        <w:t>Such aspects tie in nicely with the results of few surveys that have state</w:t>
      </w:r>
      <w:r w:rsidR="00EA27FE" w:rsidRPr="00015584">
        <w:rPr>
          <w:lang w:val="en-AU"/>
        </w:rPr>
        <w:t>d</w:t>
      </w:r>
      <w:r w:rsidRPr="00015584">
        <w:rPr>
          <w:lang w:val="en-AU"/>
        </w:rPr>
        <w:t xml:space="preserve"> that </w:t>
      </w:r>
      <w:r w:rsidR="008C468D" w:rsidRPr="00015584">
        <w:rPr>
          <w:lang w:val="en-AU"/>
        </w:rPr>
        <w:t>students using the</w:t>
      </w:r>
      <w:r w:rsidRPr="00015584">
        <w:rPr>
          <w:lang w:val="en-AU"/>
        </w:rPr>
        <w:t xml:space="preserve"> automated a</w:t>
      </w:r>
      <w:r w:rsidR="007202FF" w:rsidRPr="00015584">
        <w:rPr>
          <w:lang w:val="en-AU"/>
        </w:rPr>
        <w:t>ss</w:t>
      </w:r>
      <w:r w:rsidRPr="00015584">
        <w:rPr>
          <w:lang w:val="en-AU"/>
        </w:rPr>
        <w:t>e</w:t>
      </w:r>
      <w:r w:rsidR="007202FF" w:rsidRPr="00015584">
        <w:rPr>
          <w:lang w:val="en-AU"/>
        </w:rPr>
        <w:t>ss</w:t>
      </w:r>
      <w:r w:rsidRPr="00015584">
        <w:rPr>
          <w:lang w:val="en-AU"/>
        </w:rPr>
        <w:t xml:space="preserve">ment system do not mind them over </w:t>
      </w:r>
      <w:r w:rsidR="007202FF" w:rsidRPr="00015584">
        <w:rPr>
          <w:lang w:val="en-AU"/>
        </w:rPr>
        <w:t xml:space="preserve">traditional </w:t>
      </w:r>
      <w:r w:rsidRPr="00015584">
        <w:rPr>
          <w:lang w:val="en-AU"/>
        </w:rPr>
        <w:t>manually a</w:t>
      </w:r>
      <w:r w:rsidR="007202FF" w:rsidRPr="00015584">
        <w:rPr>
          <w:lang w:val="en-AU"/>
        </w:rPr>
        <w:t>ss</w:t>
      </w:r>
      <w:r w:rsidRPr="00015584">
        <w:rPr>
          <w:lang w:val="en-AU"/>
        </w:rPr>
        <w:t>essment but do stat</w:t>
      </w:r>
      <w:r w:rsidR="007202FF" w:rsidRPr="00015584">
        <w:rPr>
          <w:lang w:val="en-AU"/>
        </w:rPr>
        <w:t>e they</w:t>
      </w:r>
      <w:r w:rsidRPr="00015584">
        <w:rPr>
          <w:lang w:val="en-AU"/>
        </w:rPr>
        <w:t xml:space="preserve"> prefer some small</w:t>
      </w:r>
      <w:r w:rsidR="008C468D" w:rsidRPr="00015584">
        <w:rPr>
          <w:lang w:val="en-AU"/>
        </w:rPr>
        <w:t xml:space="preserve"> oversight f</w:t>
      </w:r>
      <w:r w:rsidR="0021665C" w:rsidRPr="00015584">
        <w:rPr>
          <w:lang w:val="en-AU"/>
        </w:rPr>
        <w:t>ro</w:t>
      </w:r>
      <w:r w:rsidR="008C468D" w:rsidRPr="00015584">
        <w:rPr>
          <w:lang w:val="en-AU"/>
        </w:rPr>
        <w:t>m lecture</w:t>
      </w:r>
      <w:r w:rsidR="00B36D62" w:rsidRPr="00015584">
        <w:rPr>
          <w:lang w:val="en-AU"/>
        </w:rPr>
        <w:t>r</w:t>
      </w:r>
      <w:r w:rsidR="008C468D" w:rsidRPr="00015584">
        <w:rPr>
          <w:lang w:val="en-AU"/>
        </w:rPr>
        <w:t>s and tutors</w:t>
      </w:r>
      <w:r w:rsidR="007202FF" w:rsidRPr="00015584">
        <w:rPr>
          <w:lang w:val="en-AU"/>
        </w:rPr>
        <w:t>. As such oversight gives them real feedback on how well their submitted solution has been implemented.</w:t>
      </w:r>
    </w:p>
    <w:p w14:paraId="673C6CF8" w14:textId="01300E97" w:rsidR="008C468D" w:rsidRPr="00015584" w:rsidRDefault="00A9305C" w:rsidP="00460FEB">
      <w:pPr>
        <w:rPr>
          <w:lang w:val="en-AU"/>
        </w:rPr>
      </w:pPr>
      <w:r w:rsidRPr="00015584">
        <w:rPr>
          <w:lang w:val="en-AU"/>
        </w:rPr>
        <w:t>It has been noted that one of the problems with open APAS system is that they give students t</w:t>
      </w:r>
      <w:r w:rsidR="008C468D" w:rsidRPr="00015584">
        <w:rPr>
          <w:lang w:val="en-AU"/>
        </w:rPr>
        <w:t xml:space="preserve">he ability to submit an infinite </w:t>
      </w:r>
      <w:r w:rsidRPr="00015584">
        <w:rPr>
          <w:lang w:val="en-AU"/>
        </w:rPr>
        <w:t xml:space="preserve">number </w:t>
      </w:r>
      <w:r w:rsidR="008C468D" w:rsidRPr="00015584">
        <w:rPr>
          <w:lang w:val="en-AU"/>
        </w:rPr>
        <w:t>of times</w:t>
      </w:r>
      <w:r w:rsidRPr="00015584">
        <w:rPr>
          <w:lang w:val="en-AU"/>
        </w:rPr>
        <w:t>. This</w:t>
      </w:r>
      <w:r w:rsidR="008C468D" w:rsidRPr="00015584">
        <w:rPr>
          <w:lang w:val="en-AU"/>
        </w:rPr>
        <w:t xml:space="preserve"> can lead students to a trial and error style of development, stopping them from taking the time to understand the program and come to grips with its subtleties. </w:t>
      </w:r>
      <w:r w:rsidR="00C80DDC" w:rsidRPr="00015584">
        <w:rPr>
          <w:lang w:val="en-AU"/>
        </w:rPr>
        <w:t xml:space="preserve">This is not a trivial issue to deal with as limiting the number of submissions moves students away </w:t>
      </w:r>
      <w:r w:rsidR="004B764F" w:rsidRPr="00015584">
        <w:rPr>
          <w:lang w:val="en-AU"/>
        </w:rPr>
        <w:t>from</w:t>
      </w:r>
      <w:r w:rsidR="00C80DDC" w:rsidRPr="00015584">
        <w:rPr>
          <w:lang w:val="en-AU"/>
        </w:rPr>
        <w:t xml:space="preserve"> small change testing</w:t>
      </w:r>
      <w:r w:rsidRPr="00015584">
        <w:rPr>
          <w:lang w:val="en-AU"/>
        </w:rPr>
        <w:t>,</w:t>
      </w:r>
      <w:r w:rsidR="00C80DDC" w:rsidRPr="00015584">
        <w:rPr>
          <w:lang w:val="en-AU"/>
        </w:rPr>
        <w:t xml:space="preserve"> an ideal for TDD. </w:t>
      </w:r>
    </w:p>
    <w:p w14:paraId="142D48A1" w14:textId="77777777" w:rsidR="00924721" w:rsidRPr="00015584" w:rsidRDefault="00924721" w:rsidP="005E3977">
      <w:pPr>
        <w:pStyle w:val="Heading3"/>
      </w:pPr>
      <w:bookmarkStart w:id="32" w:name="_Toc403336549"/>
      <w:bookmarkStart w:id="33" w:name="_Toc403371478"/>
      <w:r w:rsidRPr="00015584">
        <w:lastRenderedPageBreak/>
        <w:t>Plagiarism detection.</w:t>
      </w:r>
      <w:bookmarkEnd w:id="32"/>
      <w:bookmarkEnd w:id="33"/>
    </w:p>
    <w:p w14:paraId="2847F67F" w14:textId="5CA36CDB" w:rsidR="00924721" w:rsidRPr="00015584" w:rsidRDefault="00924721" w:rsidP="00924721">
      <w:pPr>
        <w:rPr>
          <w:lang w:val="en-AU"/>
        </w:rPr>
      </w:pPr>
      <w:r w:rsidRPr="00015584">
        <w:rPr>
          <w:lang w:val="en-AU"/>
        </w:rPr>
        <w:t>It is evident that by removing the human element f</w:t>
      </w:r>
      <w:r w:rsidR="00A9305C" w:rsidRPr="00015584">
        <w:rPr>
          <w:lang w:val="en-AU"/>
        </w:rPr>
        <w:t>r</w:t>
      </w:r>
      <w:r w:rsidRPr="00015584">
        <w:rPr>
          <w:lang w:val="en-AU"/>
        </w:rPr>
        <w:t xml:space="preserve">om assessing and overseeing assignment submissions makes it easier for students to pass off work produced by others as their own. This is probably the second biggest issue with implementing an </w:t>
      </w:r>
      <w:r w:rsidR="007D02B5" w:rsidRPr="00015584">
        <w:rPr>
          <w:lang w:val="en-AU"/>
        </w:rPr>
        <w:t>A</w:t>
      </w:r>
      <w:r w:rsidRPr="00015584">
        <w:rPr>
          <w:lang w:val="en-AU"/>
        </w:rPr>
        <w:t xml:space="preserve">utomated </w:t>
      </w:r>
      <w:r w:rsidR="007D02B5" w:rsidRPr="00015584">
        <w:rPr>
          <w:lang w:val="en-AU"/>
        </w:rPr>
        <w:t>P</w:t>
      </w:r>
      <w:r w:rsidRPr="00015584">
        <w:rPr>
          <w:lang w:val="en-AU"/>
        </w:rPr>
        <w:t xml:space="preserve">rogramming </w:t>
      </w:r>
      <w:r w:rsidR="007D02B5" w:rsidRPr="00015584">
        <w:rPr>
          <w:lang w:val="en-AU"/>
        </w:rPr>
        <w:t>A</w:t>
      </w:r>
      <w:r w:rsidRPr="00015584">
        <w:rPr>
          <w:lang w:val="en-AU"/>
        </w:rPr>
        <w:t xml:space="preserve">ssessment plugin, </w:t>
      </w:r>
      <w:r w:rsidR="00A9305C" w:rsidRPr="00015584">
        <w:rPr>
          <w:lang w:val="en-AU"/>
        </w:rPr>
        <w:t>(</w:t>
      </w:r>
      <w:r w:rsidRPr="00015584">
        <w:rPr>
          <w:lang w:val="en-AU"/>
        </w:rPr>
        <w:t>the first being sandboxing</w:t>
      </w:r>
      <w:r w:rsidR="00A9305C" w:rsidRPr="00015584">
        <w:rPr>
          <w:lang w:val="en-AU"/>
        </w:rPr>
        <w:t>)</w:t>
      </w:r>
      <w:r w:rsidRPr="00015584">
        <w:rPr>
          <w:lang w:val="en-AU"/>
        </w:rPr>
        <w:t>. This is not just an issue for programming assignments but one for all submissions at an academic level. As such there already exists a vast amount of information on the subject</w:t>
      </w:r>
      <w:r w:rsidR="00B46E5E" w:rsidRPr="00015584">
        <w:rPr>
          <w:lang w:val="en-AU"/>
        </w:rPr>
        <w:t xml:space="preserve"> that covers the intricacies in detail</w:t>
      </w:r>
      <w:r w:rsidR="00FE6B02" w:rsidRPr="00015584">
        <w:rPr>
          <w:lang w:val="en-AU"/>
        </w:rPr>
        <w:t xml:space="preserve"> so only a brief overview will be covered here.</w:t>
      </w:r>
    </w:p>
    <w:p w14:paraId="6BC82DD7" w14:textId="5A250F47" w:rsidR="00924721" w:rsidRPr="00015584" w:rsidRDefault="00924721" w:rsidP="00AD5428">
      <w:pPr>
        <w:rPr>
          <w:lang w:val="en-AU"/>
        </w:rPr>
      </w:pPr>
      <w:r w:rsidRPr="00015584">
        <w:rPr>
          <w:lang w:val="en-AU"/>
        </w:rPr>
        <w:t xml:space="preserve">The prospect of </w:t>
      </w:r>
      <w:r w:rsidR="007D02B5" w:rsidRPr="00015584">
        <w:rPr>
          <w:lang w:val="en-AU"/>
        </w:rPr>
        <w:t>p</w:t>
      </w:r>
      <w:r w:rsidRPr="00015584">
        <w:rPr>
          <w:lang w:val="en-AU"/>
        </w:rPr>
        <w:t>lagiarism detection and code inspection are more complex than they first may appear. Just because two students submit code that has sections that are near exact does not mean that plagiarism has occurred. For instance a student may be given some level of code to begin or they all derive their cod</w:t>
      </w:r>
      <w:r w:rsidR="00AD5428" w:rsidRPr="00015584">
        <w:rPr>
          <w:lang w:val="en-AU"/>
        </w:rPr>
        <w:t>e f</w:t>
      </w:r>
      <w:r w:rsidR="00A9305C" w:rsidRPr="00015584">
        <w:rPr>
          <w:lang w:val="en-AU"/>
        </w:rPr>
        <w:t>r</w:t>
      </w:r>
      <w:r w:rsidR="00AD5428" w:rsidRPr="00015584">
        <w:rPr>
          <w:lang w:val="en-AU"/>
        </w:rPr>
        <w:t>om a common source example given by their lecture</w:t>
      </w:r>
      <w:r w:rsidR="00FE6B02" w:rsidRPr="00015584">
        <w:rPr>
          <w:lang w:val="en-AU"/>
        </w:rPr>
        <w:t>r and</w:t>
      </w:r>
      <w:r w:rsidR="00AD5428" w:rsidRPr="00015584">
        <w:rPr>
          <w:lang w:val="en-AU"/>
        </w:rPr>
        <w:t xml:space="preserve"> not to mention that often there are only a few approaches to implement a </w:t>
      </w:r>
      <w:r w:rsidR="00A9305C" w:rsidRPr="00015584">
        <w:rPr>
          <w:lang w:val="en-AU"/>
        </w:rPr>
        <w:t>particular</w:t>
      </w:r>
      <w:r w:rsidR="00AD5428" w:rsidRPr="00015584">
        <w:rPr>
          <w:lang w:val="en-AU"/>
        </w:rPr>
        <w:t xml:space="preserve"> solution.</w:t>
      </w:r>
      <w:r w:rsidR="00F53F97" w:rsidRPr="00015584">
        <w:rPr>
          <w:lang w:val="en-AU"/>
        </w:rPr>
        <w:t xml:space="preserve"> This i</w:t>
      </w:r>
      <w:r w:rsidR="00A9305C" w:rsidRPr="00015584">
        <w:rPr>
          <w:lang w:val="en-AU"/>
        </w:rPr>
        <w:t>s</w:t>
      </w:r>
      <w:r w:rsidR="00F53F97" w:rsidRPr="00015584">
        <w:rPr>
          <w:lang w:val="en-AU"/>
        </w:rPr>
        <w:t xml:space="preserve"> further complicated by the fact that it is becoming more commonplace </w:t>
      </w:r>
      <w:r w:rsidR="007D02B5" w:rsidRPr="00015584">
        <w:rPr>
          <w:lang w:val="en-AU"/>
        </w:rPr>
        <w:t>for</w:t>
      </w:r>
      <w:r w:rsidR="00F53F97" w:rsidRPr="00015584">
        <w:rPr>
          <w:lang w:val="en-AU"/>
        </w:rPr>
        <w:t xml:space="preserve"> lecture</w:t>
      </w:r>
      <w:r w:rsidR="00A9305C" w:rsidRPr="00015584">
        <w:rPr>
          <w:lang w:val="en-AU"/>
        </w:rPr>
        <w:t>r</w:t>
      </w:r>
      <w:r w:rsidR="00F53F97" w:rsidRPr="00015584">
        <w:rPr>
          <w:lang w:val="en-AU"/>
        </w:rPr>
        <w:t xml:space="preserve">s </w:t>
      </w:r>
      <w:r w:rsidR="007D02B5" w:rsidRPr="00015584">
        <w:rPr>
          <w:lang w:val="en-AU"/>
        </w:rPr>
        <w:t>to</w:t>
      </w:r>
      <w:r w:rsidR="00F53F97" w:rsidRPr="00015584">
        <w:rPr>
          <w:lang w:val="en-AU"/>
        </w:rPr>
        <w:t xml:space="preserve"> encourage their students to seek open source solutions to their problems. In such cases</w:t>
      </w:r>
      <w:r w:rsidR="007D02B5" w:rsidRPr="00015584">
        <w:rPr>
          <w:lang w:val="en-AU"/>
        </w:rPr>
        <w:t>,</w:t>
      </w:r>
      <w:r w:rsidR="00F53F97" w:rsidRPr="00015584">
        <w:rPr>
          <w:lang w:val="en-AU"/>
        </w:rPr>
        <w:t xml:space="preserve"> lecture</w:t>
      </w:r>
      <w:r w:rsidR="00A9305C" w:rsidRPr="00015584">
        <w:rPr>
          <w:lang w:val="en-AU"/>
        </w:rPr>
        <w:t>r</w:t>
      </w:r>
      <w:r w:rsidR="00F53F97" w:rsidRPr="00015584">
        <w:rPr>
          <w:lang w:val="en-AU"/>
        </w:rPr>
        <w:t>s ask that students demonstrate their understanding of the supplied code even if they have not written it themselves</w:t>
      </w:r>
      <w:r w:rsidR="000802EA" w:rsidRPr="00015584">
        <w:rPr>
          <w:lang w:val="en-AU"/>
        </w:rPr>
        <w:t xml:space="preserve"> </w:t>
      </w:r>
      <w:r w:rsidR="00614A7D" w:rsidRPr="00015584">
        <w:rPr>
          <w:lang w:val="en-AU"/>
        </w:rPr>
        <w:fldChar w:fldCharType="begin"/>
      </w:r>
      <w:r w:rsidR="00614A7D" w:rsidRPr="00015584">
        <w:rPr>
          <w:lang w:val="en-AU"/>
        </w:rPr>
        <w:instrText xml:space="preserve"> ADDIN EN.CITE &lt;EndNote&gt;&lt;Cite&gt;&lt;Author&gt;Joy&lt;/Author&gt;&lt;Year&gt;1999&lt;/Year&gt;&lt;RecNum&gt;159&lt;/RecNum&gt;&lt;DisplayText&gt;[41]&lt;/DisplayText&gt;&lt;record&gt;&lt;rec-number&gt;159&lt;/rec-number&gt;&lt;foreign-keys&gt;&lt;key app="EN" db-id="vrw09z05bazsdae59rd5vrt4pxss9spdx9zs" timestamp="1414712906"&gt;159&lt;/key&gt;&lt;/foreign-keys&gt;&lt;ref-type name="Journal Article"&gt;17&lt;/ref-type&gt;&lt;contributors&gt;&lt;authors&gt;&lt;author&gt;Joy, Mike&lt;/author&gt;&lt;author&gt;Luck, Michael&lt;/author&gt;&lt;/authors&gt;&lt;/contributors&gt;&lt;titles&gt;&lt;title&gt;Plagiarism in programming assignments&lt;/title&gt;&lt;secondary-title&gt;Education, IEEE Transactions on&lt;/secondary-title&gt;&lt;/titles&gt;&lt;periodical&gt;&lt;full-title&gt;Education, IEEE Transactions on&lt;/full-title&gt;&lt;/periodical&gt;&lt;pages&gt;129-133&lt;/pages&gt;&lt;volume&gt;42&lt;/volume&gt;&lt;number&gt;2&lt;/number&gt;&lt;dates&gt;&lt;year&gt;1999&lt;/year&gt;&lt;/dates&gt;&lt;isbn&gt;0018-9359&lt;/isbn&gt;&lt;urls&gt;&lt;/urls&gt;&lt;/record&gt;&lt;/Cite&gt;&lt;/EndNote&gt;</w:instrText>
      </w:r>
      <w:r w:rsidR="00614A7D" w:rsidRPr="00015584">
        <w:rPr>
          <w:lang w:val="en-AU"/>
        </w:rPr>
        <w:fldChar w:fldCharType="separate"/>
      </w:r>
      <w:r w:rsidR="00614A7D" w:rsidRPr="00015584">
        <w:rPr>
          <w:noProof/>
          <w:lang w:val="en-AU"/>
        </w:rPr>
        <w:t>[41]</w:t>
      </w:r>
      <w:r w:rsidR="00614A7D" w:rsidRPr="00015584">
        <w:rPr>
          <w:lang w:val="en-AU"/>
        </w:rPr>
        <w:fldChar w:fldCharType="end"/>
      </w:r>
      <w:r w:rsidR="000802EA" w:rsidRPr="00015584">
        <w:rPr>
          <w:lang w:val="en-AU"/>
        </w:rPr>
        <w:t>.</w:t>
      </w:r>
    </w:p>
    <w:p w14:paraId="79938AC9" w14:textId="5FB926E0" w:rsidR="009434B6" w:rsidRPr="00015584" w:rsidRDefault="00CE050F" w:rsidP="009434B6">
      <w:pPr>
        <w:rPr>
          <w:lang w:val="en-AU"/>
        </w:rPr>
      </w:pPr>
      <w:r w:rsidRPr="00015584">
        <w:rPr>
          <w:lang w:val="en-AU"/>
        </w:rPr>
        <w:t>A</w:t>
      </w:r>
      <w:r w:rsidR="009434B6" w:rsidRPr="00015584">
        <w:rPr>
          <w:lang w:val="en-AU"/>
        </w:rPr>
        <w:t xml:space="preserve"> significant amount of plagiarism detection systems have been developed</w:t>
      </w:r>
      <w:r w:rsidR="00AB47DF" w:rsidRPr="00015584">
        <w:rPr>
          <w:lang w:val="en-AU"/>
        </w:rPr>
        <w:t>.</w:t>
      </w:r>
      <w:r w:rsidR="009434B6" w:rsidRPr="00015584">
        <w:rPr>
          <w:lang w:val="en-AU"/>
        </w:rPr>
        <w:t xml:space="preserve"> </w:t>
      </w:r>
      <w:r w:rsidR="00AB47DF" w:rsidRPr="00015584">
        <w:rPr>
          <w:lang w:val="en-AU"/>
        </w:rPr>
        <w:t>I</w:t>
      </w:r>
      <w:r w:rsidR="009434B6" w:rsidRPr="00015584">
        <w:rPr>
          <w:lang w:val="en-AU"/>
        </w:rPr>
        <w:t xml:space="preserve">n </w:t>
      </w:r>
      <w:proofErr w:type="spellStart"/>
      <w:r w:rsidR="009434B6" w:rsidRPr="00015584">
        <w:rPr>
          <w:lang w:val="en-AU"/>
        </w:rPr>
        <w:t>fact</w:t>
      </w:r>
      <w:r w:rsidR="000802EA" w:rsidRPr="00015584">
        <w:rPr>
          <w:lang w:val="en-AU"/>
        </w:rPr>
        <w:t>,</w:t>
      </w:r>
      <w:r w:rsidR="009434B6" w:rsidRPr="00015584">
        <w:rPr>
          <w:lang w:val="en-AU"/>
        </w:rPr>
        <w:t>nearly</w:t>
      </w:r>
      <w:proofErr w:type="spellEnd"/>
      <w:r w:rsidR="009434B6" w:rsidRPr="00015584">
        <w:rPr>
          <w:lang w:val="en-AU"/>
        </w:rPr>
        <w:t xml:space="preserve"> as many as the APASs themselves, each working on more less the same lines to perform a static analysis on the code</w:t>
      </w:r>
      <w:r w:rsidRPr="00015584">
        <w:rPr>
          <w:lang w:val="en-AU"/>
        </w:rPr>
        <w:t>,</w:t>
      </w:r>
      <w:r w:rsidR="009434B6" w:rsidRPr="00015584">
        <w:rPr>
          <w:lang w:val="en-AU"/>
        </w:rPr>
        <w:t xml:space="preserve"> cleaned and with comments removed</w:t>
      </w:r>
      <w:r w:rsidRPr="00015584">
        <w:rPr>
          <w:lang w:val="en-AU"/>
        </w:rPr>
        <w:t>,</w:t>
      </w:r>
      <w:r w:rsidR="009434B6" w:rsidRPr="00015584">
        <w:rPr>
          <w:lang w:val="en-AU"/>
        </w:rPr>
        <w:t xml:space="preserve"> against other submissions and external sources. Some of the more relevant systems are MOSS </w:t>
      </w:r>
      <w:proofErr w:type="spellStart"/>
      <w:r w:rsidR="009434B6" w:rsidRPr="00015584">
        <w:rPr>
          <w:lang w:val="en-AU"/>
        </w:rPr>
        <w:t>codesuite</w:t>
      </w:r>
      <w:proofErr w:type="spellEnd"/>
      <w:r w:rsidR="009434B6" w:rsidRPr="00015584">
        <w:rPr>
          <w:lang w:val="en-AU"/>
        </w:rPr>
        <w:t xml:space="preserve"> (formally </w:t>
      </w:r>
      <w:proofErr w:type="spellStart"/>
      <w:r w:rsidR="001A7E22" w:rsidRPr="00015584">
        <w:rPr>
          <w:lang w:val="en-AU"/>
        </w:rPr>
        <w:t>C</w:t>
      </w:r>
      <w:r w:rsidR="009E5317" w:rsidRPr="00015584">
        <w:rPr>
          <w:lang w:val="en-AU"/>
        </w:rPr>
        <w:t>odematch</w:t>
      </w:r>
      <w:proofErr w:type="spellEnd"/>
      <w:r w:rsidR="000802EA" w:rsidRPr="00015584">
        <w:rPr>
          <w:lang w:val="en-AU"/>
        </w:rPr>
        <w:t>),</w:t>
      </w:r>
      <w:r w:rsidR="009E5317" w:rsidRPr="00015584">
        <w:rPr>
          <w:lang w:val="en-AU"/>
        </w:rPr>
        <w:t xml:space="preserve"> </w:t>
      </w:r>
      <w:r w:rsidR="009434B6" w:rsidRPr="00015584">
        <w:rPr>
          <w:lang w:val="en-AU"/>
        </w:rPr>
        <w:t xml:space="preserve">Sherlock (part of the </w:t>
      </w:r>
      <w:r w:rsidR="001A7E22" w:rsidRPr="00015584">
        <w:rPr>
          <w:lang w:val="en-AU"/>
        </w:rPr>
        <w:t>BOSS</w:t>
      </w:r>
      <w:r w:rsidR="009434B6" w:rsidRPr="00015584">
        <w:rPr>
          <w:lang w:val="en-AU"/>
        </w:rPr>
        <w:t xml:space="preserve"> system) and </w:t>
      </w:r>
      <w:r w:rsidR="001A7E22" w:rsidRPr="00015584">
        <w:rPr>
          <w:lang w:val="en-AU"/>
        </w:rPr>
        <w:t xml:space="preserve">the </w:t>
      </w:r>
      <w:r w:rsidR="009434B6" w:rsidRPr="00015584">
        <w:rPr>
          <w:lang w:val="en-AU"/>
        </w:rPr>
        <w:t xml:space="preserve">plagiarism plugin for </w:t>
      </w:r>
      <w:r w:rsidR="00074A4D" w:rsidRPr="00015584">
        <w:rPr>
          <w:lang w:val="en-AU"/>
        </w:rPr>
        <w:t>Moodle</w:t>
      </w:r>
      <w:r w:rsidR="009434B6" w:rsidRPr="00015584">
        <w:rPr>
          <w:lang w:val="en-AU"/>
        </w:rPr>
        <w:t xml:space="preserve"> </w:t>
      </w:r>
      <w:r w:rsidR="000802EA" w:rsidRPr="00015584">
        <w:rPr>
          <w:lang w:val="en-AU"/>
        </w:rPr>
        <w:t xml:space="preserve">to name a few </w:t>
      </w:r>
      <w:r w:rsidR="00D96A95" w:rsidRPr="00015584">
        <w:rPr>
          <w:lang w:val="en-AU"/>
        </w:rPr>
        <w:fldChar w:fldCharType="begin">
          <w:fldData xml:space="preserve">PEVuZE5vdGU+PENpdGU+PEF1dGhvcj5Nb3pnb3ZveTwvQXV0aG9yPjxZZWFyPjIwMDU8L1llYXI+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</w:fldData>
        </w:fldChar>
      </w:r>
      <w:r w:rsidR="00614A7D" w:rsidRPr="00015584">
        <w:rPr>
          <w:lang w:val="en-AU"/>
        </w:rPr>
        <w:instrText xml:space="preserve"> ADDIN EN.CITE </w:instrText>
      </w:r>
      <w:r w:rsidR="00614A7D" w:rsidRPr="00015584">
        <w:rPr>
          <w:lang w:val="en-AU"/>
        </w:rPr>
        <w:fldChar w:fldCharType="begin">
          <w:fldData xml:space="preserve">PEVuZE5vdGU+PENpdGU+PEF1dGhvcj5Nb3pnb3ZveTwvQXV0aG9yPjxZZWFyPjIwMDU8L1llYXI+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</w:fldData>
        </w:fldChar>
      </w:r>
      <w:r w:rsidR="00614A7D" w:rsidRPr="00015584">
        <w:rPr>
          <w:lang w:val="en-AU"/>
        </w:rPr>
        <w:instrText xml:space="preserve"> ADDIN EN.CITE.DATA </w:instrText>
      </w:r>
      <w:r w:rsidR="00614A7D" w:rsidRPr="00015584">
        <w:rPr>
          <w:lang w:val="en-AU"/>
        </w:rPr>
      </w:r>
      <w:r w:rsidR="00614A7D" w:rsidRPr="00015584">
        <w:rPr>
          <w:lang w:val="en-AU"/>
        </w:rPr>
        <w:fldChar w:fldCharType="end"/>
      </w:r>
      <w:r w:rsidR="00D96A95" w:rsidRPr="00015584">
        <w:rPr>
          <w:lang w:val="en-AU"/>
        </w:rPr>
      </w:r>
      <w:r w:rsidR="00D96A95" w:rsidRPr="00015584">
        <w:rPr>
          <w:lang w:val="en-AU"/>
        </w:rPr>
        <w:fldChar w:fldCharType="separate"/>
      </w:r>
      <w:r w:rsidR="00614A7D" w:rsidRPr="00015584">
        <w:rPr>
          <w:noProof/>
          <w:lang w:val="en-AU"/>
        </w:rPr>
        <w:t>[42-45]</w:t>
      </w:r>
      <w:r w:rsidR="00D96A95" w:rsidRPr="00015584">
        <w:rPr>
          <w:lang w:val="en-AU"/>
        </w:rPr>
        <w:fldChar w:fldCharType="end"/>
      </w:r>
      <w:r w:rsidR="000802EA" w:rsidRPr="00015584">
        <w:rPr>
          <w:lang w:val="en-AU"/>
        </w:rPr>
        <w:t>.</w:t>
      </w:r>
    </w:p>
    <w:p w14:paraId="2C4040A0" w14:textId="09DE99F6" w:rsidR="00F53F97" w:rsidRPr="00015584" w:rsidRDefault="00F53F97" w:rsidP="00F53F97">
      <w:pPr>
        <w:rPr>
          <w:lang w:val="en-AU"/>
        </w:rPr>
      </w:pPr>
      <w:r w:rsidRPr="00015584">
        <w:rPr>
          <w:lang w:val="en-AU"/>
        </w:rPr>
        <w:t>Thus plagiarism d</w:t>
      </w:r>
      <w:r w:rsidR="001A7E22" w:rsidRPr="00015584">
        <w:rPr>
          <w:lang w:val="en-AU"/>
        </w:rPr>
        <w:t>ete</w:t>
      </w:r>
      <w:r w:rsidRPr="00015584">
        <w:rPr>
          <w:lang w:val="en-AU"/>
        </w:rPr>
        <w:t>ction should be performed</w:t>
      </w:r>
      <w:r w:rsidR="007A3761" w:rsidRPr="00015584">
        <w:rPr>
          <w:lang w:val="en-AU"/>
        </w:rPr>
        <w:t xml:space="preserve"> in three parts:</w:t>
      </w:r>
    </w:p>
    <w:p w14:paraId="37FBFA7D" w14:textId="1757A97A" w:rsidR="00F53F97" w:rsidRPr="00015584" w:rsidRDefault="001A7E22" w:rsidP="00F17080">
      <w:pPr>
        <w:pStyle w:val="ListParagraph"/>
        <w:numPr>
          <w:ilvl w:val="0"/>
          <w:numId w:val="15"/>
        </w:numPr>
        <w:rPr>
          <w:lang w:val="en-AU"/>
        </w:rPr>
      </w:pPr>
      <w:r w:rsidRPr="00015584">
        <w:rPr>
          <w:lang w:val="en-AU"/>
        </w:rPr>
        <w:t>Give</w:t>
      </w:r>
      <w:r w:rsidR="00F53F97" w:rsidRPr="00015584">
        <w:rPr>
          <w:lang w:val="en-AU"/>
        </w:rPr>
        <w:t xml:space="preserve"> students </w:t>
      </w:r>
      <w:r w:rsidR="009434B6" w:rsidRPr="00015584">
        <w:rPr>
          <w:lang w:val="en-AU"/>
        </w:rPr>
        <w:t>an</w:t>
      </w:r>
      <w:r w:rsidR="00EC16DB" w:rsidRPr="00015584">
        <w:rPr>
          <w:lang w:val="en-AU"/>
        </w:rPr>
        <w:t xml:space="preserve"> introduction to the academic integrity documents authored by the university. Such documents should what constitutes fair use of references </w:t>
      </w:r>
      <w:r w:rsidR="00D34C49" w:rsidRPr="00015584">
        <w:rPr>
          <w:lang w:val="en-AU"/>
        </w:rPr>
        <w:t xml:space="preserve">sources </w:t>
      </w:r>
      <w:r w:rsidR="00EC16DB" w:rsidRPr="00015584">
        <w:rPr>
          <w:lang w:val="en-AU"/>
        </w:rPr>
        <w:t>and materials</w:t>
      </w:r>
      <w:r w:rsidR="00D34C49" w:rsidRPr="00015584">
        <w:rPr>
          <w:lang w:val="en-AU"/>
        </w:rPr>
        <w:t xml:space="preserve"> provided throughout their course work</w:t>
      </w:r>
      <w:r w:rsidR="007A3761" w:rsidRPr="00015584">
        <w:rPr>
          <w:lang w:val="en-AU"/>
        </w:rPr>
        <w:t>;</w:t>
      </w:r>
    </w:p>
    <w:p w14:paraId="58C5685F" w14:textId="332D0DED" w:rsidR="009434B6" w:rsidRPr="00015584" w:rsidRDefault="001A7E22" w:rsidP="00F17080">
      <w:pPr>
        <w:pStyle w:val="ListParagraph"/>
        <w:numPr>
          <w:ilvl w:val="0"/>
          <w:numId w:val="15"/>
        </w:numPr>
        <w:rPr>
          <w:lang w:val="en-AU"/>
        </w:rPr>
      </w:pPr>
      <w:r w:rsidRPr="00015584">
        <w:rPr>
          <w:lang w:val="en-AU"/>
        </w:rPr>
        <w:t>E</w:t>
      </w:r>
      <w:r w:rsidR="009434B6" w:rsidRPr="00015584">
        <w:rPr>
          <w:lang w:val="en-AU"/>
        </w:rPr>
        <w:t>nsure that students are not copying large chunks (as opposed to single lines or less) of their assignment that they have not been supplied with or have no</w:t>
      </w:r>
      <w:r w:rsidR="001A1627" w:rsidRPr="00015584">
        <w:rPr>
          <w:lang w:val="en-AU"/>
        </w:rPr>
        <w:t>t duly referenced through comments and author tags</w:t>
      </w:r>
      <w:r w:rsidR="007A3761" w:rsidRPr="00015584">
        <w:rPr>
          <w:lang w:val="en-AU"/>
        </w:rPr>
        <w:t>;</w:t>
      </w:r>
    </w:p>
    <w:p w14:paraId="2841F1FC" w14:textId="77777777" w:rsidR="009434B6" w:rsidRPr="00015584" w:rsidRDefault="001A7E22" w:rsidP="00F17080">
      <w:pPr>
        <w:pStyle w:val="ListParagraph"/>
        <w:numPr>
          <w:ilvl w:val="0"/>
          <w:numId w:val="15"/>
        </w:numPr>
        <w:rPr>
          <w:lang w:val="en-AU"/>
        </w:rPr>
      </w:pPr>
      <w:r w:rsidRPr="00015584">
        <w:rPr>
          <w:lang w:val="en-AU"/>
        </w:rPr>
        <w:t>Revision of submission by a tutor or lecturer</w:t>
      </w:r>
      <w:r w:rsidR="009434B6" w:rsidRPr="00015584">
        <w:rPr>
          <w:lang w:val="en-AU"/>
        </w:rPr>
        <w:t xml:space="preserve">, </w:t>
      </w:r>
      <w:r w:rsidRPr="00015584">
        <w:rPr>
          <w:lang w:val="en-AU"/>
        </w:rPr>
        <w:t xml:space="preserve">though </w:t>
      </w:r>
      <w:r w:rsidR="009434B6" w:rsidRPr="00015584">
        <w:rPr>
          <w:lang w:val="en-AU"/>
        </w:rPr>
        <w:t xml:space="preserve">not in any high detail but to ensure that the guidelines are followed. </w:t>
      </w:r>
    </w:p>
    <w:p w14:paraId="04ED127D" w14:textId="77777777" w:rsidR="003F5FAA" w:rsidRPr="00015584" w:rsidRDefault="003F5FAA" w:rsidP="005E3977">
      <w:pPr>
        <w:pStyle w:val="Heading3"/>
      </w:pPr>
      <w:bookmarkStart w:id="34" w:name="_Toc403336550"/>
      <w:bookmarkStart w:id="35" w:name="_Toc403371479"/>
      <w:r w:rsidRPr="00015584">
        <w:t>Learning Management Systems</w:t>
      </w:r>
      <w:r w:rsidR="000C4671" w:rsidRPr="00015584">
        <w:t xml:space="preserve"> </w:t>
      </w:r>
      <w:r w:rsidR="00755C4B" w:rsidRPr="00015584">
        <w:t>integration</w:t>
      </w:r>
      <w:bookmarkEnd w:id="34"/>
      <w:bookmarkEnd w:id="35"/>
    </w:p>
    <w:p w14:paraId="15EAF2E5" w14:textId="1F164903" w:rsidR="00AC3F0F" w:rsidRPr="00015584" w:rsidRDefault="000919F2" w:rsidP="00AC3F0F">
      <w:pPr>
        <w:rPr>
          <w:lang w:val="en-AU"/>
        </w:rPr>
      </w:pPr>
      <w:r w:rsidRPr="00015584">
        <w:rPr>
          <w:lang w:val="en-AU"/>
        </w:rPr>
        <w:t xml:space="preserve">One of the significant drawbacks stated for many of the systems reviewed is that they were designed to be self-contained, single purpose systems. </w:t>
      </w:r>
      <w:r w:rsidR="00AC3F0F" w:rsidRPr="00015584">
        <w:rPr>
          <w:lang w:val="en-AU"/>
        </w:rPr>
        <w:t>Building such systems quickly become</w:t>
      </w:r>
      <w:r w:rsidR="001A7E22" w:rsidRPr="00015584">
        <w:rPr>
          <w:lang w:val="en-AU"/>
        </w:rPr>
        <w:t>s</w:t>
      </w:r>
      <w:r w:rsidR="00AC3F0F" w:rsidRPr="00015584">
        <w:rPr>
          <w:lang w:val="en-AU"/>
        </w:rPr>
        <w:t xml:space="preserve"> non trivial as there are a lot of supporting components that may be overlooked such as</w:t>
      </w:r>
      <w:r w:rsidR="00CF207D" w:rsidRPr="00015584">
        <w:rPr>
          <w:lang w:val="en-AU"/>
        </w:rPr>
        <w:t xml:space="preserve"> </w:t>
      </w:r>
      <w:r w:rsidR="00CF207D" w:rsidRPr="00015584">
        <w:rPr>
          <w:lang w:val="en-AU"/>
        </w:rPr>
        <w:fldChar w:fldCharType="begin"/>
      </w:r>
      <w:r w:rsidR="00CF207D" w:rsidRPr="00015584">
        <w:rPr>
          <w:lang w:val="en-AU"/>
        </w:rPr>
        <w:instrText xml:space="preserve"> ADDIN EN.CITE &lt;EndNote&gt;&lt;Cite&gt;&lt;Author&gt;R&lt;/Author&gt;&lt;Year&gt;2008&lt;/Year&gt;&lt;RecNum&gt;184&lt;/RecNum&gt;&lt;DisplayText&gt;[31]&lt;/DisplayText&gt;&lt;record&gt;&lt;rec-number&gt;184&lt;/rec-number&gt;&lt;foreign-keys&gt;&lt;key app="EN" db-id="vrw09z05bazsdae59rd5vrt4pxss9spdx9zs" timestamp="1414722228"&gt;184&lt;/key&gt;&lt;/foreign-keys&gt;&lt;ref-type name="Journal Article"&gt;17&lt;/ref-type&gt;&lt;contributors&gt;&lt;authors&gt;&lt;author&gt;Guido R&lt;/author&gt;&lt;author&gt;#246&lt;/author&gt;&lt;author&gt;#223&lt;/author&gt;&lt;author&gt;ling&lt;/author&gt;&lt;author&gt;Mike Joy&lt;/author&gt;&lt;author&gt;Andr&lt;/author&gt;&lt;author&gt;#233&lt;/author&gt;&lt;author&gt;s Moreno&lt;/author&gt;&lt;author&gt;Atanas Radenski&lt;/author&gt;&lt;author&gt;Lauri Malmi&lt;/author&gt;&lt;author&gt;Andreas Kerren&lt;/author&gt;&lt;author&gt;Thomas Naps&lt;/author&gt;&lt;author&gt;Rockford J. Ross&lt;/author&gt;&lt;author&gt;Michael Clancy&lt;/author&gt;&lt;author&gt;Ari Korhonen&lt;/author&gt;&lt;author&gt;Rainer Oechsle&lt;/author&gt;&lt;author&gt;J.&lt;/author&gt;&lt;author&gt;#193&lt;/author&gt;&lt;author&gt;ngel Vel&lt;/author&gt;&lt;author&gt;#225&lt;/author&gt;&lt;author&gt;zquez Iturbide&lt;/author&gt;&lt;/authors&gt;&lt;/contributors&gt;&lt;titles&gt;&lt;title&gt;Enhancing learning management systems to better support computer science education&lt;/title&gt;&lt;secondary-title&gt;SIGCSE Bull.&lt;/secondary-title&gt;&lt;/titles&gt;&lt;periodical&gt;&lt;full-title&gt;SIGCSE Bull.&lt;/full-title&gt;&lt;/periodical&gt;&lt;pages&gt;142-166&lt;/pages&gt;&lt;volume&gt;40&lt;/volume&gt;&lt;number&gt;4&lt;/number&gt;&lt;dates&gt;&lt;year&gt;2008&lt;/year&gt;&lt;/dates&gt;&lt;isbn&gt;0097-8418&lt;/isbn&gt;&lt;urls&gt;&lt;/urls&gt;&lt;custom1&gt;1473239&lt;/custom1&gt;&lt;electronic-resource-num&gt;10.1145/1473195.1473239&lt;/electronic-resource-num&gt;&lt;/record&gt;&lt;/Cite&gt;&lt;/EndNote&gt;</w:instrText>
      </w:r>
      <w:r w:rsidR="00CF207D" w:rsidRPr="00015584">
        <w:rPr>
          <w:lang w:val="en-AU"/>
        </w:rPr>
        <w:fldChar w:fldCharType="separate"/>
      </w:r>
      <w:r w:rsidR="00CF207D" w:rsidRPr="00015584">
        <w:rPr>
          <w:noProof/>
          <w:lang w:val="en-AU"/>
        </w:rPr>
        <w:t>[31]</w:t>
      </w:r>
      <w:r w:rsidR="00CF207D" w:rsidRPr="00015584">
        <w:rPr>
          <w:lang w:val="en-AU"/>
        </w:rPr>
        <w:fldChar w:fldCharType="end"/>
      </w:r>
      <w:r w:rsidR="00AC3F0F" w:rsidRPr="00015584">
        <w:rPr>
          <w:lang w:val="en-AU"/>
        </w:rPr>
        <w:t>:</w:t>
      </w:r>
    </w:p>
    <w:p w14:paraId="7174F87B" w14:textId="77777777" w:rsidR="00AC3F0F" w:rsidRPr="00015584" w:rsidRDefault="00AC3F0F" w:rsidP="00F17080">
      <w:pPr>
        <w:pStyle w:val="ListParagraph"/>
        <w:numPr>
          <w:ilvl w:val="0"/>
          <w:numId w:val="14"/>
        </w:numPr>
        <w:rPr>
          <w:lang w:val="en-AU"/>
        </w:rPr>
      </w:pPr>
      <w:r w:rsidRPr="00015584">
        <w:rPr>
          <w:lang w:val="en-AU"/>
        </w:rPr>
        <w:t>Login and user management</w:t>
      </w:r>
      <w:r w:rsidR="001A7E22" w:rsidRPr="00015584">
        <w:rPr>
          <w:lang w:val="en-AU"/>
        </w:rPr>
        <w:t xml:space="preserve"> - </w:t>
      </w:r>
      <w:r w:rsidR="00C315A8" w:rsidRPr="00015584">
        <w:rPr>
          <w:lang w:val="en-AU"/>
        </w:rPr>
        <w:t xml:space="preserve">for users to be able submit their own files there must be some form of login to distinguish and separate such files and submissions. </w:t>
      </w:r>
    </w:p>
    <w:p w14:paraId="2F6D76DA" w14:textId="77777777" w:rsidR="00AC3F0F" w:rsidRPr="00015584" w:rsidRDefault="00AC3F0F" w:rsidP="00F17080">
      <w:pPr>
        <w:pStyle w:val="ListParagraph"/>
        <w:numPr>
          <w:ilvl w:val="0"/>
          <w:numId w:val="14"/>
        </w:numPr>
        <w:rPr>
          <w:lang w:val="en-AU"/>
        </w:rPr>
      </w:pPr>
      <w:r w:rsidRPr="00015584">
        <w:rPr>
          <w:lang w:val="en-AU"/>
        </w:rPr>
        <w:t>G</w:t>
      </w:r>
      <w:r w:rsidR="00C315A8" w:rsidRPr="00015584">
        <w:rPr>
          <w:lang w:val="en-AU"/>
        </w:rPr>
        <w:t>rade</w:t>
      </w:r>
      <w:r w:rsidRPr="00015584">
        <w:rPr>
          <w:lang w:val="en-AU"/>
        </w:rPr>
        <w:t>book</w:t>
      </w:r>
      <w:r w:rsidR="001A7E22" w:rsidRPr="00015584">
        <w:rPr>
          <w:lang w:val="en-AU"/>
        </w:rPr>
        <w:t xml:space="preserve"> - to</w:t>
      </w:r>
      <w:r w:rsidR="00C315A8" w:rsidRPr="00015584">
        <w:rPr>
          <w:lang w:val="en-AU"/>
        </w:rPr>
        <w:t xml:space="preserve"> be of any use for bulk automation assessment individual grades must be recorded otherwise final tests might just well be done individually off system using unit testing.</w:t>
      </w:r>
      <w:r w:rsidR="00491B8D" w:rsidRPr="00015584">
        <w:rPr>
          <w:lang w:val="en-AU"/>
        </w:rPr>
        <w:t xml:space="preserve"> </w:t>
      </w:r>
      <w:r w:rsidR="001A7E22" w:rsidRPr="00015584">
        <w:rPr>
          <w:lang w:val="en-AU"/>
        </w:rPr>
        <w:t>E</w:t>
      </w:r>
      <w:r w:rsidR="00491B8D" w:rsidRPr="00015584">
        <w:rPr>
          <w:lang w:val="en-AU"/>
        </w:rPr>
        <w:t>ven if gradebook is used most often, grades will have to be manually transferred to the official gradebook for the topic.</w:t>
      </w:r>
    </w:p>
    <w:p w14:paraId="15755FE4" w14:textId="77777777" w:rsidR="00AC3F0F" w:rsidRPr="00015584" w:rsidRDefault="00AC3F0F" w:rsidP="00F17080">
      <w:pPr>
        <w:pStyle w:val="ListParagraph"/>
        <w:numPr>
          <w:ilvl w:val="0"/>
          <w:numId w:val="14"/>
        </w:numPr>
        <w:rPr>
          <w:lang w:val="en-AU"/>
        </w:rPr>
      </w:pPr>
      <w:r w:rsidRPr="00015584">
        <w:rPr>
          <w:lang w:val="en-AU"/>
        </w:rPr>
        <w:lastRenderedPageBreak/>
        <w:t>Interface design</w:t>
      </w:r>
      <w:r w:rsidR="001A7E22" w:rsidRPr="00015584">
        <w:rPr>
          <w:lang w:val="en-AU"/>
        </w:rPr>
        <w:t xml:space="preserve"> -</w:t>
      </w:r>
      <w:r w:rsidR="00C315A8" w:rsidRPr="00015584">
        <w:rPr>
          <w:lang w:val="en-AU"/>
        </w:rPr>
        <w:t xml:space="preserve"> even if a command line UI is used a suitable interface must be developed that should be simple to use.</w:t>
      </w:r>
    </w:p>
    <w:p w14:paraId="52EC675F" w14:textId="77777777" w:rsidR="00AC3F0F" w:rsidRPr="00015584" w:rsidRDefault="00C315A8" w:rsidP="00F17080">
      <w:pPr>
        <w:pStyle w:val="ListParagraph"/>
        <w:numPr>
          <w:ilvl w:val="0"/>
          <w:numId w:val="14"/>
        </w:numPr>
        <w:rPr>
          <w:lang w:val="en-AU"/>
        </w:rPr>
      </w:pPr>
      <w:r w:rsidRPr="00015584">
        <w:rPr>
          <w:lang w:val="en-AU"/>
        </w:rPr>
        <w:t>S</w:t>
      </w:r>
      <w:r w:rsidR="00AC3F0F" w:rsidRPr="00015584">
        <w:rPr>
          <w:lang w:val="en-AU"/>
        </w:rPr>
        <w:t>ecurity measures to protect passwords and stop misuse of the system.</w:t>
      </w:r>
    </w:p>
    <w:p w14:paraId="52469488" w14:textId="0F0D1079" w:rsidR="00C315A8" w:rsidRPr="00015584" w:rsidRDefault="00C315A8" w:rsidP="00F17080">
      <w:pPr>
        <w:pStyle w:val="ListParagraph"/>
        <w:numPr>
          <w:ilvl w:val="0"/>
          <w:numId w:val="14"/>
        </w:numPr>
        <w:rPr>
          <w:lang w:val="en-AU"/>
        </w:rPr>
      </w:pPr>
      <w:r w:rsidRPr="00015584">
        <w:rPr>
          <w:lang w:val="en-AU"/>
        </w:rPr>
        <w:t>Continued maintence, improvement and promotion of the system</w:t>
      </w:r>
      <w:r w:rsidR="00764E5A" w:rsidRPr="00015584">
        <w:rPr>
          <w:lang w:val="en-AU"/>
        </w:rPr>
        <w:t>,</w:t>
      </w:r>
      <w:r w:rsidRPr="00015584">
        <w:rPr>
          <w:lang w:val="en-AU"/>
        </w:rPr>
        <w:t xml:space="preserve"> </w:t>
      </w:r>
      <w:r w:rsidR="00764E5A" w:rsidRPr="00015584">
        <w:rPr>
          <w:lang w:val="en-AU"/>
        </w:rPr>
        <w:t>t</w:t>
      </w:r>
      <w:r w:rsidRPr="00015584">
        <w:rPr>
          <w:lang w:val="en-AU"/>
        </w:rPr>
        <w:t xml:space="preserve">hough not a true component per </w:t>
      </w:r>
      <w:r w:rsidR="00DA6DA4" w:rsidRPr="00015584">
        <w:rPr>
          <w:lang w:val="en-AU"/>
        </w:rPr>
        <w:t>se</w:t>
      </w:r>
      <w:r w:rsidR="00764E5A" w:rsidRPr="00015584">
        <w:rPr>
          <w:lang w:val="en-AU"/>
        </w:rPr>
        <w:t>,</w:t>
      </w:r>
      <w:r w:rsidRPr="00015584">
        <w:rPr>
          <w:lang w:val="en-AU"/>
        </w:rPr>
        <w:t xml:space="preserve"> continued maintence, improvement and promotion of system cannot be overlooked</w:t>
      </w:r>
      <w:r w:rsidR="00D72A30" w:rsidRPr="00015584">
        <w:rPr>
          <w:lang w:val="en-AU"/>
        </w:rPr>
        <w:t>. T</w:t>
      </w:r>
      <w:r w:rsidRPr="00015584">
        <w:rPr>
          <w:lang w:val="en-AU"/>
        </w:rPr>
        <w:t xml:space="preserve">his </w:t>
      </w:r>
      <w:r w:rsidR="00FF037B" w:rsidRPr="00015584">
        <w:rPr>
          <w:lang w:val="en-AU"/>
        </w:rPr>
        <w:t>is</w:t>
      </w:r>
      <w:r w:rsidRPr="00015584">
        <w:rPr>
          <w:lang w:val="en-AU"/>
        </w:rPr>
        <w:t xml:space="preserve"> what drives the use of a system</w:t>
      </w:r>
      <w:r w:rsidR="00AD5428" w:rsidRPr="00015584">
        <w:rPr>
          <w:lang w:val="en-AU"/>
        </w:rPr>
        <w:t xml:space="preserve"> - </w:t>
      </w:r>
      <w:r w:rsidR="00DA6DA4" w:rsidRPr="00015584">
        <w:rPr>
          <w:lang w:val="en-AU"/>
        </w:rPr>
        <w:t>as a system that</w:t>
      </w:r>
      <w:r w:rsidRPr="00015584">
        <w:rPr>
          <w:lang w:val="en-AU"/>
        </w:rPr>
        <w:t xml:space="preserve"> </w:t>
      </w:r>
      <w:r w:rsidR="00DA6DA4" w:rsidRPr="00015584">
        <w:rPr>
          <w:lang w:val="en-AU"/>
        </w:rPr>
        <w:t>will</w:t>
      </w:r>
      <w:r w:rsidRPr="00015584">
        <w:rPr>
          <w:lang w:val="en-AU"/>
        </w:rPr>
        <w:t xml:space="preserve"> not </w:t>
      </w:r>
      <w:r w:rsidR="00780C8F" w:rsidRPr="00015584">
        <w:rPr>
          <w:lang w:val="en-AU"/>
        </w:rPr>
        <w:t xml:space="preserve">be </w:t>
      </w:r>
      <w:r w:rsidRPr="00015584">
        <w:rPr>
          <w:lang w:val="en-AU"/>
        </w:rPr>
        <w:t>used</w:t>
      </w:r>
      <w:r w:rsidR="00780C8F" w:rsidRPr="00015584">
        <w:rPr>
          <w:lang w:val="en-AU"/>
        </w:rPr>
        <w:t>;</w:t>
      </w:r>
      <w:r w:rsidRPr="00015584">
        <w:rPr>
          <w:lang w:val="en-AU"/>
        </w:rPr>
        <w:t xml:space="preserve"> </w:t>
      </w:r>
      <w:r w:rsidR="00DA6DA4" w:rsidRPr="00015584">
        <w:rPr>
          <w:lang w:val="en-AU"/>
        </w:rPr>
        <w:t>is</w:t>
      </w:r>
      <w:r w:rsidRPr="00015584">
        <w:rPr>
          <w:lang w:val="en-AU"/>
        </w:rPr>
        <w:t xml:space="preserve"> a waste of time to develop. This goes beyond the use by the designers</w:t>
      </w:r>
      <w:r w:rsidR="000E5BCD" w:rsidRPr="00015584">
        <w:rPr>
          <w:lang w:val="en-AU"/>
        </w:rPr>
        <w:t xml:space="preserve"> of the system</w:t>
      </w:r>
      <w:r w:rsidRPr="00015584">
        <w:rPr>
          <w:lang w:val="en-AU"/>
        </w:rPr>
        <w:t>, to encourage</w:t>
      </w:r>
      <w:r w:rsidR="000E5BCD" w:rsidRPr="00015584">
        <w:rPr>
          <w:lang w:val="en-AU"/>
        </w:rPr>
        <w:t xml:space="preserve"> oth</w:t>
      </w:r>
      <w:r w:rsidRPr="00015584">
        <w:rPr>
          <w:lang w:val="en-AU"/>
        </w:rPr>
        <w:t>er colleagues</w:t>
      </w:r>
      <w:r w:rsidR="000E5BCD" w:rsidRPr="00015584">
        <w:rPr>
          <w:lang w:val="en-AU"/>
        </w:rPr>
        <w:t xml:space="preserve"> and </w:t>
      </w:r>
      <w:r w:rsidRPr="00015584">
        <w:rPr>
          <w:lang w:val="en-AU"/>
        </w:rPr>
        <w:t xml:space="preserve">academic </w:t>
      </w:r>
      <w:r w:rsidR="000E5BCD" w:rsidRPr="00015584">
        <w:rPr>
          <w:lang w:val="en-AU"/>
        </w:rPr>
        <w:t xml:space="preserve">institution to use </w:t>
      </w:r>
      <w:r w:rsidR="00965249" w:rsidRPr="00015584">
        <w:rPr>
          <w:lang w:val="en-AU"/>
        </w:rPr>
        <w:t xml:space="preserve">and </w:t>
      </w:r>
      <w:r w:rsidR="00D72A30" w:rsidRPr="00015584">
        <w:rPr>
          <w:lang w:val="en-AU"/>
        </w:rPr>
        <w:t>contribute to further system development</w:t>
      </w:r>
      <w:r w:rsidR="000E5BCD" w:rsidRPr="00015584">
        <w:rPr>
          <w:lang w:val="en-AU"/>
        </w:rPr>
        <w:t xml:space="preserve">. </w:t>
      </w:r>
      <w:r w:rsidR="00D72A30" w:rsidRPr="00015584">
        <w:rPr>
          <w:lang w:val="en-AU"/>
        </w:rPr>
        <w:t>T</w:t>
      </w:r>
      <w:r w:rsidR="000E5BCD" w:rsidRPr="00015584">
        <w:rPr>
          <w:lang w:val="en-AU"/>
        </w:rPr>
        <w:t>he later requires opening the source code up to the community so that more people can use it and add the functionality they require. To this end</w:t>
      </w:r>
      <w:r w:rsidR="00DA6DA4" w:rsidRPr="00015584">
        <w:rPr>
          <w:lang w:val="en-AU"/>
        </w:rPr>
        <w:t>,</w:t>
      </w:r>
      <w:r w:rsidR="000E5BCD" w:rsidRPr="00015584">
        <w:rPr>
          <w:lang w:val="en-AU"/>
        </w:rPr>
        <w:t xml:space="preserve"> in addition to user documentation</w:t>
      </w:r>
      <w:r w:rsidR="00D72A30" w:rsidRPr="00015584">
        <w:rPr>
          <w:lang w:val="en-AU"/>
        </w:rPr>
        <w:t xml:space="preserve">, a greater </w:t>
      </w:r>
      <w:r w:rsidR="00DA6DA4" w:rsidRPr="00015584">
        <w:rPr>
          <w:lang w:val="en-AU"/>
        </w:rPr>
        <w:t>emphasis</w:t>
      </w:r>
      <w:r w:rsidR="00D72A30" w:rsidRPr="00015584">
        <w:rPr>
          <w:lang w:val="en-AU"/>
        </w:rPr>
        <w:t xml:space="preserve"> should be applied to</w:t>
      </w:r>
      <w:r w:rsidR="000E5BCD" w:rsidRPr="00015584">
        <w:rPr>
          <w:lang w:val="en-AU"/>
        </w:rPr>
        <w:t xml:space="preserve"> developer documentation </w:t>
      </w:r>
      <w:r w:rsidR="00D72A30" w:rsidRPr="00015584">
        <w:rPr>
          <w:lang w:val="en-AU"/>
        </w:rPr>
        <w:t xml:space="preserve">for the developed </w:t>
      </w:r>
      <w:r w:rsidR="000E5BCD" w:rsidRPr="00015584">
        <w:rPr>
          <w:lang w:val="en-AU"/>
        </w:rPr>
        <w:t>system not just</w:t>
      </w:r>
      <w:r w:rsidR="00D72A30" w:rsidRPr="00015584">
        <w:rPr>
          <w:lang w:val="en-AU"/>
        </w:rPr>
        <w:t xml:space="preserve"> providing references to </w:t>
      </w:r>
      <w:r w:rsidR="000E5BCD" w:rsidRPr="00015584">
        <w:rPr>
          <w:lang w:val="en-AU"/>
        </w:rPr>
        <w:t xml:space="preserve">the platform </w:t>
      </w:r>
      <w:r w:rsidR="00D72A30" w:rsidRPr="00015584">
        <w:rPr>
          <w:lang w:val="en-AU"/>
        </w:rPr>
        <w:t>on which it runs</w:t>
      </w:r>
      <w:r w:rsidR="000E5BCD" w:rsidRPr="00015584">
        <w:rPr>
          <w:lang w:val="en-AU"/>
        </w:rPr>
        <w:t xml:space="preserve">. </w:t>
      </w:r>
      <w:r w:rsidR="00D72A30" w:rsidRPr="00015584">
        <w:rPr>
          <w:lang w:val="en-AU"/>
        </w:rPr>
        <w:t xml:space="preserve">Such documentation should also make information about the </w:t>
      </w:r>
      <w:r w:rsidR="000E5BCD" w:rsidRPr="00015584">
        <w:rPr>
          <w:lang w:val="en-AU"/>
        </w:rPr>
        <w:t>current state of the project</w:t>
      </w:r>
      <w:r w:rsidR="00D72A30" w:rsidRPr="00015584">
        <w:rPr>
          <w:lang w:val="en-AU"/>
        </w:rPr>
        <w:t xml:space="preserve"> freely available, to note it</w:t>
      </w:r>
      <w:r w:rsidR="000E5BCD" w:rsidRPr="00015584">
        <w:rPr>
          <w:lang w:val="en-AU"/>
        </w:rPr>
        <w:t xml:space="preserve">s faults, future improvements </w:t>
      </w:r>
      <w:r w:rsidR="00D72A30" w:rsidRPr="00015584">
        <w:rPr>
          <w:lang w:val="en-AU"/>
        </w:rPr>
        <w:t>and related versioning information.</w:t>
      </w:r>
    </w:p>
    <w:p w14:paraId="78BD0A42" w14:textId="6CAE45B0" w:rsidR="000919F2" w:rsidRPr="00015584" w:rsidRDefault="00AC3F0F" w:rsidP="00D45C87">
      <w:pPr>
        <w:rPr>
          <w:lang w:val="en-AU"/>
        </w:rPr>
      </w:pPr>
      <w:r w:rsidRPr="00015584">
        <w:rPr>
          <w:lang w:val="en-AU"/>
        </w:rPr>
        <w:t>Implementing these features and component</w:t>
      </w:r>
      <w:r w:rsidR="00984B3E" w:rsidRPr="00015584">
        <w:rPr>
          <w:lang w:val="en-AU"/>
        </w:rPr>
        <w:t>s</w:t>
      </w:r>
      <w:r w:rsidRPr="00015584">
        <w:rPr>
          <w:lang w:val="en-AU"/>
        </w:rPr>
        <w:t xml:space="preserve"> properly can end up taking more time tha</w:t>
      </w:r>
      <w:r w:rsidR="00984B3E" w:rsidRPr="00015584">
        <w:rPr>
          <w:lang w:val="en-AU"/>
        </w:rPr>
        <w:t>n</w:t>
      </w:r>
      <w:r w:rsidRPr="00015584">
        <w:rPr>
          <w:lang w:val="en-AU"/>
        </w:rPr>
        <w:t xml:space="preserve"> the</w:t>
      </w:r>
      <w:r w:rsidR="00984B3E" w:rsidRPr="00015584">
        <w:rPr>
          <w:lang w:val="en-AU"/>
        </w:rPr>
        <w:t xml:space="preserve"> work on the</w:t>
      </w:r>
      <w:r w:rsidRPr="00015584">
        <w:rPr>
          <w:lang w:val="en-AU"/>
        </w:rPr>
        <w:t xml:space="preserve"> core components that</w:t>
      </w:r>
      <w:r w:rsidR="00984B3E" w:rsidRPr="00015584">
        <w:rPr>
          <w:lang w:val="en-AU"/>
        </w:rPr>
        <w:t xml:space="preserve"> handle program compilation and testing. As such it is not surprising that most systems restrict themselves to a single UNIX environment that ties with existing </w:t>
      </w:r>
      <w:r w:rsidR="00D45C87" w:rsidRPr="00015584">
        <w:rPr>
          <w:lang w:val="en-AU"/>
        </w:rPr>
        <w:t xml:space="preserve">student </w:t>
      </w:r>
      <w:r w:rsidR="00984B3E" w:rsidRPr="00015584">
        <w:rPr>
          <w:lang w:val="en-AU"/>
        </w:rPr>
        <w:t xml:space="preserve">account systems. Such solutions are compromises as they create additional problems such as students having to login to a university machine </w:t>
      </w:r>
      <w:r w:rsidR="00D45C87" w:rsidRPr="00015584">
        <w:rPr>
          <w:lang w:val="en-AU"/>
        </w:rPr>
        <w:t xml:space="preserve">which since most </w:t>
      </w:r>
      <w:r w:rsidR="009976E9" w:rsidRPr="00015584">
        <w:rPr>
          <w:lang w:val="en-AU"/>
        </w:rPr>
        <w:t>student’s,</w:t>
      </w:r>
      <w:r w:rsidR="00D45C87" w:rsidRPr="00015584">
        <w:rPr>
          <w:lang w:val="en-AU"/>
        </w:rPr>
        <w:t xml:space="preserve"> </w:t>
      </w:r>
      <w:r w:rsidR="009976E9" w:rsidRPr="00015584">
        <w:rPr>
          <w:lang w:val="en-AU"/>
        </w:rPr>
        <w:t>especially</w:t>
      </w:r>
      <w:r w:rsidR="00D45C87" w:rsidRPr="00015584">
        <w:rPr>
          <w:lang w:val="en-AU"/>
        </w:rPr>
        <w:t xml:space="preserve"> first year students</w:t>
      </w:r>
      <w:r w:rsidR="009976E9" w:rsidRPr="00015584">
        <w:rPr>
          <w:lang w:val="en-AU"/>
        </w:rPr>
        <w:t>,</w:t>
      </w:r>
      <w:r w:rsidR="00D45C87" w:rsidRPr="00015584">
        <w:rPr>
          <w:lang w:val="en-AU"/>
        </w:rPr>
        <w:t xml:space="preserve"> lack the ability to </w:t>
      </w:r>
      <w:r w:rsidR="009976E9" w:rsidRPr="00015584">
        <w:rPr>
          <w:lang w:val="en-AU"/>
        </w:rPr>
        <w:t>perform,</w:t>
      </w:r>
      <w:r w:rsidR="00D45C87" w:rsidRPr="00015584">
        <w:rPr>
          <w:lang w:val="en-AU"/>
        </w:rPr>
        <w:t xml:space="preserve"> means that local access is required. This necessitates the need to book computer labs and schedule tutors to assure students</w:t>
      </w:r>
      <w:r w:rsidR="00860F73" w:rsidRPr="00015584">
        <w:rPr>
          <w:lang w:val="en-AU"/>
        </w:rPr>
        <w:t xml:space="preserve"> of</w:t>
      </w:r>
      <w:r w:rsidR="00D45C87" w:rsidRPr="00015584">
        <w:rPr>
          <w:lang w:val="en-AU"/>
        </w:rPr>
        <w:t xml:space="preserve"> access</w:t>
      </w:r>
      <w:r w:rsidR="003057EB" w:rsidRPr="00015584">
        <w:rPr>
          <w:lang w:val="en-AU"/>
        </w:rPr>
        <w:t xml:space="preserve"> and</w:t>
      </w:r>
      <w:r w:rsidR="00EB521A" w:rsidRPr="00015584">
        <w:rPr>
          <w:lang w:val="en-AU"/>
        </w:rPr>
        <w:t xml:space="preserve"> in doing so </w:t>
      </w:r>
      <w:r w:rsidR="00D45C87" w:rsidRPr="00015584">
        <w:rPr>
          <w:lang w:val="en-AU"/>
        </w:rPr>
        <w:t>decreasing the effectiveness</w:t>
      </w:r>
      <w:r w:rsidR="003057EB" w:rsidRPr="00015584">
        <w:rPr>
          <w:lang w:val="en-AU"/>
        </w:rPr>
        <w:t xml:space="preserve"> and usefulness</w:t>
      </w:r>
      <w:r w:rsidR="00D45C87" w:rsidRPr="00015584">
        <w:rPr>
          <w:lang w:val="en-AU"/>
        </w:rPr>
        <w:t xml:space="preserve"> of the system</w:t>
      </w:r>
      <w:r w:rsidR="00984B3E" w:rsidRPr="00015584">
        <w:rPr>
          <w:lang w:val="en-AU"/>
        </w:rPr>
        <w:t>.</w:t>
      </w:r>
    </w:p>
    <w:p w14:paraId="073F728D" w14:textId="77777777" w:rsidR="00CF207D" w:rsidRPr="00015584" w:rsidRDefault="00CF207D" w:rsidP="00D45C87">
      <w:pPr>
        <w:rPr>
          <w:lang w:val="en-AU"/>
        </w:rPr>
      </w:pPr>
      <w:r w:rsidRPr="00015584">
        <w:rPr>
          <w:lang w:val="en-AU"/>
        </w:rPr>
        <w:t xml:space="preserve">This is combined with a push by most academic institutions to remove what little remains of the older non digital submission methods and to integrate and upgrade existing digital academic systems that are dated and no longer performing at their full potential. Flinders University is one such institution with is </w:t>
      </w:r>
      <w:proofErr w:type="spellStart"/>
      <w:r w:rsidRPr="00015584">
        <w:rPr>
          <w:lang w:val="en-AU"/>
        </w:rPr>
        <w:t>WebPET</w:t>
      </w:r>
      <w:proofErr w:type="spellEnd"/>
      <w:r w:rsidRPr="00015584">
        <w:rPr>
          <w:lang w:val="en-AU"/>
        </w:rPr>
        <w:t xml:space="preserve"> guideline where the aim is to provide a seamless consistent online learning support system across the university.</w:t>
      </w:r>
      <w:r w:rsidR="002562C9" w:rsidRPr="00015584">
        <w:rPr>
          <w:lang w:val="en-AU"/>
        </w:rPr>
        <w:t xml:space="preserve"> </w:t>
      </w:r>
      <w:r w:rsidR="002562C9" w:rsidRPr="00015584">
        <w:rPr>
          <w:lang w:val="en-AU"/>
        </w:rPr>
        <w:fldChar w:fldCharType="begin"/>
      </w:r>
      <w:r w:rsidR="00614A7D" w:rsidRPr="00015584">
        <w:rPr>
          <w:lang w:val="en-AU"/>
        </w:rPr>
        <w:instrText xml:space="preserve"> ADDIN EN.CITE &lt;EndNote&gt;&lt;Cite&gt;&lt;Author&gt;University&lt;/Author&gt;&lt;Year&gt;2014&lt;/Year&gt;&lt;RecNum&gt;189&lt;/RecNum&gt;&lt;DisplayText&gt;[46]&lt;/DisplayText&gt;&lt;record&gt;&lt;rec-number&gt;189&lt;/rec-number&gt;&lt;foreign-keys&gt;&lt;key app="EN" db-id="vrw09z05bazsdae59rd5vrt4pxss9spdx9zs" timestamp="1415536837"&gt;189&lt;/key&gt;&lt;/foreign-keys&gt;&lt;ref-type name="Web Page"&gt;12&lt;/ref-type&gt;&lt;contributors&gt;&lt;authors&gt;&lt;author&gt;Flinders University&lt;/author&gt;&lt;/authors&gt;&lt;/contributors&gt;&lt;titles&gt;&lt;title&gt;WebPET&lt;/title&gt;&lt;secondary-title&gt;University guidelines&lt;/secondary-title&gt;&lt;/titles&gt;&lt;volume&gt;2014&lt;/volume&gt;&lt;number&gt;1st November&lt;/number&gt;&lt;dates&gt;&lt;year&gt;2014&lt;/year&gt;&lt;/dates&gt;&lt;publisher&gt;Flinders University&lt;/publisher&gt;&lt;urls&gt;&lt;related-urls&gt;&lt;url&gt;http://www.flinders.edu.au/teaching/ict-in-education/university-guidelines/webpet.cfm&lt;/url&gt;&lt;/related-urls&gt;&lt;/urls&gt;&lt;/record&gt;&lt;/Cite&gt;&lt;/EndNote&gt;</w:instrText>
      </w:r>
      <w:r w:rsidR="002562C9" w:rsidRPr="00015584">
        <w:rPr>
          <w:lang w:val="en-AU"/>
        </w:rPr>
        <w:fldChar w:fldCharType="separate"/>
      </w:r>
      <w:r w:rsidR="00614A7D" w:rsidRPr="00015584">
        <w:rPr>
          <w:noProof/>
          <w:lang w:val="en-AU"/>
        </w:rPr>
        <w:t>[46]</w:t>
      </w:r>
      <w:r w:rsidR="002562C9" w:rsidRPr="00015584">
        <w:rPr>
          <w:lang w:val="en-AU"/>
        </w:rPr>
        <w:fldChar w:fldCharType="end"/>
      </w:r>
    </w:p>
    <w:p w14:paraId="281A4658" w14:textId="39C32E80" w:rsidR="00AD5428" w:rsidRPr="00015584" w:rsidRDefault="003D4315" w:rsidP="00AD5428">
      <w:pPr>
        <w:rPr>
          <w:lang w:val="en-AU"/>
        </w:rPr>
      </w:pPr>
      <w:r w:rsidRPr="00015584">
        <w:rPr>
          <w:lang w:val="en-AU"/>
        </w:rPr>
        <w:t xml:space="preserve">For these reasons it </w:t>
      </w:r>
      <w:r w:rsidR="002562C9" w:rsidRPr="00015584">
        <w:rPr>
          <w:lang w:val="en-AU"/>
        </w:rPr>
        <w:t>is suggest</w:t>
      </w:r>
      <w:r w:rsidR="00915BFF" w:rsidRPr="00015584">
        <w:rPr>
          <w:lang w:val="en-AU"/>
        </w:rPr>
        <w:t>ed</w:t>
      </w:r>
      <w:r w:rsidRPr="00015584">
        <w:rPr>
          <w:lang w:val="en-AU"/>
        </w:rPr>
        <w:t xml:space="preserve"> that future APAS</w:t>
      </w:r>
      <w:r w:rsidR="00984B3E" w:rsidRPr="00015584">
        <w:rPr>
          <w:lang w:val="en-AU"/>
        </w:rPr>
        <w:t>s</w:t>
      </w:r>
      <w:r w:rsidRPr="00015584">
        <w:rPr>
          <w:lang w:val="en-AU"/>
        </w:rPr>
        <w:t xml:space="preserve"> should be integrated into LMS</w:t>
      </w:r>
      <w:r w:rsidR="00984B3E" w:rsidRPr="00015584">
        <w:rPr>
          <w:lang w:val="en-AU"/>
        </w:rPr>
        <w:t>s</w:t>
      </w:r>
      <w:r w:rsidRPr="00015584">
        <w:rPr>
          <w:lang w:val="en-AU"/>
        </w:rPr>
        <w:t xml:space="preserve"> as they already </w:t>
      </w:r>
      <w:r w:rsidR="00984B3E" w:rsidRPr="00015584">
        <w:rPr>
          <w:lang w:val="en-AU"/>
        </w:rPr>
        <w:t xml:space="preserve">provide </w:t>
      </w:r>
      <w:r w:rsidR="00491B8D" w:rsidRPr="00015584">
        <w:rPr>
          <w:lang w:val="en-AU"/>
        </w:rPr>
        <w:t>many of the aforementioned features f</w:t>
      </w:r>
      <w:r w:rsidR="00915BFF" w:rsidRPr="00015584">
        <w:rPr>
          <w:lang w:val="en-AU"/>
        </w:rPr>
        <w:t>r</w:t>
      </w:r>
      <w:r w:rsidR="00491B8D" w:rsidRPr="00015584">
        <w:rPr>
          <w:lang w:val="en-AU"/>
        </w:rPr>
        <w:t xml:space="preserve">om </w:t>
      </w:r>
      <w:r w:rsidR="00984B3E" w:rsidRPr="00015584">
        <w:rPr>
          <w:lang w:val="en-AU"/>
        </w:rPr>
        <w:t>account and file management</w:t>
      </w:r>
      <w:r w:rsidR="00AD5428" w:rsidRPr="00015584">
        <w:rPr>
          <w:lang w:val="en-AU"/>
        </w:rPr>
        <w:t xml:space="preserve"> through integrated grade</w:t>
      </w:r>
      <w:r w:rsidR="00491B8D" w:rsidRPr="00015584">
        <w:rPr>
          <w:lang w:val="en-AU"/>
        </w:rPr>
        <w:t>books</w:t>
      </w:r>
      <w:r w:rsidR="00AD5428" w:rsidRPr="00015584">
        <w:rPr>
          <w:lang w:val="en-AU"/>
        </w:rPr>
        <w:t xml:space="preserve"> to facilities for plugin development. All </w:t>
      </w:r>
      <w:r w:rsidR="00817924" w:rsidRPr="00015584">
        <w:rPr>
          <w:lang w:val="en-AU"/>
        </w:rPr>
        <w:t>the</w:t>
      </w:r>
      <w:r w:rsidR="00AD5428" w:rsidRPr="00015584">
        <w:rPr>
          <w:lang w:val="en-AU"/>
        </w:rPr>
        <w:t xml:space="preserve"> while </w:t>
      </w:r>
      <w:r w:rsidR="00984B3E" w:rsidRPr="00015584">
        <w:rPr>
          <w:lang w:val="en-AU"/>
        </w:rPr>
        <w:t>offering a high degree of operating system independence with t</w:t>
      </w:r>
      <w:r w:rsidR="00AD5428" w:rsidRPr="00015584">
        <w:rPr>
          <w:lang w:val="en-AU"/>
        </w:rPr>
        <w:t>he</w:t>
      </w:r>
      <w:r w:rsidR="00984B3E" w:rsidRPr="00015584">
        <w:rPr>
          <w:lang w:val="en-AU"/>
        </w:rPr>
        <w:t xml:space="preserve"> web based architecture.</w:t>
      </w:r>
    </w:p>
    <w:p w14:paraId="13095D83" w14:textId="77777777" w:rsidR="005839CD" w:rsidRPr="00015584" w:rsidRDefault="005839CD" w:rsidP="0069692F">
      <w:pPr>
        <w:pStyle w:val="Heading2"/>
      </w:pPr>
      <w:bookmarkStart w:id="36" w:name="_Toc403336551"/>
      <w:bookmarkStart w:id="37" w:name="_Toc403371480"/>
      <w:r w:rsidRPr="00015584">
        <w:t>Current Flinders Systems</w:t>
      </w:r>
      <w:bookmarkEnd w:id="36"/>
      <w:bookmarkEnd w:id="37"/>
    </w:p>
    <w:p w14:paraId="69551F43" w14:textId="0B039CFD" w:rsidR="005839CD" w:rsidRPr="00015584" w:rsidRDefault="005839CD" w:rsidP="005839CD">
      <w:pPr>
        <w:rPr>
          <w:lang w:val="en-AU"/>
        </w:rPr>
      </w:pPr>
      <w:r w:rsidRPr="00015584">
        <w:rPr>
          <w:lang w:val="en-AU"/>
        </w:rPr>
        <w:t>Like most large academic institutions</w:t>
      </w:r>
      <w:r w:rsidR="00817924" w:rsidRPr="00015584">
        <w:rPr>
          <w:lang w:val="en-AU"/>
        </w:rPr>
        <w:t>,</w:t>
      </w:r>
      <w:r w:rsidRPr="00015584">
        <w:rPr>
          <w:lang w:val="en-AU"/>
        </w:rPr>
        <w:t xml:space="preserve"> Flinders University already employs the use of several Automated Programming Assessment Systems. </w:t>
      </w:r>
      <w:r w:rsidR="00915BFF" w:rsidRPr="00015584">
        <w:rPr>
          <w:lang w:val="en-AU"/>
        </w:rPr>
        <w:t>Three of these systems are reviewed and the common problems associated with them identified.</w:t>
      </w:r>
    </w:p>
    <w:p w14:paraId="019D41C8" w14:textId="77777777" w:rsidR="005839CD" w:rsidRPr="00015584" w:rsidRDefault="005839CD" w:rsidP="005E3977">
      <w:pPr>
        <w:pStyle w:val="Heading3"/>
      </w:pPr>
      <w:bookmarkStart w:id="38" w:name="_Toc403336552"/>
      <w:bookmarkStart w:id="39" w:name="_Toc403371481"/>
      <w:r w:rsidRPr="00015584">
        <w:t xml:space="preserve">Computer </w:t>
      </w:r>
      <w:r w:rsidR="009976E9" w:rsidRPr="00015584">
        <w:t>P</w:t>
      </w:r>
      <w:r w:rsidRPr="00015584">
        <w:t>rogramming 2</w:t>
      </w:r>
      <w:bookmarkEnd w:id="38"/>
      <w:bookmarkEnd w:id="39"/>
      <w:r w:rsidRPr="00015584">
        <w:t xml:space="preserve"> </w:t>
      </w:r>
    </w:p>
    <w:p w14:paraId="08F1537A" w14:textId="77777777" w:rsidR="005839CD" w:rsidRPr="00015584" w:rsidRDefault="005839CD" w:rsidP="005839CD">
      <w:pPr>
        <w:rPr>
          <w:lang w:val="en-AU"/>
        </w:rPr>
      </w:pPr>
      <w:r w:rsidRPr="00015584">
        <w:rPr>
          <w:lang w:val="en-AU"/>
        </w:rPr>
        <w:t xml:space="preserve">Computer programming </w:t>
      </w:r>
      <w:r w:rsidR="009976E9" w:rsidRPr="00015584">
        <w:rPr>
          <w:lang w:val="en-AU"/>
        </w:rPr>
        <w:t xml:space="preserve">2 or CP2 </w:t>
      </w:r>
      <w:r w:rsidRPr="00015584">
        <w:rPr>
          <w:lang w:val="en-AU"/>
        </w:rPr>
        <w:t xml:space="preserve">is a first year computer program topic, the second of two computer programming topics offered at Flinders University, the other being Computer Programming 1 (CP1). The topic introduces students to C/C++ programming building upon the </w:t>
      </w:r>
      <w:r w:rsidR="00AB610A" w:rsidRPr="00015584">
        <w:rPr>
          <w:lang w:val="en-AU"/>
        </w:rPr>
        <w:t>J</w:t>
      </w:r>
      <w:r w:rsidRPr="00015584">
        <w:rPr>
          <w:lang w:val="en-AU"/>
        </w:rPr>
        <w:t>ava</w:t>
      </w:r>
      <w:r w:rsidR="00AB610A" w:rsidRPr="00015584">
        <w:rPr>
          <w:lang w:val="en-AU"/>
        </w:rPr>
        <w:t xml:space="preserve"> programming</w:t>
      </w:r>
      <w:r w:rsidRPr="00015584">
        <w:rPr>
          <w:lang w:val="en-AU"/>
        </w:rPr>
        <w:t xml:space="preserve"> language students learnt in CP1. Since students are not expected to have any experience in C/C++</w:t>
      </w:r>
      <w:r w:rsidR="00AB610A" w:rsidRPr="00015584">
        <w:rPr>
          <w:lang w:val="en-AU"/>
        </w:rPr>
        <w:t xml:space="preserve"> programming </w:t>
      </w:r>
      <w:r w:rsidR="00AB610A" w:rsidRPr="00015584">
        <w:rPr>
          <w:lang w:val="en-AU"/>
        </w:rPr>
        <w:lastRenderedPageBreak/>
        <w:t xml:space="preserve">the topic focus on </w:t>
      </w:r>
      <w:r w:rsidRPr="00015584">
        <w:rPr>
          <w:lang w:val="en-AU"/>
        </w:rPr>
        <w:t xml:space="preserve">the low level programming elements such as memory management, pointers and </w:t>
      </w:r>
      <w:r w:rsidR="00AB610A" w:rsidRPr="00015584">
        <w:rPr>
          <w:lang w:val="en-AU"/>
        </w:rPr>
        <w:t xml:space="preserve">the formulation and use of </w:t>
      </w:r>
      <w:r w:rsidRPr="00015584">
        <w:rPr>
          <w:lang w:val="en-AU"/>
        </w:rPr>
        <w:t xml:space="preserve">basic data structures. </w:t>
      </w:r>
    </w:p>
    <w:p w14:paraId="2D1C1D2E" w14:textId="77777777" w:rsidR="005839CD" w:rsidRPr="00015584" w:rsidRDefault="005839CD" w:rsidP="005839CD">
      <w:pPr>
        <w:rPr>
          <w:lang w:val="en-AU"/>
        </w:rPr>
      </w:pPr>
      <w:r w:rsidRPr="00015584">
        <w:rPr>
          <w:lang w:val="en-AU"/>
        </w:rPr>
        <w:t>The Automated Programming Assessment Systems for this topic are small</w:t>
      </w:r>
      <w:r w:rsidR="00AB610A" w:rsidRPr="00015584">
        <w:rPr>
          <w:lang w:val="en-AU"/>
        </w:rPr>
        <w:t>,</w:t>
      </w:r>
      <w:r w:rsidRPr="00015584">
        <w:rPr>
          <w:lang w:val="en-AU"/>
        </w:rPr>
        <w:t xml:space="preserve"> command line based</w:t>
      </w:r>
      <w:r w:rsidR="00AB610A" w:rsidRPr="00015584">
        <w:rPr>
          <w:lang w:val="en-AU"/>
        </w:rPr>
        <w:t>,</w:t>
      </w:r>
      <w:r w:rsidRPr="00015584">
        <w:rPr>
          <w:lang w:val="en-AU"/>
        </w:rPr>
        <w:t xml:space="preserve"> programs used to assess small student programs that attempt to solve a specific problem. This is achieved by providing specific input and checking its produced output against a known answer. An indication of checkpoints is then stated for the more functionality the program fulfils towards the solution. </w:t>
      </w:r>
    </w:p>
    <w:p w14:paraId="2A9832FC" w14:textId="401EB53C" w:rsidR="005839CD" w:rsidRPr="00015584" w:rsidRDefault="005839CD" w:rsidP="005839CD">
      <w:pPr>
        <w:rPr>
          <w:lang w:val="en-AU"/>
        </w:rPr>
      </w:pPr>
      <w:r w:rsidRPr="00015584">
        <w:rPr>
          <w:lang w:val="en-AU"/>
        </w:rPr>
        <w:t xml:space="preserve">Once a student is happy with their solution, they zip their source files and submit it to </w:t>
      </w:r>
      <w:r w:rsidR="00074A4D" w:rsidRPr="00015584">
        <w:rPr>
          <w:lang w:val="en-AU"/>
        </w:rPr>
        <w:t>Moodle</w:t>
      </w:r>
      <w:r w:rsidRPr="00015584">
        <w:rPr>
          <w:lang w:val="en-AU"/>
        </w:rPr>
        <w:t>. The lecturer then downloads the zipped source files, unzips, compiles and retests them against a larger more comprehensive test set before checkpoints are awarded and feedback is present</w:t>
      </w:r>
      <w:r w:rsidR="00AB610A" w:rsidRPr="00015584">
        <w:rPr>
          <w:lang w:val="en-AU"/>
        </w:rPr>
        <w:t>ed</w:t>
      </w:r>
      <w:r w:rsidRPr="00015584">
        <w:rPr>
          <w:lang w:val="en-AU"/>
        </w:rPr>
        <w:t xml:space="preserve"> to the student.</w:t>
      </w:r>
      <w:r w:rsidR="00614103" w:rsidRPr="00015584">
        <w:rPr>
          <w:lang w:val="en-AU"/>
        </w:rPr>
        <w:t xml:space="preserve"> </w:t>
      </w:r>
    </w:p>
    <w:p w14:paraId="2BE8B165" w14:textId="77777777" w:rsidR="005839CD" w:rsidRPr="00015584" w:rsidRDefault="005839CD" w:rsidP="005E3977">
      <w:pPr>
        <w:pStyle w:val="Heading3"/>
      </w:pPr>
      <w:bookmarkStart w:id="40" w:name="_Toc403336553"/>
      <w:bookmarkStart w:id="41" w:name="_Toc403371482"/>
      <w:r w:rsidRPr="00015584">
        <w:t xml:space="preserve">Application </w:t>
      </w:r>
      <w:r w:rsidR="00AB610A" w:rsidRPr="00015584">
        <w:t>D</w:t>
      </w:r>
      <w:r w:rsidRPr="00015584">
        <w:t>evelopment</w:t>
      </w:r>
      <w:bookmarkEnd w:id="40"/>
      <w:bookmarkEnd w:id="41"/>
      <w:r w:rsidRPr="00015584">
        <w:t xml:space="preserve"> </w:t>
      </w:r>
    </w:p>
    <w:p w14:paraId="18EA4899" w14:textId="39C849B8" w:rsidR="005839CD" w:rsidRPr="00015584" w:rsidRDefault="005839CD" w:rsidP="005839CD">
      <w:pPr>
        <w:rPr>
          <w:lang w:val="en-AU"/>
        </w:rPr>
      </w:pPr>
      <w:r w:rsidRPr="00015584">
        <w:rPr>
          <w:lang w:val="en-AU"/>
        </w:rPr>
        <w:t xml:space="preserve">Application </w:t>
      </w:r>
      <w:r w:rsidR="00AB610A" w:rsidRPr="00015584">
        <w:rPr>
          <w:lang w:val="en-AU"/>
        </w:rPr>
        <w:t>D</w:t>
      </w:r>
      <w:r w:rsidRPr="00015584">
        <w:rPr>
          <w:lang w:val="en-AU"/>
        </w:rPr>
        <w:t>evelopment is a second year topic that exposes students to elements of Application design and development. The topic teaches the use of the Java Programming language and the NetBeans IDE to develop applications in conjunction with design principles such as the Model View Controller methodology and good class design. Application Development uses a quiz based APAS to test students on a biweekly basis</w:t>
      </w:r>
      <w:r w:rsidR="00915BFF" w:rsidRPr="00015584">
        <w:rPr>
          <w:lang w:val="en-AU"/>
        </w:rPr>
        <w:t xml:space="preserve"> for which the students were graded</w:t>
      </w:r>
      <w:r w:rsidRPr="00015584">
        <w:rPr>
          <w:lang w:val="en-AU"/>
        </w:rPr>
        <w:t>. The quiz system combines short answer, multiple choice and small programming questions</w:t>
      </w:r>
      <w:r w:rsidR="00AB610A" w:rsidRPr="00015584">
        <w:rPr>
          <w:lang w:val="en-AU"/>
        </w:rPr>
        <w:t>,</w:t>
      </w:r>
      <w:r w:rsidRPr="00015584">
        <w:rPr>
          <w:lang w:val="en-AU"/>
        </w:rPr>
        <w:t xml:space="preserve"> presenting students with a randomised list of questions for each test to reduce the prospect of cheating and plagiarism. </w:t>
      </w:r>
    </w:p>
    <w:p w14:paraId="7CE9C0B5" w14:textId="4E742186" w:rsidR="00915BFF" w:rsidRPr="00015584" w:rsidRDefault="006659F4" w:rsidP="005839CD">
      <w:pPr>
        <w:rPr>
          <w:lang w:val="en-AU"/>
        </w:rPr>
      </w:pPr>
      <w:r w:rsidRPr="00015584">
        <w:rPr>
          <w:lang w:val="en-AU"/>
        </w:rPr>
        <w:t xml:space="preserve">The System also offered a practice test and exam that students could undertake on their own time. </w:t>
      </w:r>
      <w:r w:rsidR="00003F27" w:rsidRPr="00015584">
        <w:rPr>
          <w:lang w:val="en-AU"/>
        </w:rPr>
        <w:t>Though to</w:t>
      </w:r>
      <w:r w:rsidRPr="00015584">
        <w:rPr>
          <w:lang w:val="en-AU"/>
        </w:rPr>
        <w:t xml:space="preserve"> access the system </w:t>
      </w:r>
      <w:r w:rsidR="00003F27" w:rsidRPr="00015584">
        <w:rPr>
          <w:lang w:val="en-AU"/>
        </w:rPr>
        <w:t>remotely</w:t>
      </w:r>
      <w:r w:rsidRPr="00015584">
        <w:rPr>
          <w:lang w:val="en-AU"/>
        </w:rPr>
        <w:t xml:space="preserve"> meant installing </w:t>
      </w:r>
      <w:r w:rsidR="00003F27" w:rsidRPr="00015584">
        <w:rPr>
          <w:lang w:val="en-AU"/>
        </w:rPr>
        <w:t>additional</w:t>
      </w:r>
      <w:r w:rsidRPr="00015584">
        <w:rPr>
          <w:lang w:val="en-AU"/>
        </w:rPr>
        <w:t xml:space="preserve"> software beyond the remote client to handle the GUI window</w:t>
      </w:r>
      <w:r w:rsidR="00003F27" w:rsidRPr="00015584">
        <w:rPr>
          <w:lang w:val="en-AU"/>
        </w:rPr>
        <w:t xml:space="preserve"> the app used. This increases the difficulty of setting up the system but since is main function was testing students during tutes this isn’t necessarily a problem.</w:t>
      </w:r>
    </w:p>
    <w:p w14:paraId="00198507" w14:textId="77777777" w:rsidR="005839CD" w:rsidRPr="00015584" w:rsidRDefault="005839CD" w:rsidP="005E3977">
      <w:pPr>
        <w:pStyle w:val="Heading3"/>
      </w:pPr>
      <w:bookmarkStart w:id="42" w:name="_Toc403336554"/>
      <w:bookmarkStart w:id="43" w:name="_Toc403371483"/>
      <w:r w:rsidRPr="00015584">
        <w:t>Networks / Networks and operating systems</w:t>
      </w:r>
      <w:bookmarkEnd w:id="42"/>
      <w:bookmarkEnd w:id="43"/>
      <w:r w:rsidRPr="00015584">
        <w:t xml:space="preserve"> </w:t>
      </w:r>
    </w:p>
    <w:p w14:paraId="6E1100D5" w14:textId="71B7F8D8" w:rsidR="005839CD" w:rsidRPr="00015584" w:rsidRDefault="005839CD" w:rsidP="005839CD">
      <w:pPr>
        <w:rPr>
          <w:lang w:val="en-AU"/>
        </w:rPr>
      </w:pPr>
      <w:r w:rsidRPr="00015584">
        <w:rPr>
          <w:lang w:val="en-AU"/>
        </w:rPr>
        <w:t xml:space="preserve">Another Topic of interest is Networks and </w:t>
      </w:r>
      <w:r w:rsidR="00AB610A" w:rsidRPr="00015584">
        <w:rPr>
          <w:lang w:val="en-AU"/>
        </w:rPr>
        <w:t>O</w:t>
      </w:r>
      <w:r w:rsidRPr="00015584">
        <w:rPr>
          <w:lang w:val="en-AU"/>
        </w:rPr>
        <w:t>perating System</w:t>
      </w:r>
      <w:r w:rsidR="00AB610A" w:rsidRPr="00015584">
        <w:rPr>
          <w:lang w:val="en-AU"/>
        </w:rPr>
        <w:t>s</w:t>
      </w:r>
      <w:r w:rsidRPr="00015584">
        <w:rPr>
          <w:lang w:val="en-AU"/>
        </w:rPr>
        <w:t xml:space="preserve"> that give</w:t>
      </w:r>
      <w:r w:rsidR="00AB610A" w:rsidRPr="00015584">
        <w:rPr>
          <w:lang w:val="en-AU"/>
        </w:rPr>
        <w:t>s</w:t>
      </w:r>
      <w:r w:rsidRPr="00015584">
        <w:rPr>
          <w:lang w:val="en-AU"/>
        </w:rPr>
        <w:t xml:space="preserve"> students an introduction into computer networking and the inner workings and functions of operating systems. For the past two years prior to </w:t>
      </w:r>
      <w:r w:rsidR="006659F4" w:rsidRPr="00015584">
        <w:rPr>
          <w:lang w:val="en-AU"/>
        </w:rPr>
        <w:t>S</w:t>
      </w:r>
      <w:r w:rsidRPr="00015584">
        <w:rPr>
          <w:lang w:val="en-AU"/>
        </w:rPr>
        <w:t xml:space="preserve">emester 2 2014, Networks and </w:t>
      </w:r>
      <w:r w:rsidR="00AB610A" w:rsidRPr="00015584">
        <w:rPr>
          <w:lang w:val="en-AU"/>
        </w:rPr>
        <w:t>O</w:t>
      </w:r>
      <w:r w:rsidRPr="00015584">
        <w:rPr>
          <w:lang w:val="en-AU"/>
        </w:rPr>
        <w:t>perating System</w:t>
      </w:r>
      <w:r w:rsidR="00AB610A" w:rsidRPr="00015584">
        <w:rPr>
          <w:lang w:val="en-AU"/>
        </w:rPr>
        <w:t>s</w:t>
      </w:r>
      <w:r w:rsidRPr="00015584">
        <w:rPr>
          <w:lang w:val="en-AU"/>
        </w:rPr>
        <w:t xml:space="preserve"> existed as two separate topics with two separate APASs. </w:t>
      </w:r>
      <w:r w:rsidR="00AB610A" w:rsidRPr="00015584">
        <w:rPr>
          <w:lang w:val="en-AU"/>
        </w:rPr>
        <w:t>T</w:t>
      </w:r>
      <w:r w:rsidRPr="00015584">
        <w:rPr>
          <w:lang w:val="en-AU"/>
        </w:rPr>
        <w:t>his year a new AP</w:t>
      </w:r>
      <w:r w:rsidR="00AB610A" w:rsidRPr="00015584">
        <w:rPr>
          <w:lang w:val="en-AU"/>
        </w:rPr>
        <w:t xml:space="preserve">AS was introduced </w:t>
      </w:r>
      <w:r w:rsidR="006659F4" w:rsidRPr="00015584">
        <w:rPr>
          <w:lang w:val="en-AU"/>
        </w:rPr>
        <w:t>t</w:t>
      </w:r>
      <w:r w:rsidR="00AB610A" w:rsidRPr="00015584">
        <w:rPr>
          <w:lang w:val="en-AU"/>
        </w:rPr>
        <w:t xml:space="preserve">hat </w:t>
      </w:r>
      <w:r w:rsidR="006659F4" w:rsidRPr="00015584">
        <w:rPr>
          <w:lang w:val="en-AU"/>
        </w:rPr>
        <w:t>was created for a single project</w:t>
      </w:r>
      <w:r w:rsidR="00AB610A" w:rsidRPr="00015584">
        <w:rPr>
          <w:lang w:val="en-AU"/>
        </w:rPr>
        <w:t xml:space="preserve"> -</w:t>
      </w:r>
      <w:r w:rsidRPr="00015584">
        <w:rPr>
          <w:lang w:val="en-AU"/>
        </w:rPr>
        <w:t xml:space="preserve"> to test a student’s Internet Relay Chat (IRC) server, the major programming assignment, by acting as one or more clients. </w:t>
      </w:r>
    </w:p>
    <w:p w14:paraId="1D59DA6D" w14:textId="77777777" w:rsidR="005839CD" w:rsidRPr="00015584" w:rsidRDefault="005839CD" w:rsidP="005839CD">
      <w:pPr>
        <w:rPr>
          <w:lang w:val="en-AU"/>
        </w:rPr>
      </w:pPr>
      <w:r w:rsidRPr="00015584">
        <w:rPr>
          <w:lang w:val="en-AU"/>
        </w:rPr>
        <w:t>The APAS gives students a practical introduction to Connection handling, Concurrency and synchronisation. The system is based on Test Driven Development, informing students of the progress, successes and failures they make as they try to implement the functionality of the IRC server.</w:t>
      </w:r>
    </w:p>
    <w:p w14:paraId="1B1D5035" w14:textId="77777777" w:rsidR="005839CD" w:rsidRPr="00015584" w:rsidRDefault="005839CD" w:rsidP="005E3977">
      <w:pPr>
        <w:pStyle w:val="Heading3"/>
      </w:pPr>
      <w:bookmarkStart w:id="44" w:name="_Toc403336555"/>
      <w:bookmarkStart w:id="45" w:name="_Toc403371484"/>
      <w:r w:rsidRPr="00015584">
        <w:t>Issues</w:t>
      </w:r>
      <w:bookmarkEnd w:id="44"/>
      <w:bookmarkEnd w:id="45"/>
    </w:p>
    <w:p w14:paraId="4E9AB51B" w14:textId="77777777" w:rsidR="005839CD" w:rsidRPr="00015584" w:rsidRDefault="005839CD" w:rsidP="005839CD">
      <w:pPr>
        <w:rPr>
          <w:lang w:val="en-AU"/>
        </w:rPr>
      </w:pPr>
      <w:r w:rsidRPr="00015584">
        <w:rPr>
          <w:lang w:val="en-AU"/>
        </w:rPr>
        <w:t xml:space="preserve">Though these systems are well directed and have </w:t>
      </w:r>
      <w:r w:rsidR="00AB610A" w:rsidRPr="00015584">
        <w:rPr>
          <w:lang w:val="en-AU"/>
        </w:rPr>
        <w:t>received</w:t>
      </w:r>
      <w:r w:rsidRPr="00015584">
        <w:rPr>
          <w:lang w:val="en-AU"/>
        </w:rPr>
        <w:t xml:space="preserve"> good feedback from students they do have several notable drawbacks that include</w:t>
      </w:r>
      <w:r w:rsidR="00AB610A" w:rsidRPr="00015584">
        <w:rPr>
          <w:lang w:val="en-AU"/>
        </w:rPr>
        <w:t>,</w:t>
      </w:r>
      <w:r w:rsidRPr="00015584">
        <w:rPr>
          <w:lang w:val="en-AU"/>
        </w:rPr>
        <w:t xml:space="preserve"> but are not limited to:</w:t>
      </w:r>
    </w:p>
    <w:p w14:paraId="20229AF6" w14:textId="77777777" w:rsidR="005839CD" w:rsidRPr="00015584" w:rsidRDefault="005839CD" w:rsidP="00F17080">
      <w:pPr>
        <w:pStyle w:val="ListParagraph"/>
        <w:numPr>
          <w:ilvl w:val="0"/>
          <w:numId w:val="3"/>
        </w:numPr>
        <w:rPr>
          <w:lang w:val="en-AU"/>
        </w:rPr>
      </w:pPr>
      <w:r w:rsidRPr="00015584">
        <w:rPr>
          <w:lang w:val="en-AU"/>
        </w:rPr>
        <w:t xml:space="preserve">They are all university machine dependant </w:t>
      </w:r>
      <w:r w:rsidR="00AB610A" w:rsidRPr="00015584">
        <w:rPr>
          <w:lang w:val="en-AU"/>
        </w:rPr>
        <w:t xml:space="preserve">– </w:t>
      </w:r>
      <w:r w:rsidRPr="00015584">
        <w:rPr>
          <w:lang w:val="en-AU"/>
        </w:rPr>
        <w:t>essentially</w:t>
      </w:r>
      <w:r w:rsidR="00AB610A" w:rsidRPr="00015584">
        <w:rPr>
          <w:lang w:val="en-AU"/>
        </w:rPr>
        <w:t xml:space="preserve"> forcing students to</w:t>
      </w:r>
      <w:r w:rsidRPr="00015584">
        <w:rPr>
          <w:lang w:val="en-AU"/>
        </w:rPr>
        <w:t xml:space="preserve"> having to go to </w:t>
      </w:r>
      <w:r w:rsidR="00AB610A" w:rsidRPr="00015584">
        <w:rPr>
          <w:lang w:val="en-AU"/>
        </w:rPr>
        <w:t xml:space="preserve">the university to </w:t>
      </w:r>
      <w:r w:rsidRPr="00015584">
        <w:rPr>
          <w:lang w:val="en-AU"/>
        </w:rPr>
        <w:t xml:space="preserve">produce their assignment </w:t>
      </w:r>
      <w:r w:rsidR="00AB610A" w:rsidRPr="00015584">
        <w:rPr>
          <w:lang w:val="en-AU"/>
        </w:rPr>
        <w:t>so they can access write and test the software in the right environment</w:t>
      </w:r>
      <w:r w:rsidRPr="00015584">
        <w:rPr>
          <w:lang w:val="en-AU"/>
        </w:rPr>
        <w:t xml:space="preserve">. Whilst Remote login is an viable alternative it does require some level of </w:t>
      </w:r>
      <w:r w:rsidRPr="00015584">
        <w:rPr>
          <w:lang w:val="en-AU"/>
        </w:rPr>
        <w:lastRenderedPageBreak/>
        <w:t>setup knowledge</w:t>
      </w:r>
      <w:r w:rsidR="00AB610A" w:rsidRPr="00015584">
        <w:rPr>
          <w:lang w:val="en-AU"/>
        </w:rPr>
        <w:t>, though often this is far complex for some students, a problem often compounded limited introductions to the approach by Lecturers.</w:t>
      </w:r>
    </w:p>
    <w:p w14:paraId="6A9F9426" w14:textId="17706A85" w:rsidR="005839CD" w:rsidRPr="00015584" w:rsidRDefault="005839CD" w:rsidP="00F17080">
      <w:pPr>
        <w:pStyle w:val="ListParagraph"/>
        <w:numPr>
          <w:ilvl w:val="0"/>
          <w:numId w:val="3"/>
        </w:numPr>
        <w:rPr>
          <w:lang w:val="en-AU"/>
        </w:rPr>
      </w:pPr>
      <w:r w:rsidRPr="00015584">
        <w:rPr>
          <w:lang w:val="en-AU"/>
        </w:rPr>
        <w:t>On the lecturer and tutor side they do reduce the workload of having to mark student assignments and test submissions but the system is still sep</w:t>
      </w:r>
      <w:r w:rsidR="00AB610A" w:rsidRPr="00015584">
        <w:rPr>
          <w:lang w:val="en-AU"/>
        </w:rPr>
        <w:t>arate from the main grade books.</w:t>
      </w:r>
      <w:r w:rsidRPr="00015584">
        <w:rPr>
          <w:lang w:val="en-AU"/>
        </w:rPr>
        <w:t xml:space="preserve"> </w:t>
      </w:r>
      <w:r w:rsidR="00AB610A" w:rsidRPr="00015584">
        <w:rPr>
          <w:lang w:val="en-AU"/>
        </w:rPr>
        <w:t>T</w:t>
      </w:r>
      <w:r w:rsidRPr="00015584">
        <w:rPr>
          <w:lang w:val="en-AU"/>
        </w:rPr>
        <w:t>hat is, there is no integration with FLO. This means that lecturers and tutors must manually transfer grades from the student programs onto FLO.</w:t>
      </w:r>
      <w:r w:rsidR="00AC053F" w:rsidRPr="00015584">
        <w:rPr>
          <w:lang w:val="en-AU"/>
        </w:rPr>
        <w:t xml:space="preserve"> </w:t>
      </w:r>
    </w:p>
    <w:p w14:paraId="0FDBB2F4" w14:textId="3FB257E2" w:rsidR="00915BFF" w:rsidRPr="00015584" w:rsidRDefault="007E70FA" w:rsidP="00915BFF">
      <w:pPr>
        <w:rPr>
          <w:lang w:val="en-AU"/>
        </w:rPr>
      </w:pPr>
      <w:r w:rsidRPr="00015584">
        <w:rPr>
          <w:lang w:val="en-AU"/>
        </w:rPr>
        <w:t>Many of these problems can be solved by introducing a single common system that ingrates into flow.</w:t>
      </w:r>
    </w:p>
    <w:p w14:paraId="295D4D36" w14:textId="3539A011" w:rsidR="009145E9" w:rsidRPr="00015584" w:rsidRDefault="009145E9" w:rsidP="007E70FA">
      <w:pPr>
        <w:pStyle w:val="Heading2"/>
      </w:pPr>
      <w:bookmarkStart w:id="46" w:name="_Toc403336558"/>
      <w:bookmarkStart w:id="47" w:name="_Toc403371485"/>
      <w:r w:rsidRPr="00015584">
        <w:t xml:space="preserve">The </w:t>
      </w:r>
      <w:r w:rsidR="00E13C09" w:rsidRPr="00015584">
        <w:t>P</w:t>
      </w:r>
      <w:r w:rsidRPr="00015584">
        <w:t xml:space="preserve">revious </w:t>
      </w:r>
      <w:r w:rsidR="00C77E4E" w:rsidRPr="00015584">
        <w:t>CodeHandIn</w:t>
      </w:r>
      <w:r w:rsidR="00E13C09" w:rsidRPr="00015584">
        <w:t xml:space="preserve"> System</w:t>
      </w:r>
      <w:bookmarkEnd w:id="46"/>
      <w:bookmarkEnd w:id="47"/>
    </w:p>
    <w:p w14:paraId="2D9806FD" w14:textId="0BCEF0C4" w:rsidR="000802EA" w:rsidRPr="00015584" w:rsidRDefault="00BE7CD4" w:rsidP="00742310">
      <w:pPr>
        <w:rPr>
          <w:lang w:val="en-AU"/>
        </w:rPr>
      </w:pPr>
      <w:r w:rsidRPr="00015584">
        <w:rPr>
          <w:lang w:val="en-AU"/>
        </w:rPr>
        <w:t xml:space="preserve">For the reasons described in the previous section, a </w:t>
      </w:r>
      <w:r w:rsidR="00074A4D" w:rsidRPr="00015584">
        <w:rPr>
          <w:lang w:val="en-AU"/>
        </w:rPr>
        <w:t>Moodle</w:t>
      </w:r>
      <w:r w:rsidRPr="00015584">
        <w:rPr>
          <w:lang w:val="en-AU"/>
        </w:rPr>
        <w:t xml:space="preserve"> module for the Automated Assessment of student programs</w:t>
      </w:r>
      <w:r w:rsidR="00E43C64" w:rsidRPr="00015584">
        <w:rPr>
          <w:lang w:val="en-AU"/>
        </w:rPr>
        <w:t xml:space="preserve"> entitled </w:t>
      </w:r>
      <w:r w:rsidR="00C77E4E" w:rsidRPr="00015584">
        <w:rPr>
          <w:lang w:val="en-AU"/>
        </w:rPr>
        <w:t>CodeHandIn</w:t>
      </w:r>
      <w:r w:rsidRPr="00015584">
        <w:rPr>
          <w:lang w:val="en-AU"/>
        </w:rPr>
        <w:t xml:space="preserve"> was developed </w:t>
      </w:r>
      <w:r w:rsidR="009145E9" w:rsidRPr="00015584">
        <w:rPr>
          <w:lang w:val="en-AU"/>
        </w:rPr>
        <w:t xml:space="preserve">by Jonathan </w:t>
      </w:r>
      <w:proofErr w:type="spellStart"/>
      <w:r w:rsidR="009145E9" w:rsidRPr="00015584">
        <w:rPr>
          <w:lang w:val="en-AU"/>
        </w:rPr>
        <w:t>Mac</w:t>
      </w:r>
      <w:r w:rsidR="000802EA" w:rsidRPr="00015584">
        <w:rPr>
          <w:lang w:val="en-AU"/>
        </w:rPr>
        <w:t>K</w:t>
      </w:r>
      <w:r w:rsidR="009145E9" w:rsidRPr="00015584">
        <w:rPr>
          <w:lang w:val="en-AU"/>
        </w:rPr>
        <w:t>enzie</w:t>
      </w:r>
      <w:proofErr w:type="spellEnd"/>
      <w:r w:rsidR="00742310" w:rsidRPr="00015584">
        <w:rPr>
          <w:lang w:val="en-AU"/>
        </w:rPr>
        <w:t xml:space="preserve"> </w:t>
      </w:r>
      <w:r w:rsidR="009145E9" w:rsidRPr="00015584">
        <w:rPr>
          <w:lang w:val="en-AU"/>
        </w:rPr>
        <w:t>as his main honours project</w:t>
      </w:r>
      <w:r w:rsidRPr="00015584">
        <w:rPr>
          <w:lang w:val="en-AU"/>
        </w:rPr>
        <w:t xml:space="preserve"> in 2013</w:t>
      </w:r>
      <w:r w:rsidR="009145E9" w:rsidRPr="00015584">
        <w:rPr>
          <w:lang w:val="en-AU"/>
        </w:rPr>
        <w:t xml:space="preserve">. </w:t>
      </w:r>
      <w:r w:rsidR="00CD41E1" w:rsidRPr="00015584">
        <w:rPr>
          <w:lang w:val="en-AU"/>
        </w:rPr>
        <w:t xml:space="preserve"> As</w:t>
      </w:r>
      <w:r w:rsidR="00E43C64" w:rsidRPr="00015584">
        <w:rPr>
          <w:lang w:val="en-AU"/>
        </w:rPr>
        <w:t xml:space="preserve"> t</w:t>
      </w:r>
      <w:r w:rsidRPr="00015584">
        <w:rPr>
          <w:lang w:val="en-AU"/>
        </w:rPr>
        <w:t>his project continues this development</w:t>
      </w:r>
      <w:r w:rsidR="00E43C64" w:rsidRPr="00015584">
        <w:rPr>
          <w:lang w:val="en-AU"/>
        </w:rPr>
        <w:t>, it</w:t>
      </w:r>
      <w:r w:rsidRPr="00015584">
        <w:rPr>
          <w:lang w:val="en-AU"/>
        </w:rPr>
        <w:t xml:space="preserve"> is relevant to </w:t>
      </w:r>
      <w:r w:rsidR="00AB610A" w:rsidRPr="00015584">
        <w:rPr>
          <w:lang w:val="en-AU"/>
        </w:rPr>
        <w:t>give</w:t>
      </w:r>
      <w:r w:rsidRPr="00015584">
        <w:rPr>
          <w:lang w:val="en-AU"/>
        </w:rPr>
        <w:t xml:space="preserve"> </w:t>
      </w:r>
      <w:r w:rsidR="009C7CCD" w:rsidRPr="00015584">
        <w:rPr>
          <w:lang w:val="en-AU"/>
        </w:rPr>
        <w:t>a brief</w:t>
      </w:r>
      <w:r w:rsidR="00CB51AA" w:rsidRPr="00015584">
        <w:rPr>
          <w:lang w:val="en-AU"/>
        </w:rPr>
        <w:t xml:space="preserve"> overview of this</w:t>
      </w:r>
      <w:r w:rsidR="00E43C64" w:rsidRPr="00015584">
        <w:rPr>
          <w:lang w:val="en-AU"/>
        </w:rPr>
        <w:t xml:space="preserve"> previous</w:t>
      </w:r>
      <w:r w:rsidR="00CB51AA" w:rsidRPr="00015584">
        <w:rPr>
          <w:lang w:val="en-AU"/>
        </w:rPr>
        <w:t xml:space="preserve"> project.</w:t>
      </w:r>
    </w:p>
    <w:p w14:paraId="04FBAB18" w14:textId="2BAA35D1" w:rsidR="000802EA" w:rsidRPr="00015584" w:rsidRDefault="000802EA" w:rsidP="00742310">
      <w:pPr>
        <w:rPr>
          <w:lang w:val="en-AU"/>
        </w:rPr>
      </w:pPr>
      <w:r w:rsidRPr="00015584">
        <w:rPr>
          <w:lang w:val="en-AU"/>
        </w:rPr>
        <w:t>In brief the project:</w:t>
      </w:r>
    </w:p>
    <w:p w14:paraId="26E49EBB" w14:textId="58A1EE14" w:rsidR="000802EA" w:rsidRPr="00015584" w:rsidRDefault="000802EA" w:rsidP="000802EA">
      <w:pPr>
        <w:pStyle w:val="Quote"/>
        <w:rPr>
          <w:lang w:val="en-AU"/>
        </w:rPr>
      </w:pPr>
      <w:r w:rsidRPr="00015584">
        <w:rPr>
          <w:lang w:val="en-AU"/>
        </w:rPr>
        <w:t xml:space="preserve">“[Proposed] a new system, where the IDE and LMS are connected, providing immediate feedback on the assessment test results. This should improve workflow for both students and teachers as it removes the need for students to manually zip and upload their code through the web interface of Moodle and give the assessor more time to focus on providing feedback to code instead of compiling and waiting for tests to run.” </w:t>
      </w:r>
    </w:p>
    <w:p w14:paraId="7B67E8A8" w14:textId="2F0DC7AB" w:rsidR="00191E2D" w:rsidRPr="00015584" w:rsidRDefault="009C7CCD" w:rsidP="00742310">
      <w:pPr>
        <w:rPr>
          <w:lang w:val="en-AU"/>
        </w:rPr>
      </w:pPr>
      <w:r w:rsidRPr="00015584">
        <w:rPr>
          <w:lang w:val="en-AU"/>
        </w:rPr>
        <w:t>To view</w:t>
      </w:r>
      <w:r w:rsidR="00E43C64" w:rsidRPr="00015584">
        <w:rPr>
          <w:lang w:val="en-AU"/>
        </w:rPr>
        <w:t xml:space="preserve"> a full description of this project, </w:t>
      </w:r>
      <w:r w:rsidRPr="00015584">
        <w:rPr>
          <w:lang w:val="en-AU"/>
        </w:rPr>
        <w:t xml:space="preserve">please see Mackenzie 2013 which can be located on the </w:t>
      </w:r>
      <w:r w:rsidR="00AB610A" w:rsidRPr="00015584">
        <w:rPr>
          <w:lang w:val="en-AU"/>
        </w:rPr>
        <w:t>F</w:t>
      </w:r>
      <w:r w:rsidRPr="00015584">
        <w:rPr>
          <w:lang w:val="en-AU"/>
        </w:rPr>
        <w:t>linders project web</w:t>
      </w:r>
      <w:r w:rsidR="000802EA" w:rsidRPr="00015584">
        <w:rPr>
          <w:lang w:val="en-AU"/>
        </w:rPr>
        <w:t xml:space="preserve"> at </w:t>
      </w:r>
      <w:hyperlink r:id="rId11" w:history="1">
        <w:r w:rsidR="000802EA" w:rsidRPr="00015584">
          <w:rPr>
            <w:rStyle w:val="Hyperlink"/>
            <w:lang w:val="en-AU"/>
          </w:rPr>
          <w:t>https://wiki.csem.flinders.edu.au/bin/view/CSEMThesisProjects/ProjectMack0242</w:t>
        </w:r>
      </w:hyperlink>
      <w:r w:rsidR="00E43C64" w:rsidRPr="00015584">
        <w:rPr>
          <w:lang w:val="en-AU"/>
        </w:rPr>
        <w:t xml:space="preserve"> </w:t>
      </w:r>
    </w:p>
    <w:p w14:paraId="5C555F47" w14:textId="77777777" w:rsidR="00CE1C8A" w:rsidRPr="00015584" w:rsidRDefault="00CE1C8A" w:rsidP="005E3977">
      <w:pPr>
        <w:pStyle w:val="Heading3"/>
      </w:pPr>
      <w:bookmarkStart w:id="48" w:name="_Toc403336559"/>
      <w:bookmarkStart w:id="49" w:name="_Toc403371486"/>
      <w:r w:rsidRPr="00015584">
        <w:lastRenderedPageBreak/>
        <w:t>Outline</w:t>
      </w:r>
      <w:bookmarkEnd w:id="48"/>
      <w:bookmarkEnd w:id="49"/>
    </w:p>
    <w:p w14:paraId="52351683" w14:textId="59948496" w:rsidR="00221CF2" w:rsidRPr="00015584" w:rsidRDefault="00221CF2" w:rsidP="00221CF2">
      <w:pPr>
        <w:keepNext/>
        <w:rPr>
          <w:lang w:val="en-AU"/>
        </w:rPr>
      </w:pPr>
      <w:r w:rsidRPr="00015584">
        <w:rPr>
          <w:noProof/>
          <w:lang w:val="en-AU"/>
        </w:rPr>
        <mc:AlternateContent>
          <mc:Choice Requires="wpg">
            <w:drawing>
              <wp:inline distT="0" distB="0" distL="0" distR="0" wp14:anchorId="79E00A32" wp14:editId="22F420AB">
                <wp:extent cx="4770782" cy="3510000"/>
                <wp:effectExtent l="0" t="0" r="10795" b="33655"/>
                <wp:docPr id="56" name="Group 56"/>
                <wp:cNvGraphicFramePr/>
                <a:graphic xmlns:a="http://schemas.openxmlformats.org/drawingml/2006/main">
                  <a:graphicData uri="http://schemas.microsoft.com/office/word/2010/wordprocessingGroup">
                    <wpg:wgp>
                      <wpg:cNvGrpSpPr/>
                      <wpg:grpSpPr>
                        <a:xfrm>
                          <a:off x="0" y="0"/>
                          <a:ext cx="4770782" cy="3510000"/>
                          <a:chOff x="0" y="0"/>
                          <a:chExt cx="4770837" cy="3509010"/>
                        </a:xfrm>
                      </wpg:grpSpPr>
                      <wps:wsp>
                        <wps:cNvPr id="43" name="Text Box 43"/>
                        <wps:cNvSpPr txBox="1"/>
                        <wps:spPr>
                          <a:xfrm>
                            <a:off x="614140" y="0"/>
                            <a:ext cx="4156697" cy="35090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F665B4" w14:textId="77777777" w:rsidR="00A87459" w:rsidRPr="00365F4F" w:rsidRDefault="00A87459" w:rsidP="00221CF2">
                              <w:pPr>
                                <w:rPr>
                                  <w:b/>
                                </w:rPr>
                              </w:pPr>
                              <w:r w:rsidRPr="00365F4F">
                                <w:rPr>
                                  <w:b/>
                                </w:rPr>
                                <w:t>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2033516" y="504967"/>
                            <a:ext cx="2607945" cy="20898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9B377E" w14:textId="77777777" w:rsidR="00A87459" w:rsidRPr="00AE1E6D" w:rsidRDefault="00A87459" w:rsidP="00221CF2">
                              <w:pPr>
                                <w:jc w:val="center"/>
                                <w:rPr>
                                  <w:sz w:val="56"/>
                                </w:rPr>
                              </w:pPr>
                              <w:r w:rsidRPr="00AE1E6D">
                                <w:rPr>
                                  <w:sz w:val="56"/>
                                </w:rPr>
                                <w:t>Moodle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Straight Connector 53"/>
                        <wps:cNvCnPr/>
                        <wps:spPr>
                          <a:xfrm>
                            <a:off x="1651379" y="0"/>
                            <a:ext cx="0" cy="35090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Text Box 60"/>
                        <wps:cNvSpPr txBox="1"/>
                        <wps:spPr>
                          <a:xfrm>
                            <a:off x="3029803" y="1044054"/>
                            <a:ext cx="1541780" cy="1295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96FF64" w14:textId="77777777" w:rsidR="00A87459" w:rsidRDefault="00A87459" w:rsidP="00221CF2">
                              <w:pPr>
                                <w:jc w:val="center"/>
                              </w:pPr>
                              <w:r>
                                <w:t>Codehandin module</w:t>
                              </w:r>
                            </w:p>
                            <w:p w14:paraId="0CD06098" w14:textId="77777777" w:rsidR="00A87459" w:rsidRPr="0076718C" w:rsidRDefault="00A87459" w:rsidP="00F17080">
                              <w:pPr>
                                <w:pStyle w:val="ListParagraph"/>
                                <w:numPr>
                                  <w:ilvl w:val="0"/>
                                  <w:numId w:val="4"/>
                                </w:numPr>
                                <w:ind w:left="284" w:hanging="284"/>
                                <w:rPr>
                                  <w:sz w:val="20"/>
                                </w:rPr>
                              </w:pPr>
                              <w:r w:rsidRPr="0076718C">
                                <w:rPr>
                                  <w:sz w:val="20"/>
                                </w:rPr>
                                <w:t>Basic settings</w:t>
                              </w:r>
                            </w:p>
                            <w:p w14:paraId="311662B7" w14:textId="77777777" w:rsidR="00A87459" w:rsidRPr="0076718C" w:rsidRDefault="00A87459" w:rsidP="00F17080">
                              <w:pPr>
                                <w:pStyle w:val="ListParagraph"/>
                                <w:numPr>
                                  <w:ilvl w:val="0"/>
                                  <w:numId w:val="4"/>
                                </w:numPr>
                                <w:ind w:left="284" w:hanging="284"/>
                                <w:rPr>
                                  <w:sz w:val="20"/>
                                </w:rPr>
                              </w:pPr>
                              <w:r w:rsidRPr="0076718C">
                                <w:rPr>
                                  <w:sz w:val="20"/>
                                </w:rPr>
                                <w:t>Test results display</w:t>
                              </w:r>
                            </w:p>
                            <w:p w14:paraId="42D5C280" w14:textId="77777777" w:rsidR="00A87459" w:rsidRPr="0076718C" w:rsidRDefault="00A87459" w:rsidP="00F17080">
                              <w:pPr>
                                <w:pStyle w:val="ListParagraph"/>
                                <w:numPr>
                                  <w:ilvl w:val="0"/>
                                  <w:numId w:val="4"/>
                                </w:numPr>
                                <w:ind w:left="284" w:hanging="284"/>
                                <w:rPr>
                                  <w:sz w:val="20"/>
                                </w:rPr>
                              </w:pPr>
                              <w:r w:rsidRPr="0076718C">
                                <w:rPr>
                                  <w:sz w:val="20"/>
                                </w:rPr>
                                <w:t>Tests and Submissions via client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Text Box 192"/>
                        <wps:cNvSpPr txBox="1"/>
                        <wps:spPr>
                          <a:xfrm>
                            <a:off x="1760561" y="723331"/>
                            <a:ext cx="747395" cy="6822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1396C6" w14:textId="77777777" w:rsidR="00A87459" w:rsidRPr="00CE3E3E" w:rsidRDefault="00A87459" w:rsidP="00221CF2">
                              <w:pPr>
                                <w:jc w:val="center"/>
                                <w:rPr>
                                  <w:sz w:val="16"/>
                                </w:rPr>
                              </w:pPr>
                              <w:r w:rsidRPr="00CE3E3E">
                                <w:rPr>
                                  <w:sz w:val="16"/>
                                </w:rPr>
                                <w:t>Moodle web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4" name="Group 194"/>
                        <wpg:cNvGrpSpPr/>
                        <wpg:grpSpPr>
                          <a:xfrm>
                            <a:off x="102358" y="764275"/>
                            <a:ext cx="326003" cy="684006"/>
                            <a:chOff x="0" y="0"/>
                            <a:chExt cx="326003" cy="684006"/>
                          </a:xfrm>
                        </wpg:grpSpPr>
                        <wps:wsp>
                          <wps:cNvPr id="195" name="Oval 195"/>
                          <wps:cNvSpPr/>
                          <wps:spPr>
                            <a:xfrm>
                              <a:off x="79513" y="0"/>
                              <a:ext cx="174625" cy="198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Straight Connector 196"/>
                          <wps:cNvCnPr/>
                          <wps:spPr>
                            <a:xfrm>
                              <a:off x="166977" y="198782"/>
                              <a:ext cx="0" cy="29419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7" name="Straight Connector 197"/>
                          <wps:cNvCnPr/>
                          <wps:spPr>
                            <a:xfrm>
                              <a:off x="0" y="326003"/>
                              <a:ext cx="32600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8" name="Straight Connector 198"/>
                          <wps:cNvCnPr/>
                          <wps:spPr>
                            <a:xfrm flipH="1">
                              <a:off x="79513" y="492981"/>
                              <a:ext cx="87464" cy="1910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9" name="Straight Connector 199"/>
                          <wps:cNvCnPr/>
                          <wps:spPr>
                            <a:xfrm>
                              <a:off x="166977" y="492981"/>
                              <a:ext cx="87161" cy="190694"/>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01" name="Text Box 201"/>
                        <wps:cNvSpPr txBox="1"/>
                        <wps:spPr>
                          <a:xfrm>
                            <a:off x="682388" y="211540"/>
                            <a:ext cx="788670" cy="3498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629AC8" w14:textId="77777777" w:rsidR="00A87459" w:rsidRDefault="00A87459" w:rsidP="00221CF2">
                              <w:r>
                                <w:t>Client Side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2" name="Text Box 202"/>
                        <wps:cNvSpPr txBox="1"/>
                        <wps:spPr>
                          <a:xfrm>
                            <a:off x="2518012" y="218364"/>
                            <a:ext cx="1297305" cy="349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4FD2C9" w14:textId="77777777" w:rsidR="00A87459" w:rsidRDefault="00A87459" w:rsidP="00221CF2">
                              <w:r>
                                <w:t>Moodle Server Side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Elbow Connector 193"/>
                        <wps:cNvCnPr/>
                        <wps:spPr>
                          <a:xfrm>
                            <a:off x="2504364" y="1057701"/>
                            <a:ext cx="516255" cy="570016"/>
                          </a:xfrm>
                          <a:prstGeom prst="bentConnector3">
                            <a:avLst>
                              <a:gd name="adj1" fmla="val 35261"/>
                            </a:avLst>
                          </a:prstGeom>
                        </wps:spPr>
                        <wps:style>
                          <a:lnRef idx="1">
                            <a:schemeClr val="accent1"/>
                          </a:lnRef>
                          <a:fillRef idx="0">
                            <a:schemeClr val="accent1"/>
                          </a:fillRef>
                          <a:effectRef idx="0">
                            <a:schemeClr val="accent1"/>
                          </a:effectRef>
                          <a:fontRef idx="minor">
                            <a:schemeClr val="tx1"/>
                          </a:fontRef>
                        </wps:style>
                        <wps:bodyPr/>
                      </wps:wsp>
                      <wps:wsp>
                        <wps:cNvPr id="203" name="Straight Connector 203"/>
                        <wps:cNvCnPr/>
                        <wps:spPr>
                          <a:xfrm>
                            <a:off x="477672" y="1057701"/>
                            <a:ext cx="261257" cy="961901"/>
                          </a:xfrm>
                          <a:prstGeom prst="line">
                            <a:avLst/>
                          </a:prstGeom>
                          <a:ln>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210" name="Text Box 210"/>
                        <wps:cNvSpPr txBox="1"/>
                        <wps:spPr>
                          <a:xfrm>
                            <a:off x="0" y="1405719"/>
                            <a:ext cx="518160" cy="285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E6C475" w14:textId="77777777" w:rsidR="00A87459" w:rsidRPr="00AF5C90" w:rsidRDefault="00A87459" w:rsidP="00221CF2">
                              <w:r w:rsidRPr="00AF5C90">
                                <w:t>Client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2" name="Straight Connector 212"/>
                        <wps:cNvCnPr/>
                        <wps:spPr>
                          <a:xfrm flipV="1">
                            <a:off x="477672" y="1050878"/>
                            <a:ext cx="1272208" cy="0"/>
                          </a:xfrm>
                          <a:prstGeom prst="line">
                            <a:avLst/>
                          </a:prstGeom>
                          <a:ln>
                            <a:solidFill>
                              <a:schemeClr val="accent1"/>
                            </a:solidFill>
                          </a:ln>
                        </wps:spPr>
                        <wps:style>
                          <a:lnRef idx="1">
                            <a:schemeClr val="dk1"/>
                          </a:lnRef>
                          <a:fillRef idx="0">
                            <a:schemeClr val="dk1"/>
                          </a:fillRef>
                          <a:effectRef idx="0">
                            <a:schemeClr val="dk1"/>
                          </a:effectRef>
                          <a:fontRef idx="minor">
                            <a:schemeClr val="tx1"/>
                          </a:fontRef>
                        </wps:style>
                        <wps:bodyPr/>
                      </wps:wsp>
                      <wps:wsp>
                        <wps:cNvPr id="58" name="Text Box 58"/>
                        <wps:cNvSpPr txBox="1"/>
                        <wps:spPr>
                          <a:xfrm>
                            <a:off x="736979" y="1637731"/>
                            <a:ext cx="723265" cy="6515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8E34E0E" w14:textId="77777777" w:rsidR="00A87459" w:rsidRDefault="00A87459" w:rsidP="00221CF2">
                              <w:pPr>
                                <w:pStyle w:val="NoSpacing"/>
                                <w:jc w:val="center"/>
                                <w:rPr>
                                  <w:sz w:val="16"/>
                                </w:rPr>
                              </w:pPr>
                              <w:r>
                                <w:rPr>
                                  <w:sz w:val="16"/>
                                </w:rPr>
                                <w:t>Python</w:t>
                              </w:r>
                            </w:p>
                            <w:p w14:paraId="333645DB" w14:textId="77777777" w:rsidR="00A87459" w:rsidRPr="00EB367F" w:rsidRDefault="00A87459" w:rsidP="00221CF2">
                              <w:pPr>
                                <w:pStyle w:val="NoSpacing"/>
                                <w:jc w:val="center"/>
                                <w:rPr>
                                  <w:sz w:val="16"/>
                                </w:rPr>
                              </w:pPr>
                              <w:r>
                                <w:rPr>
                                  <w:sz w:val="16"/>
                                </w:rPr>
                                <w:t>CodeH</w:t>
                              </w:r>
                              <w:r w:rsidRPr="00EB367F">
                                <w:rPr>
                                  <w:sz w:val="16"/>
                                </w:rPr>
                                <w:t>and</w:t>
                              </w:r>
                              <w:r>
                                <w:rPr>
                                  <w:sz w:val="16"/>
                                </w:rPr>
                                <w:t>I</w:t>
                              </w:r>
                              <w:r w:rsidRPr="00EB367F">
                                <w:rPr>
                                  <w:sz w:val="16"/>
                                </w:rPr>
                                <w:t>n</w:t>
                              </w:r>
                            </w:p>
                            <w:p w14:paraId="4422A312" w14:textId="77777777" w:rsidR="00A87459" w:rsidRPr="00EB367F" w:rsidRDefault="00A87459" w:rsidP="00221CF2">
                              <w:pPr>
                                <w:pStyle w:val="NoSpacing"/>
                                <w:jc w:val="center"/>
                                <w:rPr>
                                  <w:sz w:val="16"/>
                                </w:rPr>
                              </w:pPr>
                              <w:r w:rsidRPr="00EB367F">
                                <w:rPr>
                                  <w:sz w:val="16"/>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Text Box 63"/>
                        <wps:cNvSpPr txBox="1"/>
                        <wps:spPr>
                          <a:xfrm>
                            <a:off x="1760561" y="1624084"/>
                            <a:ext cx="747395" cy="6750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53F7EA" w14:textId="77777777" w:rsidR="00A87459" w:rsidRPr="00EB367F" w:rsidRDefault="00A87459" w:rsidP="00221CF2">
                              <w:pPr>
                                <w:pStyle w:val="NoSpacing"/>
                                <w:jc w:val="center"/>
                                <w:rPr>
                                  <w:sz w:val="16"/>
                                </w:rPr>
                              </w:pPr>
                              <w:r>
                                <w:rPr>
                                  <w:sz w:val="16"/>
                                </w:rPr>
                                <w:t>CodeH</w:t>
                              </w:r>
                              <w:r w:rsidRPr="00EB367F">
                                <w:rPr>
                                  <w:sz w:val="16"/>
                                </w:rPr>
                                <w:t>and</w:t>
                              </w:r>
                              <w:r>
                                <w:rPr>
                                  <w:sz w:val="16"/>
                                </w:rPr>
                                <w:t>I</w:t>
                              </w:r>
                              <w:r w:rsidRPr="00EB367F">
                                <w:rPr>
                                  <w:sz w:val="16"/>
                                </w:rPr>
                                <w:t>n</w:t>
                              </w:r>
                            </w:p>
                            <w:p w14:paraId="035AB523" w14:textId="77777777" w:rsidR="00A87459" w:rsidRPr="00EB367F" w:rsidRDefault="00A87459" w:rsidP="00221CF2">
                              <w:pPr>
                                <w:pStyle w:val="NoSpacing"/>
                                <w:jc w:val="center"/>
                                <w:rPr>
                                  <w:sz w:val="16"/>
                                </w:rPr>
                              </w:pPr>
                              <w:r w:rsidRPr="00EB367F">
                                <w:rPr>
                                  <w:sz w:val="16"/>
                                </w:rPr>
                                <w:t>Webservice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Straight Connector 52"/>
                        <wps:cNvCnPr/>
                        <wps:spPr>
                          <a:xfrm flipV="1">
                            <a:off x="1460310" y="1944806"/>
                            <a:ext cx="28624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3" name="Straight Connector 213"/>
                        <wps:cNvCnPr/>
                        <wps:spPr>
                          <a:xfrm flipH="1">
                            <a:off x="2129051" y="2299648"/>
                            <a:ext cx="0" cy="63161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5" name="Text Box 205"/>
                        <wps:cNvSpPr txBox="1"/>
                        <wps:spPr>
                          <a:xfrm>
                            <a:off x="1794671" y="2790120"/>
                            <a:ext cx="2855595" cy="6441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783AD2" w14:textId="77777777" w:rsidR="00A87459" w:rsidRDefault="00A87459" w:rsidP="00221CF2">
                              <w:pPr>
                                <w:pStyle w:val="NoSpacing"/>
                                <w:jc w:val="center"/>
                              </w:pPr>
                              <w:r>
                                <w:t>Local</w:t>
                              </w:r>
                            </w:p>
                            <w:p w14:paraId="25755418" w14:textId="77777777" w:rsidR="00A87459" w:rsidRDefault="00A87459" w:rsidP="00221CF2">
                              <w:pPr>
                                <w:pStyle w:val="NoSpacing"/>
                                <w:jc w:val="center"/>
                              </w:pPr>
                              <w:r>
                                <w:t>Compilers</w:t>
                              </w:r>
                            </w:p>
                            <w:p w14:paraId="2127F357" w14:textId="77777777" w:rsidR="00A87459" w:rsidRDefault="00A87459" w:rsidP="00221CF2">
                              <w:pPr>
                                <w:pStyle w:val="NoSpacing"/>
                                <w:jc w:val="center"/>
                              </w:pPr>
                              <w:r>
                                <w:t>(</w:t>
                              </w:r>
                              <w:proofErr w:type="gramStart"/>
                              <w:r>
                                <w:t>controlled</w:t>
                              </w:r>
                              <w:proofErr w:type="gramEnd"/>
                              <w:r>
                                <w:t xml:space="preserve"> through a web service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9E00A32" id="Group 56" o:spid="_x0000_s1026" style="width:375.65pt;height:276.4pt;mso-position-horizontal-relative:char;mso-position-vertical-relative:line" coordsize="47708,35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">
                <v:shapetype id="_x0000_t202" coordsize="21600,21600" o:spt="202" path="m,l,21600r21600,l21600,xe">
                  <v:stroke joinstyle="miter"/>
                  <v:path gradientshapeok="t" o:connecttype="rect"/>
                </v:shapetype>
                <v:shape id="Text Box 43" o:spid="_x0000_s1027" type="#_x0000_t202" style="position:absolute;left:6141;width:41567;height:35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baCMIA&#10;AADbAAAADwAAAGRycy9kb3ducmV2LnhtbESPQUsDMRSE74L/ITzBm81qi6zbpkWlFsFTW+n5sXlN&#10;gpuXJUm36783QqHHYWa+YRar0XdioJhcYAWPkwoEcRu0Y6Pge//xUINIGVljF5gU/FKC1fL2ZoGN&#10;Dmfe0rDLRhQIpwYV2Jz7RsrUWvKYJqEnLt4xRI+5yGikjngucN/Jp6p6lh4dlwWLPb1ban92J69g&#10;/WZeTFtjtOtaOzeMh+OX2Sh1fze+zkFkGvM1fGl/agWzK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toIwgAAANsAAAAPAAAAAAAAAAAAAAAAAJgCAABkcnMvZG93&#10;bnJldi54bWxQSwUGAAAAAAQABAD1AAAAhwMAAAAA&#10;" fillcolor="white [3201]" strokeweight=".5pt">
                  <v:textbox>
                    <w:txbxContent>
                      <w:p w14:paraId="22F665B4" w14:textId="77777777" w:rsidR="00A87459" w:rsidRPr="00365F4F" w:rsidRDefault="00A87459" w:rsidP="00221CF2">
                        <w:pPr>
                          <w:rPr>
                            <w:b/>
                          </w:rPr>
                        </w:pPr>
                        <w:r w:rsidRPr="00365F4F">
                          <w:rPr>
                            <w:b/>
                          </w:rPr>
                          <w:t>System</w:t>
                        </w:r>
                      </w:p>
                    </w:txbxContent>
                  </v:textbox>
                </v:shape>
                <v:shape id="Text Box 50" o:spid="_x0000_s1028" type="#_x0000_t202" style="position:absolute;left:20335;top:5049;width:26079;height:20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3Sor8A&#10;AADbAAAADwAAAGRycy9kb3ducmV2LnhtbERPTWsCMRC9F/ofwhR6q1kLlu1qFBUtBU/a0vOwGZPg&#10;ZrIk6br9981B8Ph434vV6DsxUEwusILppAJB3Abt2Cj4/tq/1CBSRtbYBSYFf5RgtXx8WGCjw5WP&#10;NJyyESWEU4MKbM59I2VqLXlMk9ATF+4cosdcYDRSR7yWcN/J16p6kx4dlwaLPW0ttZfTr1ew25h3&#10;09YY7a7Wzg3jz/lgPpR6fhrXcxCZxnwX39yfWsGsrC9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PdKivwAAANsAAAAPAAAAAAAAAAAAAAAAAJgCAABkcnMvZG93bnJl&#10;di54bWxQSwUGAAAAAAQABAD1AAAAhAMAAAAA&#10;" fillcolor="white [3201]" strokeweight=".5pt">
                  <v:textbox>
                    <w:txbxContent>
                      <w:p w14:paraId="169B377E" w14:textId="77777777" w:rsidR="00A87459" w:rsidRPr="00AE1E6D" w:rsidRDefault="00A87459" w:rsidP="00221CF2">
                        <w:pPr>
                          <w:jc w:val="center"/>
                          <w:rPr>
                            <w:sz w:val="56"/>
                          </w:rPr>
                        </w:pPr>
                        <w:r w:rsidRPr="00AE1E6D">
                          <w:rPr>
                            <w:sz w:val="56"/>
                          </w:rPr>
                          <w:t>Moodle</w:t>
                        </w:r>
                      </w:p>
                    </w:txbxContent>
                  </v:textbox>
                </v:shape>
                <v:line id="Straight Connector 53" o:spid="_x0000_s1029" style="position:absolute;visibility:visible;mso-wrap-style:square" from="16513,0" to="16513,35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c88sQAAADbAAAADwAAAGRycy9kb3ducmV2LnhtbESPQWsCMRSE7wX/Q3iF3mrWiqW7GkWE&#10;grQH6VrB42Pz3CzdvGQ3Ubf/3hQKHoeZ+YZZrAbbigv1oXGsYDLOQBBXTjdcK/jevz+/gQgRWWPr&#10;mBT8UoDVcvSwwEK7K3/RpYy1SBAOBSowMfpCylAZshjGzhMn7+R6izHJvpa6x2uC21a+ZNmrtNhw&#10;WjDoaWOo+inPVkH3UZWfs3py8Fu/MbsO8+6Y50o9PQ7rOYhIQ7yH/9tbrWA2hb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tzzyxAAAANsAAAAPAAAAAAAAAAAA&#10;AAAAAKECAABkcnMvZG93bnJldi54bWxQSwUGAAAAAAQABAD5AAAAkgMAAAAA&#10;" strokecolor="black [3213]" strokeweight=".5pt">
                  <v:stroke joinstyle="miter"/>
                </v:line>
                <v:shape id="Text Box 60" o:spid="_x0000_s1030" type="#_x0000_t202" style="position:absolute;left:30298;top:10440;width:15417;height:129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EYH74A&#10;AADbAAAADwAAAGRycy9kb3ducmV2LnhtbERPTWsCMRC9F/wPYQRvNasH2W6NUsVKwVNVeh42YxK6&#10;mSxJum7/fXMoeHy87/V29J0YKCYXWMFiXoEgboN2bBRcL+/PNYiUkTV2gUnBLyXYbiZPa2x0uPMn&#10;DedsRAnh1KACm3PfSJlaSx7TPPTEhbuF6DEXGI3UEe8l3HdyWVUr6dFxabDY095S+33+8QoOO/Ni&#10;2hqjPdTauWH8up3MUanZdHx7BZFpzA/xv/tDK1iV9eVL+QFy8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9RGB++AAAA2wAAAA8AAAAAAAAAAAAAAAAAmAIAAGRycy9kb3ducmV2&#10;LnhtbFBLBQYAAAAABAAEAPUAAACDAwAAAAA=&#10;" fillcolor="white [3201]" strokeweight=".5pt">
                  <v:textbox>
                    <w:txbxContent>
                      <w:p w14:paraId="0596FF64" w14:textId="77777777" w:rsidR="00A87459" w:rsidRDefault="00A87459" w:rsidP="00221CF2">
                        <w:pPr>
                          <w:jc w:val="center"/>
                        </w:pPr>
                        <w:r>
                          <w:t>Codehandin module</w:t>
                        </w:r>
                      </w:p>
                      <w:p w14:paraId="0CD06098" w14:textId="77777777" w:rsidR="00A87459" w:rsidRPr="0076718C" w:rsidRDefault="00A87459" w:rsidP="00F17080">
                        <w:pPr>
                          <w:pStyle w:val="ListParagraph"/>
                          <w:numPr>
                            <w:ilvl w:val="0"/>
                            <w:numId w:val="4"/>
                          </w:numPr>
                          <w:ind w:left="284" w:hanging="284"/>
                          <w:rPr>
                            <w:sz w:val="20"/>
                          </w:rPr>
                        </w:pPr>
                        <w:r w:rsidRPr="0076718C">
                          <w:rPr>
                            <w:sz w:val="20"/>
                          </w:rPr>
                          <w:t>Basic settings</w:t>
                        </w:r>
                      </w:p>
                      <w:p w14:paraId="311662B7" w14:textId="77777777" w:rsidR="00A87459" w:rsidRPr="0076718C" w:rsidRDefault="00A87459" w:rsidP="00F17080">
                        <w:pPr>
                          <w:pStyle w:val="ListParagraph"/>
                          <w:numPr>
                            <w:ilvl w:val="0"/>
                            <w:numId w:val="4"/>
                          </w:numPr>
                          <w:ind w:left="284" w:hanging="284"/>
                          <w:rPr>
                            <w:sz w:val="20"/>
                          </w:rPr>
                        </w:pPr>
                        <w:r w:rsidRPr="0076718C">
                          <w:rPr>
                            <w:sz w:val="20"/>
                          </w:rPr>
                          <w:t>Test results display</w:t>
                        </w:r>
                      </w:p>
                      <w:p w14:paraId="42D5C280" w14:textId="77777777" w:rsidR="00A87459" w:rsidRPr="0076718C" w:rsidRDefault="00A87459" w:rsidP="00F17080">
                        <w:pPr>
                          <w:pStyle w:val="ListParagraph"/>
                          <w:numPr>
                            <w:ilvl w:val="0"/>
                            <w:numId w:val="4"/>
                          </w:numPr>
                          <w:ind w:left="284" w:hanging="284"/>
                          <w:rPr>
                            <w:sz w:val="20"/>
                          </w:rPr>
                        </w:pPr>
                        <w:r w:rsidRPr="0076718C">
                          <w:rPr>
                            <w:sz w:val="20"/>
                          </w:rPr>
                          <w:t>Tests and Submissions via client only</w:t>
                        </w:r>
                      </w:p>
                    </w:txbxContent>
                  </v:textbox>
                </v:shape>
                <v:shape id="Text Box 192" o:spid="_x0000_s1031" type="#_x0000_t202" style="position:absolute;left:17605;top:7233;width:7474;height:6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MhOsAA&#10;AADcAAAADwAAAGRycy9kb3ducmV2LnhtbERPTWsCMRC9F/ofwhR6q1k9lHU1ihaVQk/a4nnYjElw&#10;M1mSdN3++6ZQ8DaP9znL9eg7MVBMLrCC6aQCQdwG7dgo+Prcv9QgUkbW2AUmBT+UYL16fFhio8ON&#10;jzScshElhFODCmzOfSNlai15TJPQExfuEqLHXGA0Uke8lXDfyVlVvUqPjkuDxZ7eLLXX07dXsNua&#10;uWlrjHZXa+eG8Xz5MAelnp/GzQJEpjHfxf/ud13mz2fw90y5QK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JMhOsAAAADcAAAADwAAAAAAAAAAAAAAAACYAgAAZHJzL2Rvd25y&#10;ZXYueG1sUEsFBgAAAAAEAAQA9QAAAIUDAAAAAA==&#10;" fillcolor="white [3201]" strokeweight=".5pt">
                  <v:textbox>
                    <w:txbxContent>
                      <w:p w14:paraId="3C1396C6" w14:textId="77777777" w:rsidR="00A87459" w:rsidRPr="00CE3E3E" w:rsidRDefault="00A87459" w:rsidP="00221CF2">
                        <w:pPr>
                          <w:jc w:val="center"/>
                          <w:rPr>
                            <w:sz w:val="16"/>
                          </w:rPr>
                        </w:pPr>
                        <w:r w:rsidRPr="00CE3E3E">
                          <w:rPr>
                            <w:sz w:val="16"/>
                          </w:rPr>
                          <w:t>Moodle web Interface</w:t>
                        </w:r>
                      </w:p>
                    </w:txbxContent>
                  </v:textbox>
                </v:shape>
                <v:group id="Group 194" o:spid="_x0000_s1032" style="position:absolute;left:1023;top:7642;width:3260;height:6840" coordsize="3260,6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UJ2MQAAADcAAAADwAAAGRycy9kb3ducmV2LnhtbERPS2vCQBC+F/wPywi9&#10;1U1sKxqziogtPYjgA8TbkJ08MDsbstsk/vtuodDbfHzPSdeDqUVHrassK4gnEQjizOqKCwWX88fL&#10;HITzyBpry6TgQQ7Wq9FTiom2PR+pO/lChBB2CSoovW8SKV1WkkE3sQ1x4HLbGvQBtoXULfYh3NRy&#10;GkUzabDi0FBiQ9uSsvvp2yj47LHfvMa7bn/Pt4/b+f1w3cek1PN42CxBeBr8v/jP/aXD/MU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PUJ2MQAAADcAAAA&#10;DwAAAAAAAAAAAAAAAACqAgAAZHJzL2Rvd25yZXYueG1sUEsFBgAAAAAEAAQA+gAAAJsDAAAAAA==&#10;">
                  <v:oval id="Oval 195" o:spid="_x0000_s1033" style="position:absolute;left:795;width:1746;height:19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enmMEA&#10;AADcAAAADwAAAGRycy9kb3ducmV2LnhtbERPTYvCMBC9L/gfwix4W9MVXbRrFBEKKnjYWu9DM9sG&#10;m0lpotb99RtB8DaP9zmLVW8bcaXOG8cKPkcJCOLSacOVguKYfcxA+ICssXFMCu7kYbUcvC0w1e7G&#10;P3TNQyViCPsUFdQhtKmUvqzJoh+5ljhyv66zGCLsKqk7vMVw28hxknxJi4ZjQ40tbWoqz/nFKvjb&#10;ZoUJl3k+S4r9+TDZZU6ak1LD9379DSJQH17ip3ur4/z5FB7PxAvk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Hp5jBAAAA3AAAAA8AAAAAAAAAAAAAAAAAmAIAAGRycy9kb3du&#10;cmV2LnhtbFBLBQYAAAAABAAEAPUAAACGAwAAAAA=&#10;" fillcolor="#f07f09 [3204]" strokecolor="#773f04 [1604]" strokeweight="1pt">
                    <v:stroke joinstyle="miter"/>
                  </v:oval>
                  <v:line id="Straight Connector 196" o:spid="_x0000_s1034" style="position:absolute;visibility:visible;mso-wrap-style:square" from="1669,1987" to="1669,4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fEGMMAAADcAAAADwAAAGRycy9kb3ducmV2LnhtbERPTWvCQBC9C/0PyxR6q5sqpG2aVYqg&#10;9FSo2oO3ITvJRrOzMbsm6b/vCoK3ebzPyZejbURPna8dK3iZJiCIC6drrhTsd+vnNxA+IGtsHJOC&#10;P/KwXDxMcsy0G/iH+m2oRAxhn6ECE0KbSekLQxb91LXEkStdZzFE2FVSdzjEcNvIWZKk0mLNscFg&#10;SytDxWl7sQrOWKzJHn43fTKYfp6W7ffr8aDU0+P4+QEi0Bju4pv7S8f57ylcn4kXy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3xBjDAAAA3AAAAA8AAAAAAAAAAAAA&#10;AAAAoQIAAGRycy9kb3ducmV2LnhtbFBLBQYAAAAABAAEAPkAAACRAwAAAAA=&#10;" strokecolor="#f07f09 [3204]" strokeweight=".5pt">
                    <v:stroke joinstyle="miter"/>
                  </v:line>
                  <v:line id="Straight Connector 197" o:spid="_x0000_s1035" style="position:absolute;visibility:visible;mso-wrap-style:square" from="0,3260" to="3260,3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hg8IAAADcAAAADwAAAGRycy9kb3ducmV2LnhtbERPTYvCMBC9C/6HMII3TV1B12oUWXDx&#10;tLC6HrwNzdhUm0ltsm3995sFwds83uesNp0tRUO1LxwrmIwTEMSZ0wXnCn6Ou9E7CB+QNZaOScGD&#10;PGzW/d4KU+1a/qbmEHIRQ9inqMCEUKVS+syQRT92FXHkLq62GCKsc6lrbGO4LeVbksykxYJjg8GK&#10;Pgxlt8OvVXDHbEf2fPpsktY009ml+ppfz0oNB912CSJQF17ip3uv4/zFHP6fiR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thg8IAAADcAAAADwAAAAAAAAAAAAAA&#10;AAChAgAAZHJzL2Rvd25yZXYueG1sUEsFBgAAAAAEAAQA+QAAAJADAAAAAA==&#10;" strokecolor="#f07f09 [3204]" strokeweight=".5pt">
                    <v:stroke joinstyle="miter"/>
                  </v:line>
                  <v:line id="Straight Connector 198" o:spid="_x0000_s1036" style="position:absolute;flip:x;visibility:visible;mso-wrap-style:square" from="795,4929" to="1669,6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TP8YAAADcAAAADwAAAGRycy9kb3ducmV2LnhtbESPQWvCQBCF74L/YRnBm24qKJq6hiIG&#10;BLFQWw+9TbPTJG12NmRXjf++cyh4m+G9ee+bdda7Rl2pC7VnA0/TBBRx4W3NpYGP93yyBBUissXG&#10;Mxm4U4BsMxysMbX+xm90PcVSSQiHFA1UMbap1qGoyGGY+pZYtG/fOYyydqW2Hd4k3DV6liQL7bBm&#10;aaiwpW1Fxe/p4gzk9vjFy1V4/Tz7enHY/7Tn3XxuzHjUvzyDitTHh/n/em8FfyW08oxMoD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sckz/GAAAA3AAAAA8AAAAAAAAA&#10;AAAAAAAAoQIAAGRycy9kb3ducmV2LnhtbFBLBQYAAAAABAAEAPkAAACUAwAAAAA=&#10;" strokecolor="#f07f09 [3204]" strokeweight=".5pt">
                    <v:stroke joinstyle="miter"/>
                  </v:line>
                  <v:line id="Straight Connector 199" o:spid="_x0000_s1037" style="position:absolute;visibility:visible;mso-wrap-style:square" from="1669,4929" to="2541,6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hQasIAAADcAAAADwAAAGRycy9kb3ducmV2LnhtbERPS4vCMBC+L/gfwgh7W1MVXK1GkQVl&#10;Twu+Dt6GZmyqzaTbxLb7740g7G0+vucsVp0tRUO1LxwrGA4SEMSZ0wXnCo6HzccUhA/IGkvHpOCP&#10;PKyWvbcFptq1vKNmH3IRQ9inqMCEUKVS+syQRT9wFXHkLq62GCKsc6lrbGO4LeUoSSbSYsGxwWBF&#10;X4ay2/5uFfxitiF7Pm2bpDXNeHKpfj6vZ6Xe+916DiJQF/7FL/e3jvNnM3g+Ey+Qy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ShQasIAAADcAAAADwAAAAAAAAAAAAAA&#10;AAChAgAAZHJzL2Rvd25yZXYueG1sUEsFBgAAAAAEAAQA+QAAAJADAAAAAA==&#10;" strokecolor="#f07f09 [3204]" strokeweight=".5pt">
                    <v:stroke joinstyle="miter"/>
                  </v:line>
                </v:group>
                <v:shape id="Text Box 201" o:spid="_x0000_s1038" type="#_x0000_t202" style="position:absolute;left:6823;top:2115;width:7887;height:349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vsDcUA&#10;AADcAAAADwAAAGRycy9kb3ducmV2LnhtbESPwWrDMBBE74H+g9hCbolsB4rjRjHFEPAhOdRt6XWx&#10;traptXIlJXH+PioUehxm5g2zK2czigs5P1hWkK4TEMSt1QN3Ct7fDqschA/IGkfLpOBGHsr9w2KH&#10;hbZXfqVLEzoRIewLVNCHMBVS+rYng35tJ+LofVlnMETpOqkdXiPcjDJLkidpcOC40ONEVU/td3M2&#10;Ck7Vtsnr7OY+t5v60OQ/qT3mH0otH+eXZxCB5vAf/mvXWkGWpPB7Jh4Bu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y+wNxQAAANwAAAAPAAAAAAAAAAAAAAAAAJgCAABkcnMv&#10;ZG93bnJldi54bWxQSwUGAAAAAAQABAD1AAAAigMAAAAA&#10;" fillcolor="white [3201]" stroked="f" strokeweight=".5pt">
                  <v:textbox>
                    <w:txbxContent>
                      <w:p w14:paraId="53629AC8" w14:textId="77777777" w:rsidR="00A87459" w:rsidRDefault="00A87459" w:rsidP="00221CF2">
                        <w:r>
                          <w:t>Client Side</w:t>
                        </w:r>
                      </w:p>
                    </w:txbxContent>
                  </v:textbox>
                </v:shape>
                <v:shape id="Text Box 202" o:spid="_x0000_s1039" type="#_x0000_t202" style="position:absolute;left:25180;top:2183;width:12973;height:34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IB8YA&#10;AADcAAAADwAAAGRycy9kb3ducmV2LnhtbESPT2sCMRTE74V+h/AKvRRNugcpq1FawSKlrfgH8fjY&#10;PDeLm5clibp++6ZQ6HGYmd8wk1nvWnGhEBvPGp6HCgRx5U3DtYbddjF4ARETssHWM2m4UYTZ9P5u&#10;gqXxV17TZZNqkSEcS9RgU+pKKWNlyWEc+o44e0cfHKYsQy1NwGuGu1YWSo2kw4bzgsWO5paq0+bs&#10;NJzsx9NKvX+97UfLW/jenv0hfB60fnzoX8cgEvXpP/zXXhoNhSrg90w+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6IB8YAAADcAAAADwAAAAAAAAAAAAAAAACYAgAAZHJz&#10;L2Rvd25yZXYueG1sUEsFBgAAAAAEAAQA9QAAAIsDAAAAAA==&#10;" filled="f" stroked="f" strokeweight=".5pt">
                  <v:textbox>
                    <w:txbxContent>
                      <w:p w14:paraId="014FD2C9" w14:textId="77777777" w:rsidR="00A87459" w:rsidRDefault="00A87459" w:rsidP="00221CF2">
                        <w:r>
                          <w:t>Moodle Server Side</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3" o:spid="_x0000_s1040" type="#_x0000_t34" style="position:absolute;left:25043;top:10577;width:5163;height:570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9r7cIAAADcAAAADwAAAGRycy9kb3ducmV2LnhtbERPTWuDQBC9B/IflinkInVNhFCtawiB&#10;0EBOtaXnwZ2qrTsr7jaa/PpsodDbPN7nFLvZ9OJCo+ssK1jHCQji2uqOGwXvb8fHJxDOI2vsLZOC&#10;KznYlctFgbm2E7/SpfKNCCHsclTQej/kUrq6JYMutgNx4D7taNAHODZSjziFcNPLTZJspcGOQ0OL&#10;Ax1aqr+rH6PgOL/crnuiKjlnaUSHr2j6GEip1cO8fwbhafb/4j/3SYf5WQq/z4QLZH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69r7cIAAADcAAAADwAAAAAAAAAAAAAA&#10;AAChAgAAZHJzL2Rvd25yZXYueG1sUEsFBgAAAAAEAAQA+QAAAJADAAAAAA==&#10;" adj="7616" strokecolor="#f07f09 [3204]" strokeweight=".5pt"/>
                <v:line id="Straight Connector 203" o:spid="_x0000_s1041" style="position:absolute;visibility:visible;mso-wrap-style:square" from="4776,10577" to="7389,20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e8QAAADcAAAADwAAAGRycy9kb3ducmV2LnhtbESPQWsCMRSE7wX/Q3iF3mpSBStbo4ig&#10;eCpo9eDtsXlutm5e1k3c3f77RhA8DjPzDTNb9K4SLTWh9KzhY6hAEOfelFxoOPys36cgQkQ2WHkm&#10;DX8UYDEfvMwwM77jHbX7WIgE4ZChBhtjnUkZcksOw9DXxMk7+8ZhTLIppGmwS3BXyZFSE+mw5LRg&#10;saaVpfyyvzkNV8zX5E7HTas6244n5/r78/ek9dtrv/wCEamPz/CjvTUaRmoM9zPpCM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75N7xAAAANwAAAAPAAAAAAAAAAAA&#10;AAAAAKECAABkcnMvZG93bnJldi54bWxQSwUGAAAAAAQABAD5AAAAkgMAAAAA&#10;" strokecolor="#f07f09 [3204]" strokeweight=".5pt">
                  <v:stroke joinstyle="miter"/>
                </v:line>
                <v:shape id="Text Box 210" o:spid="_x0000_s1042" type="#_x0000_t202" style="position:absolute;top:14057;width:5181;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klNsIA&#10;AADcAAAADwAAAGRycy9kb3ducmV2LnhtbERPTWsCMRC9F/wPYQQvpWb1IGU1SisoIlZRi3gcNuNm&#10;cTNZkqjrv28OQo+P9z2ZtbYWd/Khcqxg0M9AEBdOV1wq+D0uPj5BhIissXZMCp4UYDbtvE0w1+7B&#10;e7ofYilSCIccFZgYm1zKUBiyGPquIU7cxXmLMUFfSu3xkcJtLYdZNpIWK04NBhuaGyquh5tVcDXr&#10;9122/Pk+jVZPvz3e3Nlvzkr1uu3XGESkNv6LX+6VVjAcpPnpTDoCcv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qSU2wgAAANwAAAAPAAAAAAAAAAAAAAAAAJgCAABkcnMvZG93&#10;bnJldi54bWxQSwUGAAAAAAQABAD1AAAAhwMAAAAA&#10;" filled="f" stroked="f" strokeweight=".5pt">
                  <v:textbox>
                    <w:txbxContent>
                      <w:p w14:paraId="75E6C475" w14:textId="77777777" w:rsidR="00A87459" w:rsidRPr="00AF5C90" w:rsidRDefault="00A87459" w:rsidP="00221CF2">
                        <w:r w:rsidRPr="00AF5C90">
                          <w:t>Client</w:t>
                        </w:r>
                      </w:p>
                    </w:txbxContent>
                  </v:textbox>
                </v:shape>
                <v:line id="Straight Connector 212" o:spid="_x0000_s1043" style="position:absolute;flip:y;visibility:visible;mso-wrap-style:square" from="4776,10508" to="17498,10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LG88YAAADcAAAADwAAAGRycy9kb3ducmV2LnhtbESPQWvCQBSE7wX/w/KE3pqNAcWmWUVE&#10;QSgVauuht9fsM4lm34bsNon/3hUKHoeZ+YbJloOpRUetqywrmEQxCOLc6ooLBd9f25c5COeRNdaW&#10;ScGVHCwXo6cMU217/qTu4AsRIOxSVFB636RSurwkgy6yDXHwTrY16INsC6lb7APc1DKJ45k0WHFY&#10;KLGhdUn55fBnFGz1xy/PX93+52ir2fvu3Bw306lSz+Nh9QbC0+Af4f/2TitIJgncz4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CxvPGAAAA3AAAAA8AAAAAAAAA&#10;AAAAAAAAoQIAAGRycy9kb3ducmV2LnhtbFBLBQYAAAAABAAEAPkAAACUAwAAAAA=&#10;" strokecolor="#f07f09 [3204]" strokeweight=".5pt">
                  <v:stroke joinstyle="miter"/>
                </v:line>
                <v:shape id="Text Box 58" o:spid="_x0000_s1044" type="#_x0000_t202" style="position:absolute;left:7369;top:16377;width:7233;height:6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vepL8A&#10;AADbAAAADwAAAGRycy9kb3ducmV2LnhtbERPTWsCMRC9F/ofwhR6q1kLlu1qFBUtBU/a0vOwGZPg&#10;ZrIk6br9981B8Ph434vV6DsxUEwusILppAJB3Abt2Cj4/tq/1CBSRtbYBSYFf5RgtXx8WGCjw5WP&#10;NJyyESWEU4MKbM59I2VqLXlMk9ATF+4cosdcYDRSR7yWcN/J16p6kx4dlwaLPW0ttZfTr1ew25h3&#10;09YY7a7Wzg3jz/lgPpR6fhrXcxCZxnwX39yfWsGsjC1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S96kvwAAANsAAAAPAAAAAAAAAAAAAAAAAJgCAABkcnMvZG93bnJl&#10;di54bWxQSwUGAAAAAAQABAD1AAAAhAMAAAAA&#10;" fillcolor="white [3201]" strokeweight=".5pt">
                  <v:textbox>
                    <w:txbxContent>
                      <w:p w14:paraId="28E34E0E" w14:textId="77777777" w:rsidR="00A87459" w:rsidRDefault="00A87459" w:rsidP="00221CF2">
                        <w:pPr>
                          <w:pStyle w:val="NoSpacing"/>
                          <w:jc w:val="center"/>
                          <w:rPr>
                            <w:sz w:val="16"/>
                          </w:rPr>
                        </w:pPr>
                        <w:r>
                          <w:rPr>
                            <w:sz w:val="16"/>
                          </w:rPr>
                          <w:t>Python</w:t>
                        </w:r>
                      </w:p>
                      <w:p w14:paraId="333645DB" w14:textId="77777777" w:rsidR="00A87459" w:rsidRPr="00EB367F" w:rsidRDefault="00A87459" w:rsidP="00221CF2">
                        <w:pPr>
                          <w:pStyle w:val="NoSpacing"/>
                          <w:jc w:val="center"/>
                          <w:rPr>
                            <w:sz w:val="16"/>
                          </w:rPr>
                        </w:pPr>
                        <w:r>
                          <w:rPr>
                            <w:sz w:val="16"/>
                          </w:rPr>
                          <w:t>CodeH</w:t>
                        </w:r>
                        <w:r w:rsidRPr="00EB367F">
                          <w:rPr>
                            <w:sz w:val="16"/>
                          </w:rPr>
                          <w:t>and</w:t>
                        </w:r>
                        <w:r>
                          <w:rPr>
                            <w:sz w:val="16"/>
                          </w:rPr>
                          <w:t>I</w:t>
                        </w:r>
                        <w:r w:rsidRPr="00EB367F">
                          <w:rPr>
                            <w:sz w:val="16"/>
                          </w:rPr>
                          <w:t>n</w:t>
                        </w:r>
                      </w:p>
                      <w:p w14:paraId="4422A312" w14:textId="77777777" w:rsidR="00A87459" w:rsidRPr="00EB367F" w:rsidRDefault="00A87459" w:rsidP="00221CF2">
                        <w:pPr>
                          <w:pStyle w:val="NoSpacing"/>
                          <w:jc w:val="center"/>
                          <w:rPr>
                            <w:sz w:val="16"/>
                          </w:rPr>
                        </w:pPr>
                        <w:r w:rsidRPr="00EB367F">
                          <w:rPr>
                            <w:sz w:val="16"/>
                          </w:rPr>
                          <w:t>Client</w:t>
                        </w:r>
                      </w:p>
                    </w:txbxContent>
                  </v:textbox>
                </v:shape>
                <v:shape id="Text Box 63" o:spid="_x0000_s1045" type="#_x0000_t202" style="position:absolute;left:17605;top:16240;width:7474;height:6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OGaMIA&#10;AADbAAAADwAAAGRycy9kb3ducmV2LnhtbESPQWsCMRSE74X+h/AKvdVsK8i6GqUtKgVP1dLzY/NM&#10;gpuXJUnX7b83BaHHYWa+YZbr0XdioJhcYAXPkwoEcRu0Y6Pg67h9qkGkjKyxC0wKfinBenV/t8RG&#10;hwt/0nDIRhQIpwYV2Jz7RsrUWvKYJqEnLt4pRI+5yGikjngpcN/Jl6qaSY+Oy4LFnt4ttefDj1ew&#10;eTNz09YY7abWzg3j92lvdko9PoyvCxCZxvwfvrU/tILZFP6+lB8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4ZowgAAANsAAAAPAAAAAAAAAAAAAAAAAJgCAABkcnMvZG93&#10;bnJldi54bWxQSwUGAAAAAAQABAD1AAAAhwMAAAAA&#10;" fillcolor="white [3201]" strokeweight=".5pt">
                  <v:textbox>
                    <w:txbxContent>
                      <w:p w14:paraId="6F53F7EA" w14:textId="77777777" w:rsidR="00A87459" w:rsidRPr="00EB367F" w:rsidRDefault="00A87459" w:rsidP="00221CF2">
                        <w:pPr>
                          <w:pStyle w:val="NoSpacing"/>
                          <w:jc w:val="center"/>
                          <w:rPr>
                            <w:sz w:val="16"/>
                          </w:rPr>
                        </w:pPr>
                        <w:r>
                          <w:rPr>
                            <w:sz w:val="16"/>
                          </w:rPr>
                          <w:t>CodeH</w:t>
                        </w:r>
                        <w:r w:rsidRPr="00EB367F">
                          <w:rPr>
                            <w:sz w:val="16"/>
                          </w:rPr>
                          <w:t>and</w:t>
                        </w:r>
                        <w:r>
                          <w:rPr>
                            <w:sz w:val="16"/>
                          </w:rPr>
                          <w:t>I</w:t>
                        </w:r>
                        <w:r w:rsidRPr="00EB367F">
                          <w:rPr>
                            <w:sz w:val="16"/>
                          </w:rPr>
                          <w:t>n</w:t>
                        </w:r>
                      </w:p>
                      <w:p w14:paraId="035AB523" w14:textId="77777777" w:rsidR="00A87459" w:rsidRPr="00EB367F" w:rsidRDefault="00A87459" w:rsidP="00221CF2">
                        <w:pPr>
                          <w:pStyle w:val="NoSpacing"/>
                          <w:jc w:val="center"/>
                          <w:rPr>
                            <w:sz w:val="16"/>
                          </w:rPr>
                        </w:pPr>
                        <w:r w:rsidRPr="00EB367F">
                          <w:rPr>
                            <w:sz w:val="16"/>
                          </w:rPr>
                          <w:t>Webservice</w:t>
                        </w:r>
                      </w:p>
                    </w:txbxContent>
                  </v:textbox>
                </v:shape>
                <v:line id="Straight Connector 52" o:spid="_x0000_s1046" style="position:absolute;flip:y;visibility:visible;mso-wrap-style:square" from="14603,19448" to="17465,19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ueHsQAAADbAAAADwAAAGRycy9kb3ducmV2LnhtbESPT4vCMBTE78J+h/AWvGm6QkWrUZZl&#10;BUFc8E8P3p7Ns602L6WJWr+9WRA8DjPzG2Y6b00lbtS40rKCr34EgjizuuRcwX636I1AOI+ssbJM&#10;Ch7kYD776Ewx0fbOG7ptfS4ChF2CCgrv60RKlxVk0PVtTRy8k20M+iCbXOoG7wFuKjmIoqE0WHJY&#10;KLCmn4Kyy/ZqFCz0+sijsfs7pLYcrpbnOv2NY6W6n+33BISn1r/Dr/ZSK4gH8P8l/AA5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e54exAAAANsAAAAPAAAAAAAAAAAA&#10;AAAAAKECAABkcnMvZG93bnJldi54bWxQSwUGAAAAAAQABAD5AAAAkgMAAAAA&#10;" strokecolor="#f07f09 [3204]" strokeweight=".5pt">
                  <v:stroke joinstyle="miter"/>
                </v:line>
                <v:line id="Straight Connector 213" o:spid="_x0000_s1047" style="position:absolute;flip:x;visibility:visible;mso-wrap-style:square" from="21290,22996" to="21290,29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5jaMYAAADcAAAADwAAAGRycy9kb3ducmV2LnhtbESPQWvCQBSE74L/YXmCN7NRMWjqKlIq&#10;CKWFRnPw9pp9JtHs25Ddavrvu4VCj8PMfMOst71pxJ06V1tWMI1iEMSF1TWXCk7H/WQJwnlkjY1l&#10;UvBNDrab4WCNqbYP/qB75ksRIOxSVFB536ZSuqIigy6yLXHwLrYz6IPsSqk7fAS4aeQsjhNpsOaw&#10;UGFLzxUVt+zLKNjrt09ertz7Obd18nq4tvnLYqHUeNTvnkB46v1/+K990Apm0zn8nglH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OY2jGAAAA3AAAAA8AAAAAAAAA&#10;AAAAAAAAoQIAAGRycy9kb3ducmV2LnhtbFBLBQYAAAAABAAEAPkAAACUAwAAAAA=&#10;" strokecolor="#f07f09 [3204]" strokeweight=".5pt">
                  <v:stroke joinstyle="miter"/>
                </v:line>
                <v:shape id="Text Box 205" o:spid="_x0000_s1048" type="#_x0000_t202" style="position:absolute;left:17946;top:27901;width:28556;height:6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VNtcIA&#10;AADcAAAADwAAAGRycy9kb3ducmV2LnhtbESPQWsCMRSE74X+h/AK3mq2grKuRmmLLQVP1dLzY/NM&#10;gpuXJUnX7b9vBKHHYWa+Ydbb0XdioJhcYAVP0woEcRu0Y6Pg6/j2WINIGVljF5gU/FKC7eb+bo2N&#10;Dhf+pOGQjSgQTg0qsDn3jZSpteQxTUNPXLxTiB5zkdFIHfFS4L6Ts6paSI+Oy4LFnl4ttefDj1ew&#10;ezFL09YY7a7Wzg3j92lv3pWaPIzPKxCZxvwfvrU/tIJZNYfrmXI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VU21wgAAANwAAAAPAAAAAAAAAAAAAAAAAJgCAABkcnMvZG93&#10;bnJldi54bWxQSwUGAAAAAAQABAD1AAAAhwMAAAAA&#10;" fillcolor="white [3201]" strokeweight=".5pt">
                  <v:textbox>
                    <w:txbxContent>
                      <w:p w14:paraId="3E783AD2" w14:textId="77777777" w:rsidR="00A87459" w:rsidRDefault="00A87459" w:rsidP="00221CF2">
                        <w:pPr>
                          <w:pStyle w:val="NoSpacing"/>
                          <w:jc w:val="center"/>
                        </w:pPr>
                        <w:r>
                          <w:t>Local</w:t>
                        </w:r>
                      </w:p>
                      <w:p w14:paraId="25755418" w14:textId="77777777" w:rsidR="00A87459" w:rsidRDefault="00A87459" w:rsidP="00221CF2">
                        <w:pPr>
                          <w:pStyle w:val="NoSpacing"/>
                          <w:jc w:val="center"/>
                        </w:pPr>
                        <w:r>
                          <w:t>Compilers</w:t>
                        </w:r>
                      </w:p>
                      <w:p w14:paraId="2127F357" w14:textId="77777777" w:rsidR="00A87459" w:rsidRDefault="00A87459" w:rsidP="00221CF2">
                        <w:pPr>
                          <w:pStyle w:val="NoSpacing"/>
                          <w:jc w:val="center"/>
                        </w:pPr>
                        <w:r>
                          <w:t>(</w:t>
                        </w:r>
                        <w:proofErr w:type="gramStart"/>
                        <w:r>
                          <w:t>controlled</w:t>
                        </w:r>
                        <w:proofErr w:type="gramEnd"/>
                        <w:r>
                          <w:t xml:space="preserve"> through a web service function)</w:t>
                        </w:r>
                      </w:p>
                    </w:txbxContent>
                  </v:textbox>
                </v:shape>
                <w10:anchorlock/>
              </v:group>
            </w:pict>
          </mc:Fallback>
        </mc:AlternateContent>
      </w:r>
      <w:r w:rsidR="008952C5" w:rsidRPr="00015584">
        <w:rPr>
          <w:lang w:val="en-AU"/>
        </w:rPr>
        <w:t xml:space="preserve"> </w:t>
      </w:r>
    </w:p>
    <w:p w14:paraId="59AD72C2" w14:textId="77777777" w:rsidR="00221CF2" w:rsidRPr="00015584" w:rsidRDefault="00221CF2" w:rsidP="00221CF2">
      <w:pPr>
        <w:pStyle w:val="Caption"/>
        <w:rPr>
          <w:lang w:val="en-AU"/>
        </w:rPr>
      </w:pPr>
      <w:bookmarkStart w:id="50" w:name="_Ref401915668"/>
      <w:bookmarkStart w:id="51" w:name="_Ref401915657"/>
      <w:r w:rsidRPr="00015584">
        <w:rPr>
          <w:lang w:val="en-AU"/>
        </w:rPr>
        <w:t xml:space="preserve">Figure </w:t>
      </w:r>
      <w:r w:rsidRPr="00015584">
        <w:rPr>
          <w:lang w:val="en-AU"/>
        </w:rPr>
        <w:fldChar w:fldCharType="begin"/>
      </w:r>
      <w:r w:rsidRPr="00015584">
        <w:rPr>
          <w:lang w:val="en-AU"/>
        </w:rPr>
        <w:instrText xml:space="preserve"> SEQ Figure \* ARABIC </w:instrText>
      </w:r>
      <w:r w:rsidRPr="00015584">
        <w:rPr>
          <w:lang w:val="en-AU"/>
        </w:rPr>
        <w:fldChar w:fldCharType="separate"/>
      </w:r>
      <w:r w:rsidR="00645BFD">
        <w:rPr>
          <w:noProof/>
          <w:lang w:val="en-AU"/>
        </w:rPr>
        <w:t>1</w:t>
      </w:r>
      <w:r w:rsidRPr="00015584">
        <w:rPr>
          <w:lang w:val="en-AU"/>
        </w:rPr>
        <w:fldChar w:fldCharType="end"/>
      </w:r>
      <w:bookmarkEnd w:id="50"/>
      <w:r w:rsidRPr="00015584">
        <w:rPr>
          <w:lang w:val="en-AU"/>
        </w:rPr>
        <w:t xml:space="preserve">: Architecture of the </w:t>
      </w:r>
      <w:r w:rsidR="00C77E4E" w:rsidRPr="00015584">
        <w:rPr>
          <w:lang w:val="en-AU"/>
        </w:rPr>
        <w:t>CodeHandIn</w:t>
      </w:r>
      <w:r w:rsidRPr="00015584">
        <w:rPr>
          <w:lang w:val="en-AU"/>
        </w:rPr>
        <w:t xml:space="preserve"> Module</w:t>
      </w:r>
      <w:bookmarkEnd w:id="51"/>
    </w:p>
    <w:p w14:paraId="6E186E24" w14:textId="4C713200" w:rsidR="00364947" w:rsidRPr="00015584" w:rsidRDefault="00870BBD" w:rsidP="00742310">
      <w:pPr>
        <w:rPr>
          <w:lang w:val="en-AU"/>
        </w:rPr>
      </w:pPr>
      <w:r w:rsidRPr="00015584">
        <w:rPr>
          <w:lang w:val="en-AU"/>
        </w:rPr>
        <w:t>The specification of the previous project defined the development and use of</w:t>
      </w:r>
      <w:r w:rsidR="000802EA" w:rsidRPr="00015584">
        <w:rPr>
          <w:lang w:val="en-AU"/>
        </w:rPr>
        <w:t>:</w:t>
      </w:r>
    </w:p>
    <w:p w14:paraId="3A4649F9" w14:textId="77777777" w:rsidR="00364947" w:rsidRPr="00015584" w:rsidRDefault="00364947" w:rsidP="00F17080">
      <w:pPr>
        <w:pStyle w:val="ListParagraph"/>
        <w:numPr>
          <w:ilvl w:val="0"/>
          <w:numId w:val="9"/>
        </w:numPr>
        <w:rPr>
          <w:lang w:val="en-AU"/>
        </w:rPr>
      </w:pPr>
      <w:r w:rsidRPr="00015584">
        <w:rPr>
          <w:lang w:val="en-AU"/>
        </w:rPr>
        <w:t xml:space="preserve">A </w:t>
      </w:r>
      <w:r w:rsidR="00074A4D" w:rsidRPr="00015584">
        <w:rPr>
          <w:lang w:val="en-AU"/>
        </w:rPr>
        <w:t>Moodle</w:t>
      </w:r>
      <w:r w:rsidRPr="00015584">
        <w:rPr>
          <w:lang w:val="en-AU"/>
        </w:rPr>
        <w:t xml:space="preserve"> module that handled the definition of a </w:t>
      </w:r>
      <w:r w:rsidR="00C77E4E" w:rsidRPr="00015584">
        <w:rPr>
          <w:lang w:val="en-AU"/>
        </w:rPr>
        <w:t>CodeHandIn</w:t>
      </w:r>
      <w:r w:rsidRPr="00015584">
        <w:rPr>
          <w:lang w:val="en-AU"/>
        </w:rPr>
        <w:t xml:space="preserve"> assignment, assignment instances and testing of student submissions.</w:t>
      </w:r>
    </w:p>
    <w:p w14:paraId="3590A8B4" w14:textId="77777777" w:rsidR="00364947" w:rsidRPr="00015584" w:rsidRDefault="00364947" w:rsidP="00F17080">
      <w:pPr>
        <w:pStyle w:val="ListParagraph"/>
        <w:numPr>
          <w:ilvl w:val="0"/>
          <w:numId w:val="9"/>
        </w:numPr>
        <w:rPr>
          <w:lang w:val="en-AU"/>
        </w:rPr>
      </w:pPr>
      <w:r w:rsidRPr="00015584">
        <w:rPr>
          <w:lang w:val="en-AU"/>
        </w:rPr>
        <w:t xml:space="preserve">A </w:t>
      </w:r>
      <w:r w:rsidR="00074A4D" w:rsidRPr="00015584">
        <w:rPr>
          <w:lang w:val="en-AU"/>
        </w:rPr>
        <w:t>Moodle</w:t>
      </w:r>
      <w:r w:rsidRPr="00015584">
        <w:rPr>
          <w:lang w:val="en-AU"/>
        </w:rPr>
        <w:t xml:space="preserve"> Webservice that </w:t>
      </w:r>
      <w:r w:rsidR="00870BBD" w:rsidRPr="00015584">
        <w:rPr>
          <w:lang w:val="en-AU"/>
        </w:rPr>
        <w:t xml:space="preserve">provided </w:t>
      </w:r>
      <w:r w:rsidRPr="00015584">
        <w:rPr>
          <w:lang w:val="en-AU"/>
        </w:rPr>
        <w:t xml:space="preserve">external access using XML-RPC to the </w:t>
      </w:r>
      <w:r w:rsidR="00074A4D" w:rsidRPr="00015584">
        <w:rPr>
          <w:lang w:val="en-AU"/>
        </w:rPr>
        <w:t>Moodle</w:t>
      </w:r>
      <w:r w:rsidRPr="00015584">
        <w:rPr>
          <w:lang w:val="en-AU"/>
        </w:rPr>
        <w:t xml:space="preserve"> module</w:t>
      </w:r>
      <w:r w:rsidR="00EF5D4F" w:rsidRPr="00015584">
        <w:rPr>
          <w:lang w:val="en-AU"/>
        </w:rPr>
        <w:t>, facilitating support for:</w:t>
      </w:r>
    </w:p>
    <w:p w14:paraId="09A4D3AA" w14:textId="77777777" w:rsidR="00364947" w:rsidRPr="00015584" w:rsidRDefault="00364947" w:rsidP="00F17080">
      <w:pPr>
        <w:pStyle w:val="ListParagraph"/>
        <w:numPr>
          <w:ilvl w:val="1"/>
          <w:numId w:val="9"/>
        </w:numPr>
        <w:rPr>
          <w:lang w:val="en-AU"/>
        </w:rPr>
      </w:pPr>
      <w:r w:rsidRPr="00015584">
        <w:rPr>
          <w:lang w:val="en-AU"/>
        </w:rPr>
        <w:t>Fetching assignments</w:t>
      </w:r>
    </w:p>
    <w:p w14:paraId="1358E52C" w14:textId="77777777" w:rsidR="00364947" w:rsidRPr="00015584" w:rsidRDefault="00364947" w:rsidP="00F17080">
      <w:pPr>
        <w:pStyle w:val="ListParagraph"/>
        <w:numPr>
          <w:ilvl w:val="1"/>
          <w:numId w:val="9"/>
        </w:numPr>
        <w:rPr>
          <w:lang w:val="en-AU"/>
        </w:rPr>
      </w:pPr>
      <w:r w:rsidRPr="00015584">
        <w:rPr>
          <w:lang w:val="en-AU"/>
        </w:rPr>
        <w:t>Testing assignments</w:t>
      </w:r>
    </w:p>
    <w:p w14:paraId="545C763D" w14:textId="77777777" w:rsidR="00364947" w:rsidRPr="00015584" w:rsidRDefault="00364947" w:rsidP="00F17080">
      <w:pPr>
        <w:pStyle w:val="ListParagraph"/>
        <w:numPr>
          <w:ilvl w:val="1"/>
          <w:numId w:val="9"/>
        </w:numPr>
        <w:rPr>
          <w:lang w:val="en-AU"/>
        </w:rPr>
      </w:pPr>
      <w:r w:rsidRPr="00015584">
        <w:rPr>
          <w:lang w:val="en-AU"/>
        </w:rPr>
        <w:t>Listing files</w:t>
      </w:r>
    </w:p>
    <w:p w14:paraId="7A30F745" w14:textId="77777777" w:rsidR="00364947" w:rsidRPr="00015584" w:rsidRDefault="00364947" w:rsidP="00F17080">
      <w:pPr>
        <w:pStyle w:val="ListParagraph"/>
        <w:numPr>
          <w:ilvl w:val="1"/>
          <w:numId w:val="9"/>
        </w:numPr>
        <w:rPr>
          <w:lang w:val="en-AU"/>
        </w:rPr>
      </w:pPr>
      <w:r w:rsidRPr="00015584">
        <w:rPr>
          <w:lang w:val="en-AU"/>
        </w:rPr>
        <w:t>Submitting an assignment</w:t>
      </w:r>
    </w:p>
    <w:p w14:paraId="438B0E99" w14:textId="77777777" w:rsidR="00364947" w:rsidRPr="00015584" w:rsidRDefault="00364947" w:rsidP="00F17080">
      <w:pPr>
        <w:pStyle w:val="ListParagraph"/>
        <w:numPr>
          <w:ilvl w:val="1"/>
          <w:numId w:val="9"/>
        </w:numPr>
        <w:rPr>
          <w:lang w:val="en-AU"/>
        </w:rPr>
      </w:pPr>
      <w:r w:rsidRPr="00015584">
        <w:rPr>
          <w:lang w:val="en-AU"/>
        </w:rPr>
        <w:t>Creating a test</w:t>
      </w:r>
    </w:p>
    <w:p w14:paraId="48BBD93A" w14:textId="77777777" w:rsidR="00364947" w:rsidRPr="00015584" w:rsidRDefault="00364947" w:rsidP="00F17080">
      <w:pPr>
        <w:pStyle w:val="ListParagraph"/>
        <w:numPr>
          <w:ilvl w:val="1"/>
          <w:numId w:val="9"/>
        </w:numPr>
        <w:rPr>
          <w:lang w:val="en-AU"/>
        </w:rPr>
      </w:pPr>
      <w:r w:rsidRPr="00015584">
        <w:rPr>
          <w:lang w:val="en-AU"/>
        </w:rPr>
        <w:t>Creating a checkpoint</w:t>
      </w:r>
    </w:p>
    <w:p w14:paraId="69895125" w14:textId="77777777" w:rsidR="00CE1C8A" w:rsidRPr="00015584" w:rsidRDefault="00EF5D4F" w:rsidP="00F17080">
      <w:pPr>
        <w:pStyle w:val="ListParagraph"/>
        <w:numPr>
          <w:ilvl w:val="0"/>
          <w:numId w:val="9"/>
        </w:numPr>
        <w:rPr>
          <w:lang w:val="en-AU"/>
        </w:rPr>
      </w:pPr>
      <w:r w:rsidRPr="00015584">
        <w:rPr>
          <w:lang w:val="en-AU"/>
        </w:rPr>
        <w:t>A P</w:t>
      </w:r>
      <w:r w:rsidR="00221CF2" w:rsidRPr="00015584">
        <w:rPr>
          <w:lang w:val="en-AU"/>
        </w:rPr>
        <w:t>ython 2.7 c</w:t>
      </w:r>
      <w:r w:rsidR="007C5FDD" w:rsidRPr="00015584">
        <w:rPr>
          <w:lang w:val="en-AU"/>
        </w:rPr>
        <w:t>lient to access the Web service.</w:t>
      </w:r>
    </w:p>
    <w:p w14:paraId="53FAF8CB" w14:textId="77777777" w:rsidR="00221CF2" w:rsidRPr="00015584" w:rsidRDefault="00221CF2" w:rsidP="005E3977">
      <w:pPr>
        <w:pStyle w:val="Heading3"/>
      </w:pPr>
      <w:bookmarkStart w:id="52" w:name="_Toc403336560"/>
      <w:bookmarkStart w:id="53" w:name="_Toc403371487"/>
      <w:r w:rsidRPr="00015584">
        <w:t>Design of the system</w:t>
      </w:r>
      <w:bookmarkEnd w:id="52"/>
      <w:bookmarkEnd w:id="53"/>
    </w:p>
    <w:p w14:paraId="5E27635A" w14:textId="77777777" w:rsidR="009F634C" w:rsidRPr="00015584" w:rsidRDefault="009F634C" w:rsidP="009F634C">
      <w:pPr>
        <w:rPr>
          <w:lang w:val="en-AU"/>
        </w:rPr>
      </w:pPr>
      <w:r w:rsidRPr="00015584">
        <w:rPr>
          <w:lang w:val="en-AU"/>
        </w:rPr>
        <w:t>The system design specified:</w:t>
      </w:r>
    </w:p>
    <w:p w14:paraId="281B6B35" w14:textId="621F681C" w:rsidR="00766210" w:rsidRPr="00015584" w:rsidRDefault="00371476" w:rsidP="00F17080">
      <w:pPr>
        <w:pStyle w:val="ListParagraph"/>
        <w:numPr>
          <w:ilvl w:val="0"/>
          <w:numId w:val="8"/>
        </w:numPr>
        <w:rPr>
          <w:lang w:val="en-AU"/>
        </w:rPr>
      </w:pPr>
      <w:r w:rsidRPr="00015584">
        <w:rPr>
          <w:lang w:val="en-AU"/>
        </w:rPr>
        <w:t>The d</w:t>
      </w:r>
      <w:r w:rsidR="00221CF2" w:rsidRPr="00015584">
        <w:rPr>
          <w:lang w:val="en-AU"/>
        </w:rPr>
        <w:t xml:space="preserve">ata requirements and data </w:t>
      </w:r>
      <w:r w:rsidR="000802EA" w:rsidRPr="00015584">
        <w:rPr>
          <w:lang w:val="en-AU"/>
        </w:rPr>
        <w:t>s</w:t>
      </w:r>
      <w:r w:rsidR="00221CF2" w:rsidRPr="00015584">
        <w:rPr>
          <w:lang w:val="en-AU"/>
        </w:rPr>
        <w:t xml:space="preserve">cheme the project used, </w:t>
      </w:r>
      <w:r w:rsidR="007B300A" w:rsidRPr="00015584">
        <w:rPr>
          <w:lang w:val="en-AU"/>
        </w:rPr>
        <w:t>outlin</w:t>
      </w:r>
      <w:r w:rsidR="00712EF2" w:rsidRPr="00015584">
        <w:rPr>
          <w:lang w:val="en-AU"/>
        </w:rPr>
        <w:t>i</w:t>
      </w:r>
      <w:r w:rsidR="007B300A" w:rsidRPr="00015584">
        <w:rPr>
          <w:lang w:val="en-AU"/>
        </w:rPr>
        <w:t>ng</w:t>
      </w:r>
      <w:r w:rsidR="00221CF2" w:rsidRPr="00015584">
        <w:rPr>
          <w:lang w:val="en-AU"/>
        </w:rPr>
        <w:t xml:space="preserve"> what constituted a test, checkpoint, </w:t>
      </w:r>
      <w:r w:rsidR="00C77E4E" w:rsidRPr="00015584">
        <w:rPr>
          <w:lang w:val="en-AU"/>
        </w:rPr>
        <w:t>CodeHandIn</w:t>
      </w:r>
      <w:r w:rsidR="00221CF2" w:rsidRPr="00015584">
        <w:rPr>
          <w:lang w:val="en-AU"/>
        </w:rPr>
        <w:t xml:space="preserve"> assignment and a </w:t>
      </w:r>
      <w:r w:rsidR="00C77E4E" w:rsidRPr="00015584">
        <w:rPr>
          <w:lang w:val="en-AU"/>
        </w:rPr>
        <w:t>CodeHandIn</w:t>
      </w:r>
      <w:r w:rsidR="00221CF2" w:rsidRPr="00015584">
        <w:rPr>
          <w:lang w:val="en-AU"/>
        </w:rPr>
        <w:t xml:space="preserve"> submission. </w:t>
      </w:r>
    </w:p>
    <w:p w14:paraId="3EEC9F3B" w14:textId="77777777" w:rsidR="001205C5" w:rsidRPr="00015584" w:rsidRDefault="00766210" w:rsidP="00766210">
      <w:pPr>
        <w:pStyle w:val="ListParagraph"/>
        <w:rPr>
          <w:lang w:val="en-AU"/>
        </w:rPr>
      </w:pPr>
      <w:r w:rsidRPr="00015584">
        <w:rPr>
          <w:lang w:val="en-AU"/>
        </w:rPr>
        <w:t xml:space="preserve">The updated data requirements can be found in section </w:t>
      </w:r>
      <w:r w:rsidRPr="00015584">
        <w:rPr>
          <w:lang w:val="en-AU"/>
        </w:rPr>
        <w:fldChar w:fldCharType="begin"/>
      </w:r>
      <w:r w:rsidRPr="00015584">
        <w:rPr>
          <w:lang w:val="en-AU"/>
        </w:rPr>
        <w:instrText xml:space="preserve"> REF _Ref403310489 \r \h </w:instrText>
      </w:r>
      <w:r w:rsidRPr="00015584">
        <w:rPr>
          <w:lang w:val="en-AU"/>
        </w:rPr>
      </w:r>
      <w:r w:rsidRPr="00015584">
        <w:rPr>
          <w:lang w:val="en-AU"/>
        </w:rPr>
        <w:fldChar w:fldCharType="separate"/>
      </w:r>
      <w:r w:rsidR="003C6B0D" w:rsidRPr="00015584">
        <w:rPr>
          <w:lang w:val="en-AU"/>
        </w:rPr>
        <w:t>3.2.1.2</w:t>
      </w:r>
      <w:r w:rsidRPr="00015584">
        <w:rPr>
          <w:lang w:val="en-AU"/>
        </w:rPr>
        <w:fldChar w:fldCharType="end"/>
      </w:r>
      <w:r w:rsidRPr="00015584">
        <w:rPr>
          <w:lang w:val="en-AU"/>
        </w:rPr>
        <w:t xml:space="preserve"> </w:t>
      </w:r>
      <w:r w:rsidRPr="00015584">
        <w:rPr>
          <w:lang w:val="en-AU"/>
        </w:rPr>
        <w:fldChar w:fldCharType="begin"/>
      </w:r>
      <w:r w:rsidRPr="00015584">
        <w:rPr>
          <w:lang w:val="en-AU"/>
        </w:rPr>
        <w:instrText xml:space="preserve"> REF _Ref403310489 \h </w:instrText>
      </w:r>
      <w:r w:rsidRPr="00015584">
        <w:rPr>
          <w:lang w:val="en-AU"/>
        </w:rPr>
      </w:r>
      <w:r w:rsidRPr="00015584">
        <w:rPr>
          <w:lang w:val="en-AU"/>
        </w:rPr>
        <w:fldChar w:fldCharType="separate"/>
      </w:r>
      <w:r w:rsidR="003C6B0D" w:rsidRPr="00015584">
        <w:rPr>
          <w:lang w:val="en-AU"/>
        </w:rPr>
        <w:t>Data requirements</w:t>
      </w:r>
      <w:r w:rsidRPr="00015584">
        <w:rPr>
          <w:lang w:val="en-AU"/>
        </w:rPr>
        <w:fldChar w:fldCharType="end"/>
      </w:r>
      <w:r w:rsidRPr="00015584">
        <w:rPr>
          <w:lang w:val="en-AU"/>
        </w:rPr>
        <w:t>.</w:t>
      </w:r>
    </w:p>
    <w:p w14:paraId="16A55F25" w14:textId="77777777" w:rsidR="00221CF2" w:rsidRPr="00015584" w:rsidRDefault="001205C5" w:rsidP="00F17080">
      <w:pPr>
        <w:pStyle w:val="ListParagraph"/>
        <w:numPr>
          <w:ilvl w:val="0"/>
          <w:numId w:val="8"/>
        </w:numPr>
        <w:rPr>
          <w:lang w:val="en-AU"/>
        </w:rPr>
      </w:pPr>
      <w:r w:rsidRPr="00015584">
        <w:rPr>
          <w:lang w:val="en-AU"/>
        </w:rPr>
        <w:t>U</w:t>
      </w:r>
      <w:r w:rsidR="00221CF2" w:rsidRPr="00015584">
        <w:rPr>
          <w:lang w:val="en-AU"/>
        </w:rPr>
        <w:t xml:space="preserve">ses cases </w:t>
      </w:r>
      <w:r w:rsidR="00F045FA" w:rsidRPr="00015584">
        <w:rPr>
          <w:lang w:val="en-AU"/>
        </w:rPr>
        <w:t>for the</w:t>
      </w:r>
      <w:r w:rsidR="00221CF2" w:rsidRPr="00015584">
        <w:rPr>
          <w:lang w:val="en-AU"/>
        </w:rPr>
        <w:t xml:space="preserve"> </w:t>
      </w:r>
      <w:r w:rsidR="00F045FA" w:rsidRPr="00015584">
        <w:rPr>
          <w:lang w:val="en-AU"/>
        </w:rPr>
        <w:t>three</w:t>
      </w:r>
      <w:r w:rsidR="00221CF2" w:rsidRPr="00015584">
        <w:rPr>
          <w:lang w:val="en-AU"/>
        </w:rPr>
        <w:t xml:space="preserve"> main relevant systems operations</w:t>
      </w:r>
      <w:r w:rsidR="00C37CB4" w:rsidRPr="00015584">
        <w:rPr>
          <w:lang w:val="en-AU"/>
        </w:rPr>
        <w:t xml:space="preserve">, that of </w:t>
      </w:r>
    </w:p>
    <w:p w14:paraId="613FD792" w14:textId="77777777" w:rsidR="00221CF2" w:rsidRPr="00015584" w:rsidRDefault="00C77E4E" w:rsidP="00F17080">
      <w:pPr>
        <w:pStyle w:val="ListParagraph"/>
        <w:numPr>
          <w:ilvl w:val="1"/>
          <w:numId w:val="8"/>
        </w:numPr>
        <w:rPr>
          <w:lang w:val="en-AU"/>
        </w:rPr>
      </w:pPr>
      <w:r w:rsidRPr="00015584">
        <w:rPr>
          <w:lang w:val="en-AU"/>
        </w:rPr>
        <w:t>CodeHandIn</w:t>
      </w:r>
      <w:r w:rsidR="00C37CB4" w:rsidRPr="00015584">
        <w:rPr>
          <w:lang w:val="en-AU"/>
        </w:rPr>
        <w:t xml:space="preserve"> assignment creation (test, </w:t>
      </w:r>
      <w:r w:rsidR="00221CF2" w:rsidRPr="00015584">
        <w:rPr>
          <w:lang w:val="en-AU"/>
        </w:rPr>
        <w:t xml:space="preserve">checkpoint </w:t>
      </w:r>
      <w:r w:rsidR="00C37CB4" w:rsidRPr="00015584">
        <w:rPr>
          <w:lang w:val="en-AU"/>
        </w:rPr>
        <w:t>and relevant info specification)</w:t>
      </w:r>
      <w:r w:rsidR="001205C5" w:rsidRPr="00015584">
        <w:rPr>
          <w:lang w:val="en-AU"/>
        </w:rPr>
        <w:t>,</w:t>
      </w:r>
    </w:p>
    <w:p w14:paraId="693DE0AA" w14:textId="77777777" w:rsidR="00221CF2" w:rsidRPr="00015584" w:rsidRDefault="00C37CB4" w:rsidP="00F17080">
      <w:pPr>
        <w:pStyle w:val="ListParagraph"/>
        <w:numPr>
          <w:ilvl w:val="1"/>
          <w:numId w:val="8"/>
        </w:numPr>
        <w:rPr>
          <w:lang w:val="en-AU"/>
        </w:rPr>
      </w:pPr>
      <w:r w:rsidRPr="00015584">
        <w:rPr>
          <w:lang w:val="en-AU"/>
        </w:rPr>
        <w:t>the submission and testing of assignments</w:t>
      </w:r>
      <w:r w:rsidR="001205C5" w:rsidRPr="00015584">
        <w:rPr>
          <w:lang w:val="en-AU"/>
        </w:rPr>
        <w:t xml:space="preserve"> and</w:t>
      </w:r>
    </w:p>
    <w:p w14:paraId="05E0D7CB" w14:textId="77777777" w:rsidR="00221CF2" w:rsidRPr="00015584" w:rsidRDefault="00C37CB4" w:rsidP="00F17080">
      <w:pPr>
        <w:pStyle w:val="ListParagraph"/>
        <w:numPr>
          <w:ilvl w:val="1"/>
          <w:numId w:val="8"/>
        </w:numPr>
        <w:rPr>
          <w:lang w:val="en-AU"/>
        </w:rPr>
      </w:pPr>
      <w:r w:rsidRPr="00015584">
        <w:rPr>
          <w:lang w:val="en-AU"/>
        </w:rPr>
        <w:lastRenderedPageBreak/>
        <w:t>review of submissions</w:t>
      </w:r>
    </w:p>
    <w:p w14:paraId="1DC327CB" w14:textId="77777777" w:rsidR="00221CF2" w:rsidRPr="00015584" w:rsidRDefault="00221CF2" w:rsidP="00221CF2">
      <w:pPr>
        <w:pStyle w:val="ListParagraph"/>
        <w:rPr>
          <w:lang w:val="en-AU"/>
        </w:rPr>
      </w:pPr>
      <w:r w:rsidRPr="00015584">
        <w:rPr>
          <w:lang w:val="en-AU"/>
        </w:rPr>
        <w:t xml:space="preserve">Since </w:t>
      </w:r>
      <w:r w:rsidR="00A57ECD" w:rsidRPr="00015584">
        <w:rPr>
          <w:lang w:val="en-AU"/>
        </w:rPr>
        <w:t xml:space="preserve">the use cases describe </w:t>
      </w:r>
      <w:r w:rsidRPr="00015584">
        <w:rPr>
          <w:lang w:val="en-AU"/>
        </w:rPr>
        <w:t>patterns of system use</w:t>
      </w:r>
      <w:r w:rsidR="00A57ECD" w:rsidRPr="00015584">
        <w:rPr>
          <w:lang w:val="en-AU"/>
        </w:rPr>
        <w:t>, that</w:t>
      </w:r>
      <w:r w:rsidRPr="00015584">
        <w:rPr>
          <w:lang w:val="en-AU"/>
        </w:rPr>
        <w:t xml:space="preserve"> are essentially as is used in this version of development, the diagrams can be found in appendix </w:t>
      </w:r>
      <w:r w:rsidR="00766210" w:rsidRPr="00015584">
        <w:rPr>
          <w:lang w:val="en-AU"/>
        </w:rPr>
        <w:fldChar w:fldCharType="begin"/>
      </w:r>
      <w:r w:rsidR="00766210" w:rsidRPr="00015584">
        <w:rPr>
          <w:lang w:val="en-AU"/>
        </w:rPr>
        <w:instrText xml:space="preserve"> REF _Ref403310392 \r \h </w:instrText>
      </w:r>
      <w:r w:rsidR="00766210" w:rsidRPr="00015584">
        <w:rPr>
          <w:lang w:val="en-AU"/>
        </w:rPr>
      </w:r>
      <w:r w:rsidR="00766210" w:rsidRPr="00015584">
        <w:rPr>
          <w:lang w:val="en-AU"/>
        </w:rPr>
        <w:fldChar w:fldCharType="separate"/>
      </w:r>
      <w:r w:rsidR="003C6B0D" w:rsidRPr="00015584">
        <w:rPr>
          <w:lang w:val="en-AU"/>
        </w:rPr>
        <w:t>8.1</w:t>
      </w:r>
      <w:r w:rsidR="00766210" w:rsidRPr="00015584">
        <w:rPr>
          <w:lang w:val="en-AU"/>
        </w:rPr>
        <w:fldChar w:fldCharType="end"/>
      </w:r>
      <w:r w:rsidR="00766210" w:rsidRPr="00015584">
        <w:rPr>
          <w:lang w:val="en-AU"/>
        </w:rPr>
        <w:t xml:space="preserve"> </w:t>
      </w:r>
      <w:r w:rsidR="00766210" w:rsidRPr="00015584">
        <w:rPr>
          <w:lang w:val="en-AU"/>
        </w:rPr>
        <w:fldChar w:fldCharType="begin"/>
      </w:r>
      <w:r w:rsidR="00766210" w:rsidRPr="00015584">
        <w:rPr>
          <w:lang w:val="en-AU"/>
        </w:rPr>
        <w:instrText xml:space="preserve"> REF _Ref403310392 \h </w:instrText>
      </w:r>
      <w:r w:rsidR="00766210" w:rsidRPr="00015584">
        <w:rPr>
          <w:lang w:val="en-AU"/>
        </w:rPr>
      </w:r>
      <w:r w:rsidR="00766210" w:rsidRPr="00015584">
        <w:rPr>
          <w:lang w:val="en-AU"/>
        </w:rPr>
        <w:fldChar w:fldCharType="separate"/>
      </w:r>
      <w:r w:rsidR="003C6B0D" w:rsidRPr="00015584">
        <w:rPr>
          <w:lang w:val="en-AU"/>
        </w:rPr>
        <w:t>Use Case diagrams form the previous project</w:t>
      </w:r>
      <w:r w:rsidR="00766210" w:rsidRPr="00015584">
        <w:rPr>
          <w:lang w:val="en-AU"/>
        </w:rPr>
        <w:fldChar w:fldCharType="end"/>
      </w:r>
    </w:p>
    <w:p w14:paraId="62DA4E31" w14:textId="77777777" w:rsidR="00221CF2" w:rsidRPr="00015584" w:rsidRDefault="00221CF2" w:rsidP="005E3977">
      <w:pPr>
        <w:pStyle w:val="Heading3"/>
      </w:pPr>
      <w:bookmarkStart w:id="54" w:name="_Toc403336561"/>
      <w:bookmarkStart w:id="55" w:name="_Toc403371488"/>
      <w:r w:rsidRPr="00015584">
        <w:t>Issues with the system</w:t>
      </w:r>
      <w:bookmarkEnd w:id="54"/>
      <w:bookmarkEnd w:id="55"/>
    </w:p>
    <w:p w14:paraId="6BF69786" w14:textId="77777777" w:rsidR="009F634C" w:rsidRPr="00015584" w:rsidRDefault="009F634C" w:rsidP="009F634C">
      <w:pPr>
        <w:rPr>
          <w:lang w:val="en-AU"/>
        </w:rPr>
      </w:pPr>
      <w:r w:rsidRPr="00015584">
        <w:rPr>
          <w:lang w:val="en-AU"/>
        </w:rPr>
        <w:t>This first version of the system is more a prototype than a fully functionally polished system. As such there are few drawbacks, most of which are noted in the re</w:t>
      </w:r>
      <w:r w:rsidR="00B9120C" w:rsidRPr="00015584">
        <w:rPr>
          <w:lang w:val="en-AU"/>
        </w:rPr>
        <w:t>m</w:t>
      </w:r>
      <w:r w:rsidRPr="00015584">
        <w:rPr>
          <w:lang w:val="en-AU"/>
        </w:rPr>
        <w:t>a</w:t>
      </w:r>
      <w:r w:rsidR="00B9120C" w:rsidRPr="00015584">
        <w:rPr>
          <w:lang w:val="en-AU"/>
        </w:rPr>
        <w:t>in</w:t>
      </w:r>
      <w:r w:rsidRPr="00015584">
        <w:rPr>
          <w:lang w:val="en-AU"/>
        </w:rPr>
        <w:t xml:space="preserve">ing and future work </w:t>
      </w:r>
      <w:r w:rsidR="00B9120C" w:rsidRPr="00015584">
        <w:rPr>
          <w:lang w:val="en-AU"/>
        </w:rPr>
        <w:t>sections of the t</w:t>
      </w:r>
      <w:r w:rsidRPr="00015584">
        <w:rPr>
          <w:lang w:val="en-AU"/>
        </w:rPr>
        <w:t xml:space="preserve">hesis submitted by Johnathon Mackenzie. </w:t>
      </w:r>
    </w:p>
    <w:p w14:paraId="6E1FD4D5" w14:textId="77777777" w:rsidR="009F634C" w:rsidRPr="00015584" w:rsidRDefault="009F634C" w:rsidP="00B9120C">
      <w:pPr>
        <w:pStyle w:val="NoSpacing"/>
        <w:rPr>
          <w:lang w:val="en-AU"/>
        </w:rPr>
      </w:pPr>
      <w:r w:rsidRPr="00015584">
        <w:rPr>
          <w:lang w:val="en-AU"/>
        </w:rPr>
        <w:t xml:space="preserve">Some of the more notable </w:t>
      </w:r>
      <w:r w:rsidR="00B9120C" w:rsidRPr="00015584">
        <w:rPr>
          <w:lang w:val="en-AU"/>
        </w:rPr>
        <w:t>issues with the previous system</w:t>
      </w:r>
      <w:r w:rsidRPr="00015584">
        <w:rPr>
          <w:lang w:val="en-AU"/>
        </w:rPr>
        <w:t xml:space="preserve"> include:</w:t>
      </w:r>
    </w:p>
    <w:p w14:paraId="5634D19C" w14:textId="77777777" w:rsidR="009F634C" w:rsidRPr="00015584" w:rsidRDefault="001D7F79" w:rsidP="00F17080">
      <w:pPr>
        <w:pStyle w:val="ListParagraph"/>
        <w:numPr>
          <w:ilvl w:val="0"/>
          <w:numId w:val="10"/>
        </w:numPr>
        <w:rPr>
          <w:lang w:val="en-AU"/>
        </w:rPr>
      </w:pPr>
      <w:r w:rsidRPr="00015584">
        <w:rPr>
          <w:lang w:val="en-AU"/>
        </w:rPr>
        <w:t>No sandbox support (</w:t>
      </w:r>
      <w:r w:rsidR="009F634C" w:rsidRPr="00015584">
        <w:rPr>
          <w:lang w:val="en-AU"/>
        </w:rPr>
        <w:t xml:space="preserve">though sandbox types were looked into, no specific type </w:t>
      </w:r>
      <w:r w:rsidR="009E46A4" w:rsidRPr="00015584">
        <w:rPr>
          <w:lang w:val="en-AU"/>
        </w:rPr>
        <w:t xml:space="preserve">was </w:t>
      </w:r>
      <w:r w:rsidR="009F634C" w:rsidRPr="00015584">
        <w:rPr>
          <w:lang w:val="en-AU"/>
        </w:rPr>
        <w:t>chosen or developed</w:t>
      </w:r>
      <w:r w:rsidRPr="00015584">
        <w:rPr>
          <w:lang w:val="en-AU"/>
        </w:rPr>
        <w:t>);</w:t>
      </w:r>
    </w:p>
    <w:p w14:paraId="435A2C9B" w14:textId="77777777" w:rsidR="009F634C" w:rsidRPr="00015584" w:rsidRDefault="009F634C" w:rsidP="00F17080">
      <w:pPr>
        <w:pStyle w:val="ListParagraph"/>
        <w:numPr>
          <w:ilvl w:val="0"/>
          <w:numId w:val="10"/>
        </w:numPr>
        <w:rPr>
          <w:lang w:val="en-AU"/>
        </w:rPr>
      </w:pPr>
      <w:r w:rsidRPr="00015584">
        <w:rPr>
          <w:lang w:val="en-AU"/>
        </w:rPr>
        <w:t>The absence of any form of plagiarism detection. Though this was probably due to the complexity of producing a plagiarism detection plugin combined with the fact that</w:t>
      </w:r>
      <w:r w:rsidR="009D024F" w:rsidRPr="00015584">
        <w:rPr>
          <w:lang w:val="en-AU"/>
        </w:rPr>
        <w:t xml:space="preserve"> there already existed a separate project for developing of</w:t>
      </w:r>
      <w:r w:rsidR="001D7F79" w:rsidRPr="00015584">
        <w:rPr>
          <w:lang w:val="en-AU"/>
        </w:rPr>
        <w:t xml:space="preserve"> a plagiarism detection plugin;</w:t>
      </w:r>
      <w:r w:rsidRPr="00015584">
        <w:rPr>
          <w:lang w:val="en-AU"/>
        </w:rPr>
        <w:t xml:space="preserve"> </w:t>
      </w:r>
    </w:p>
    <w:p w14:paraId="756E1577" w14:textId="77777777" w:rsidR="009F634C" w:rsidRPr="00015584" w:rsidRDefault="009F634C" w:rsidP="00F17080">
      <w:pPr>
        <w:pStyle w:val="ListParagraph"/>
        <w:numPr>
          <w:ilvl w:val="0"/>
          <w:numId w:val="10"/>
        </w:numPr>
        <w:rPr>
          <w:lang w:val="en-AU"/>
        </w:rPr>
      </w:pPr>
      <w:r w:rsidRPr="00015584">
        <w:rPr>
          <w:lang w:val="en-AU"/>
        </w:rPr>
        <w:t>No</w:t>
      </w:r>
      <w:r w:rsidR="00CA34AF" w:rsidRPr="00015584">
        <w:rPr>
          <w:lang w:val="en-AU"/>
        </w:rPr>
        <w:t xml:space="preserve"> support for updating, </w:t>
      </w:r>
      <w:r w:rsidR="00E020D4" w:rsidRPr="00015584">
        <w:rPr>
          <w:lang w:val="en-AU"/>
        </w:rPr>
        <w:t>deleting or</w:t>
      </w:r>
      <w:r w:rsidRPr="00015584">
        <w:rPr>
          <w:lang w:val="en-AU"/>
        </w:rPr>
        <w:t xml:space="preserve"> reordering of checkpoints or tests</w:t>
      </w:r>
      <w:r w:rsidR="00CA34AF" w:rsidRPr="00015584">
        <w:rPr>
          <w:lang w:val="en-AU"/>
        </w:rPr>
        <w:t xml:space="preserve">. It was however suggested that support for viewing a </w:t>
      </w:r>
      <w:r w:rsidR="00C77E4E" w:rsidRPr="00015584">
        <w:rPr>
          <w:lang w:val="en-AU"/>
        </w:rPr>
        <w:t>CodeHandIn</w:t>
      </w:r>
      <w:r w:rsidR="00CA34AF" w:rsidRPr="00015584">
        <w:rPr>
          <w:lang w:val="en-AU"/>
        </w:rPr>
        <w:t xml:space="preserve"> be added to the </w:t>
      </w:r>
      <w:r w:rsidR="00074A4D" w:rsidRPr="00015584">
        <w:rPr>
          <w:lang w:val="en-AU"/>
        </w:rPr>
        <w:t>Moodle</w:t>
      </w:r>
      <w:r w:rsidR="00CA34AF" w:rsidRPr="00015584">
        <w:rPr>
          <w:lang w:val="en-AU"/>
        </w:rPr>
        <w:t xml:space="preserve"> module to solve this problem</w:t>
      </w:r>
      <w:r w:rsidR="001D7F79" w:rsidRPr="00015584">
        <w:rPr>
          <w:lang w:val="en-AU"/>
        </w:rPr>
        <w:t>;</w:t>
      </w:r>
    </w:p>
    <w:p w14:paraId="1B3A6A4C" w14:textId="77777777" w:rsidR="009F634C" w:rsidRPr="00015584" w:rsidRDefault="009F634C" w:rsidP="00F17080">
      <w:pPr>
        <w:pStyle w:val="ListParagraph"/>
        <w:numPr>
          <w:ilvl w:val="0"/>
          <w:numId w:val="10"/>
        </w:numPr>
        <w:rPr>
          <w:lang w:val="en-AU"/>
        </w:rPr>
      </w:pPr>
      <w:r w:rsidRPr="00015584">
        <w:rPr>
          <w:lang w:val="en-AU"/>
        </w:rPr>
        <w:t xml:space="preserve">Not fully integrated with the </w:t>
      </w:r>
      <w:r w:rsidR="00074A4D" w:rsidRPr="00015584">
        <w:rPr>
          <w:lang w:val="en-AU"/>
        </w:rPr>
        <w:t>Moodle</w:t>
      </w:r>
      <w:r w:rsidR="001D7F79" w:rsidRPr="00015584">
        <w:rPr>
          <w:lang w:val="en-AU"/>
        </w:rPr>
        <w:t xml:space="preserve"> gradebook;</w:t>
      </w:r>
    </w:p>
    <w:p w14:paraId="2B0CA706" w14:textId="77777777" w:rsidR="002E1E70" w:rsidRPr="00015584" w:rsidRDefault="002E1E70" w:rsidP="00F17080">
      <w:pPr>
        <w:pStyle w:val="ListParagraph"/>
        <w:numPr>
          <w:ilvl w:val="0"/>
          <w:numId w:val="10"/>
        </w:numPr>
        <w:rPr>
          <w:lang w:val="en-AU"/>
        </w:rPr>
      </w:pPr>
      <w:r w:rsidRPr="00015584">
        <w:rPr>
          <w:lang w:val="en-AU"/>
        </w:rPr>
        <w:t>The assessor cannot batch run the assignments for regrading</w:t>
      </w:r>
      <w:r w:rsidR="001D7F79" w:rsidRPr="00015584">
        <w:rPr>
          <w:lang w:val="en-AU"/>
        </w:rPr>
        <w:t>;</w:t>
      </w:r>
    </w:p>
    <w:p w14:paraId="1F705A9D" w14:textId="77777777" w:rsidR="002E1E70" w:rsidRPr="00015584" w:rsidRDefault="009D024F" w:rsidP="00F17080">
      <w:pPr>
        <w:pStyle w:val="ListParagraph"/>
        <w:numPr>
          <w:ilvl w:val="0"/>
          <w:numId w:val="10"/>
        </w:numPr>
        <w:rPr>
          <w:lang w:val="en-AU"/>
        </w:rPr>
      </w:pPr>
      <w:r w:rsidRPr="00015584">
        <w:rPr>
          <w:lang w:val="en-AU"/>
        </w:rPr>
        <w:t>The</w:t>
      </w:r>
      <w:r w:rsidR="001D7F79" w:rsidRPr="00015584">
        <w:rPr>
          <w:lang w:val="en-AU"/>
        </w:rPr>
        <w:t xml:space="preserve"> P</w:t>
      </w:r>
      <w:r w:rsidR="002E1E70" w:rsidRPr="00015584">
        <w:rPr>
          <w:lang w:val="en-AU"/>
        </w:rPr>
        <w:t>ython script</w:t>
      </w:r>
      <w:r w:rsidRPr="00015584">
        <w:rPr>
          <w:lang w:val="en-AU"/>
        </w:rPr>
        <w:t xml:space="preserve"> required </w:t>
      </w:r>
      <w:r w:rsidR="001D7F79" w:rsidRPr="00015584">
        <w:rPr>
          <w:lang w:val="en-AU"/>
        </w:rPr>
        <w:t>details to be entered each time;</w:t>
      </w:r>
    </w:p>
    <w:p w14:paraId="3450ECD0" w14:textId="77777777" w:rsidR="002E1E70" w:rsidRPr="00015584" w:rsidRDefault="00CF5779" w:rsidP="00F17080">
      <w:pPr>
        <w:pStyle w:val="ListParagraph"/>
        <w:numPr>
          <w:ilvl w:val="0"/>
          <w:numId w:val="10"/>
        </w:numPr>
        <w:rPr>
          <w:lang w:val="en-AU"/>
        </w:rPr>
      </w:pPr>
      <w:r w:rsidRPr="00015584">
        <w:rPr>
          <w:lang w:val="en-AU"/>
        </w:rPr>
        <w:t>No</w:t>
      </w:r>
      <w:r w:rsidR="009D024F" w:rsidRPr="00015584">
        <w:rPr>
          <w:lang w:val="en-AU"/>
        </w:rPr>
        <w:t xml:space="preserve"> support for group assignments and collaborative work.</w:t>
      </w:r>
    </w:p>
    <w:p w14:paraId="1F99AEBF" w14:textId="77777777" w:rsidR="00A221E5" w:rsidRPr="00015584" w:rsidRDefault="00A221E5" w:rsidP="00614A7D">
      <w:pPr>
        <w:pStyle w:val="Heading1"/>
      </w:pPr>
      <w:bookmarkStart w:id="56" w:name="_Toc403336562"/>
      <w:bookmarkStart w:id="57" w:name="_Toc403371489"/>
      <w:r w:rsidRPr="00015584">
        <w:t>System Design</w:t>
      </w:r>
      <w:bookmarkEnd w:id="56"/>
      <w:bookmarkEnd w:id="57"/>
    </w:p>
    <w:p w14:paraId="44BC9770" w14:textId="0F42C948" w:rsidR="00A519A5" w:rsidRPr="00015584" w:rsidRDefault="009E7853" w:rsidP="009E7853">
      <w:pPr>
        <w:rPr>
          <w:lang w:val="en-AU"/>
        </w:rPr>
      </w:pPr>
      <w:r w:rsidRPr="00015584">
        <w:rPr>
          <w:lang w:val="en-AU"/>
        </w:rPr>
        <w:t xml:space="preserve">The </w:t>
      </w:r>
      <w:r w:rsidR="001D7F79" w:rsidRPr="00015584">
        <w:rPr>
          <w:lang w:val="en-AU"/>
        </w:rPr>
        <w:t xml:space="preserve">updated </w:t>
      </w:r>
      <w:r w:rsidRPr="00015584">
        <w:rPr>
          <w:lang w:val="en-AU"/>
        </w:rPr>
        <w:t>system extends and redefines the system specified by the previous project</w:t>
      </w:r>
      <w:r w:rsidR="00A519A5" w:rsidRPr="00015584">
        <w:rPr>
          <w:lang w:val="en-AU"/>
        </w:rPr>
        <w:t>, to address many of the issues present in the previous system. This is predominantly achieved through a change in architecture for closer integration with the existing Moodle components. There are also several other improvements that address items specified in the future and remaining work sections of the previous project, such as better IDE support, more documentation and more robust coding of reworked sections.</w:t>
      </w:r>
    </w:p>
    <w:p w14:paraId="65D19E4A" w14:textId="785C73A2" w:rsidR="009E7853" w:rsidRPr="00015584" w:rsidRDefault="009E7853" w:rsidP="009E7853">
      <w:pPr>
        <w:rPr>
          <w:lang w:val="en-AU"/>
        </w:rPr>
      </w:pPr>
      <w:r w:rsidRPr="00015584">
        <w:rPr>
          <w:lang w:val="en-AU"/>
        </w:rPr>
        <w:t xml:space="preserve">The project ran </w:t>
      </w:r>
      <w:r w:rsidR="001D0645" w:rsidRPr="00015584">
        <w:rPr>
          <w:lang w:val="en-AU"/>
        </w:rPr>
        <w:t>over the course of 1 semester and as such development essentially occurred over a period of 12 weeks</w:t>
      </w:r>
      <w:r w:rsidR="00364761" w:rsidRPr="00015584">
        <w:rPr>
          <w:lang w:val="en-AU"/>
        </w:rPr>
        <w:t>,</w:t>
      </w:r>
      <w:r w:rsidR="001D0645" w:rsidRPr="00015584">
        <w:rPr>
          <w:lang w:val="en-AU"/>
        </w:rPr>
        <w:t xml:space="preserve"> so several of the initial aims such as the full testing, integration and an open review were not realised.</w:t>
      </w:r>
      <w:r w:rsidR="00BC457E" w:rsidRPr="00015584">
        <w:rPr>
          <w:lang w:val="en-AU"/>
        </w:rPr>
        <w:t xml:space="preserve"> As such the system design and interfaces are still evolving and are expected to change from when the project final</w:t>
      </w:r>
      <w:r w:rsidR="001D7F79" w:rsidRPr="00015584">
        <w:rPr>
          <w:lang w:val="en-AU"/>
        </w:rPr>
        <w:t>ly</w:t>
      </w:r>
      <w:r w:rsidR="00BC457E" w:rsidRPr="00015584">
        <w:rPr>
          <w:lang w:val="en-AU"/>
        </w:rPr>
        <w:t xml:space="preserve"> begins to be used in operation in the future.</w:t>
      </w:r>
    </w:p>
    <w:p w14:paraId="35B272F9" w14:textId="77777777" w:rsidR="00D76EA4" w:rsidRPr="00015584" w:rsidRDefault="00D76EA4" w:rsidP="009E7853">
      <w:pPr>
        <w:rPr>
          <w:lang w:val="en-AU"/>
        </w:rPr>
      </w:pPr>
      <w:r w:rsidRPr="00015584">
        <w:rPr>
          <w:lang w:val="en-AU"/>
        </w:rPr>
        <w:t xml:space="preserve">This chapter defines </w:t>
      </w:r>
      <w:r w:rsidR="001977B4" w:rsidRPr="00015584">
        <w:rPr>
          <w:lang w:val="en-AU"/>
        </w:rPr>
        <w:t xml:space="preserve">the </w:t>
      </w:r>
      <w:r w:rsidRPr="00015584">
        <w:rPr>
          <w:lang w:val="en-AU"/>
        </w:rPr>
        <w:t>new architecture</w:t>
      </w:r>
      <w:r w:rsidR="001977B4" w:rsidRPr="00015584">
        <w:rPr>
          <w:lang w:val="en-AU"/>
        </w:rPr>
        <w:t>, the</w:t>
      </w:r>
      <w:r w:rsidRPr="00015584">
        <w:rPr>
          <w:lang w:val="en-AU"/>
        </w:rPr>
        <w:t xml:space="preserve"> relevant changes in the package components that supported it and the introduction of </w:t>
      </w:r>
      <w:r w:rsidR="00505884" w:rsidRPr="00015584">
        <w:rPr>
          <w:lang w:val="en-AU"/>
        </w:rPr>
        <w:t>a</w:t>
      </w:r>
      <w:r w:rsidRPr="00015584">
        <w:rPr>
          <w:lang w:val="en-AU"/>
        </w:rPr>
        <w:t xml:space="preserve"> new NetBeans plugin and </w:t>
      </w:r>
      <w:r w:rsidR="00505884" w:rsidRPr="00015584">
        <w:rPr>
          <w:lang w:val="en-AU"/>
        </w:rPr>
        <w:t xml:space="preserve">a new </w:t>
      </w:r>
      <w:r w:rsidRPr="00015584">
        <w:rPr>
          <w:lang w:val="en-AU"/>
        </w:rPr>
        <w:t>Java Client.</w:t>
      </w:r>
    </w:p>
    <w:p w14:paraId="19F17820" w14:textId="77777777" w:rsidR="00A221E5" w:rsidRPr="00015584" w:rsidRDefault="00E020D4" w:rsidP="0069692F">
      <w:pPr>
        <w:pStyle w:val="Heading2"/>
      </w:pPr>
      <w:bookmarkStart w:id="58" w:name="_Toc403336563"/>
      <w:bookmarkStart w:id="59" w:name="_Toc403371490"/>
      <w:r w:rsidRPr="00015584">
        <w:lastRenderedPageBreak/>
        <w:t>Architectur</w:t>
      </w:r>
      <w:r w:rsidR="00262EE7" w:rsidRPr="00015584">
        <w:t>al changes over the previous project</w:t>
      </w:r>
      <w:bookmarkEnd w:id="58"/>
      <w:bookmarkEnd w:id="59"/>
    </w:p>
    <w:p w14:paraId="5F9A29E8" w14:textId="77777777" w:rsidR="00E020D4" w:rsidRPr="00015584" w:rsidRDefault="00A62484" w:rsidP="00A0350A">
      <w:pPr>
        <w:keepNext/>
        <w:jc w:val="center"/>
        <w:rPr>
          <w:lang w:val="en-AU"/>
        </w:rPr>
      </w:pPr>
      <w:r w:rsidRPr="00015584">
        <w:rPr>
          <w:noProof/>
          <w:lang w:val="en-AU"/>
        </w:rPr>
        <mc:AlternateContent>
          <mc:Choice Requires="wpg">
            <w:drawing>
              <wp:inline distT="0" distB="0" distL="0" distR="0" wp14:anchorId="0A960762" wp14:editId="38A5E41D">
                <wp:extent cx="5033358" cy="3279109"/>
                <wp:effectExtent l="0" t="19050" r="15240" b="17145"/>
                <wp:docPr id="14" name="Group 14"/>
                <wp:cNvGraphicFramePr/>
                <a:graphic xmlns:a="http://schemas.openxmlformats.org/drawingml/2006/main">
                  <a:graphicData uri="http://schemas.microsoft.com/office/word/2010/wordprocessingGroup">
                    <wpg:wgp>
                      <wpg:cNvGrpSpPr/>
                      <wpg:grpSpPr>
                        <a:xfrm>
                          <a:off x="0" y="0"/>
                          <a:ext cx="5033358" cy="3279109"/>
                          <a:chOff x="0" y="0"/>
                          <a:chExt cx="5033358" cy="3279109"/>
                        </a:xfrm>
                      </wpg:grpSpPr>
                      <wps:wsp>
                        <wps:cNvPr id="2" name="Oval 2"/>
                        <wps:cNvSpPr/>
                        <wps:spPr>
                          <a:xfrm>
                            <a:off x="79283" y="761120"/>
                            <a:ext cx="173990" cy="198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Connector 3"/>
                        <wps:cNvCnPr/>
                        <wps:spPr>
                          <a:xfrm>
                            <a:off x="0" y="1088824"/>
                            <a:ext cx="32575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 name="Straight Connector 4"/>
                        <wps:cNvCnPr/>
                        <wps:spPr>
                          <a:xfrm flipH="1">
                            <a:off x="79283" y="1252676"/>
                            <a:ext cx="86995"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 name="Straight Connector 5"/>
                        <wps:cNvCnPr/>
                        <wps:spPr>
                          <a:xfrm>
                            <a:off x="163852" y="1252676"/>
                            <a:ext cx="86995"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 name="Straight Connector 7"/>
                        <wps:cNvCnPr/>
                        <wps:spPr>
                          <a:xfrm>
                            <a:off x="163852" y="961970"/>
                            <a:ext cx="0" cy="2940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 name="Text Box 29"/>
                        <wps:cNvSpPr txBox="1"/>
                        <wps:spPr>
                          <a:xfrm>
                            <a:off x="613123" y="0"/>
                            <a:ext cx="4420235" cy="3279109"/>
                          </a:xfrm>
                          <a:prstGeom prst="rect">
                            <a:avLst/>
                          </a:prstGeom>
                          <a:solidFill>
                            <a:schemeClr val="lt1"/>
                          </a:solidFill>
                          <a:ln w="34925" cmpd="dbl">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101887" tIns="50944" rIns="101887" bIns="50944" numCol="1" spcCol="0" rtlCol="0" fromWordArt="0" anchor="t" anchorCtr="0" forceAA="0" compatLnSpc="1">
                          <a:prstTxWarp prst="textNoShape">
                            <a:avLst/>
                          </a:prstTxWarp>
                          <a:noAutofit/>
                        </wps:bodyPr>
                      </wps:wsp>
                      <wps:wsp>
                        <wps:cNvPr id="61" name="Straight Connector 61"/>
                        <wps:cNvCnPr/>
                        <wps:spPr>
                          <a:xfrm>
                            <a:off x="1638520" y="0"/>
                            <a:ext cx="0" cy="326420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Straight Connector 62"/>
                        <wps:cNvCnPr/>
                        <wps:spPr>
                          <a:xfrm>
                            <a:off x="4112157" y="0"/>
                            <a:ext cx="0" cy="326641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Text Box 1"/>
                        <wps:cNvSpPr txBox="1"/>
                        <wps:spPr>
                          <a:xfrm>
                            <a:off x="2130076" y="332990"/>
                            <a:ext cx="1919480" cy="2229546"/>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19ECDB" w14:textId="77777777" w:rsidR="00A87459" w:rsidRDefault="00A87459" w:rsidP="00A62484">
                              <w:pPr>
                                <w:pStyle w:val="NormalWeb"/>
                                <w:spacing w:before="0" w:beforeAutospacing="0" w:after="178" w:afterAutospacing="0" w:line="254" w:lineRule="auto"/>
                                <w:jc w:val="center"/>
                              </w:pPr>
                              <w:r>
                                <w:rPr>
                                  <w:rFonts w:asciiTheme="minorHAnsi" w:eastAsia="Calibri" w:hAnsi="Calibri" w:cstheme="minorBidi"/>
                                  <w:color w:val="000000"/>
                                  <w:kern w:val="24"/>
                                  <w:sz w:val="62"/>
                                  <w:szCs w:val="62"/>
                                </w:rPr>
                                <w:t>Moodle</w:t>
                              </w:r>
                            </w:p>
                          </w:txbxContent>
                        </wps:txbx>
                        <wps:bodyPr rot="0" spcFirstLastPara="0" vert="horz" wrap="square" lIns="101887" tIns="0" rIns="101887" bIns="50944" numCol="1" spcCol="0" rtlCol="0" fromWordArt="0" anchor="t" anchorCtr="0" forceAA="0" compatLnSpc="1">
                          <a:prstTxWarp prst="textNoShape">
                            <a:avLst/>
                          </a:prstTxWarp>
                          <a:noAutofit/>
                        </wps:bodyPr>
                      </wps:wsp>
                      <wps:wsp>
                        <wps:cNvPr id="64" name="Text Box 3"/>
                        <wps:cNvSpPr txBox="1"/>
                        <wps:spPr>
                          <a:xfrm>
                            <a:off x="2526492" y="750548"/>
                            <a:ext cx="1380469" cy="1726291"/>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83F594" w14:textId="77777777" w:rsidR="00A87459" w:rsidRDefault="00A87459" w:rsidP="00A62484">
                              <w:pPr>
                                <w:pStyle w:val="NormalWeb"/>
                                <w:spacing w:before="0" w:beforeAutospacing="0" w:after="178" w:afterAutospacing="0" w:line="254" w:lineRule="auto"/>
                                <w:jc w:val="center"/>
                              </w:pPr>
                              <w:r>
                                <w:rPr>
                                  <w:rFonts w:asciiTheme="minorHAnsi" w:eastAsia="Calibri" w:hAnsi="Calibri" w:cstheme="minorBidi"/>
                                  <w:color w:val="000000"/>
                                  <w:kern w:val="24"/>
                                  <w:sz w:val="25"/>
                                  <w:szCs w:val="25"/>
                                </w:rPr>
                                <w:t>Moodle’s existing Assignment Module</w:t>
                              </w:r>
                            </w:p>
                          </w:txbxContent>
                        </wps:txbx>
                        <wps:bodyPr rot="0" spcFirstLastPara="0" vert="horz" wrap="square" lIns="0" tIns="50944" rIns="0" bIns="50944" numCol="1" spcCol="0" rtlCol="0" fromWordArt="0" anchor="t" anchorCtr="0" forceAA="0" compatLnSpc="1">
                          <a:prstTxWarp prst="textNoShape">
                            <a:avLst/>
                          </a:prstTxWarp>
                          <a:noAutofit/>
                        </wps:bodyPr>
                      </wps:wsp>
                      <wps:wsp>
                        <wps:cNvPr id="67" name="Text Box 25"/>
                        <wps:cNvSpPr txBox="1"/>
                        <wps:spPr>
                          <a:xfrm>
                            <a:off x="681835" y="58141"/>
                            <a:ext cx="889160" cy="35447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0DD0592" w14:textId="77777777" w:rsidR="00A87459" w:rsidRDefault="00A87459" w:rsidP="00A62484">
                              <w:pPr>
                                <w:pStyle w:val="NormalWeb"/>
                                <w:spacing w:before="0" w:beforeAutospacing="0" w:after="178" w:afterAutospacing="0" w:line="254" w:lineRule="auto"/>
                              </w:pPr>
                              <w:r>
                                <w:rPr>
                                  <w:rFonts w:asciiTheme="minorHAnsi" w:eastAsia="Calibri" w:hAnsi="Calibri" w:cstheme="minorBidi"/>
                                  <w:color w:val="000000"/>
                                  <w:kern w:val="24"/>
                                  <w:sz w:val="25"/>
                                  <w:szCs w:val="25"/>
                                </w:rPr>
                                <w:t>Client Side</w:t>
                              </w:r>
                            </w:p>
                          </w:txbxContent>
                        </wps:txbx>
                        <wps:bodyPr rot="0" spcFirstLastPara="0" vert="horz" wrap="none" lIns="101887" tIns="50944" rIns="101887" bIns="50944" numCol="1" spcCol="0" rtlCol="0" fromWordArt="0" anchor="t" anchorCtr="0" forceAA="0" compatLnSpc="1">
                          <a:prstTxWarp prst="textNoShape">
                            <a:avLst/>
                          </a:prstTxWarp>
                          <a:noAutofit/>
                        </wps:bodyPr>
                      </wps:wsp>
                      <wps:wsp>
                        <wps:cNvPr id="68" name="Text Box 26"/>
                        <wps:cNvSpPr txBox="1"/>
                        <wps:spPr>
                          <a:xfrm>
                            <a:off x="2182931" y="0"/>
                            <a:ext cx="1468645" cy="3538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51E30C" w14:textId="77777777" w:rsidR="00A87459" w:rsidRDefault="00A87459" w:rsidP="00A62484">
                              <w:pPr>
                                <w:pStyle w:val="NormalWeb"/>
                                <w:spacing w:before="0" w:beforeAutospacing="0" w:after="178" w:afterAutospacing="0" w:line="254" w:lineRule="auto"/>
                              </w:pPr>
                              <w:r>
                                <w:rPr>
                                  <w:rFonts w:asciiTheme="minorHAnsi" w:eastAsia="Calibri" w:hAnsi="Calibri" w:cstheme="minorBidi"/>
                                  <w:color w:val="000000"/>
                                  <w:kern w:val="24"/>
                                  <w:sz w:val="25"/>
                                  <w:szCs w:val="25"/>
                                </w:rPr>
                                <w:t>Moodle Server Side</w:t>
                              </w:r>
                            </w:p>
                          </w:txbxContent>
                        </wps:txbx>
                        <wps:bodyPr rot="0" spcFirstLastPara="0" vert="horz" wrap="none" lIns="101887" tIns="50944" rIns="101887" bIns="50944" numCol="1" spcCol="0" rtlCol="0" fromWordArt="0" anchor="t" anchorCtr="0" forceAA="0" compatLnSpc="1">
                          <a:prstTxWarp prst="textNoShape">
                            <a:avLst/>
                          </a:prstTxWarp>
                          <a:noAutofit/>
                        </wps:bodyPr>
                      </wps:wsp>
                      <wps:wsp>
                        <wps:cNvPr id="69" name="Text Box 31"/>
                        <wps:cNvSpPr txBox="1"/>
                        <wps:spPr>
                          <a:xfrm>
                            <a:off x="4170298" y="15857"/>
                            <a:ext cx="795858" cy="587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59354C" w14:textId="77777777" w:rsidR="00A87459" w:rsidRDefault="00A87459" w:rsidP="00A62484">
                              <w:pPr>
                                <w:pStyle w:val="NormalWeb"/>
                                <w:spacing w:before="0" w:beforeAutospacing="0" w:after="0" w:afterAutospacing="0"/>
                                <w:jc w:val="center"/>
                              </w:pPr>
                              <w:r>
                                <w:rPr>
                                  <w:rFonts w:asciiTheme="minorHAnsi" w:eastAsia="Calibri" w:hAnsi="Calibri"/>
                                  <w:color w:val="000000" w:themeColor="dark1"/>
                                  <w:kern w:val="24"/>
                                  <w:sz w:val="25"/>
                                  <w:szCs w:val="25"/>
                                </w:rPr>
                                <w:t>Compiler</w:t>
                              </w:r>
                            </w:p>
                            <w:p w14:paraId="125E9A53" w14:textId="77777777" w:rsidR="00A87459" w:rsidRDefault="00A87459" w:rsidP="00A62484">
                              <w:pPr>
                                <w:pStyle w:val="NormalWeb"/>
                                <w:spacing w:before="0" w:beforeAutospacing="0" w:after="0" w:afterAutospacing="0"/>
                                <w:jc w:val="center"/>
                              </w:pPr>
                              <w:r>
                                <w:rPr>
                                  <w:rFonts w:asciiTheme="minorHAnsi" w:eastAsia="Calibri" w:hAnsi="Calibri"/>
                                  <w:color w:val="000000" w:themeColor="dark1"/>
                                  <w:kern w:val="24"/>
                                  <w:sz w:val="25"/>
                                  <w:szCs w:val="25"/>
                                </w:rPr>
                                <w:t>System</w:t>
                              </w:r>
                            </w:p>
                          </w:txbxContent>
                        </wps:txbx>
                        <wps:bodyPr rot="0" spcFirstLastPara="0" vert="horz" wrap="none" lIns="101887" tIns="50944" rIns="101887" bIns="50944" numCol="1" spcCol="0" rtlCol="0" fromWordArt="0" anchor="t" anchorCtr="0" forceAA="0" compatLnSpc="1">
                          <a:prstTxWarp prst="textNoShape">
                            <a:avLst/>
                          </a:prstTxWarp>
                          <a:noAutofit/>
                        </wps:bodyPr>
                      </wps:wsp>
                      <wps:wsp>
                        <wps:cNvPr id="65" name="Text Box 2"/>
                        <wps:cNvSpPr txBox="1"/>
                        <wps:spPr>
                          <a:xfrm>
                            <a:off x="2912337" y="1226248"/>
                            <a:ext cx="663556" cy="534857"/>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827B5D" w14:textId="77777777" w:rsidR="00A87459" w:rsidRDefault="00A87459" w:rsidP="00A62484">
                              <w:pPr>
                                <w:pStyle w:val="NormalWeb"/>
                                <w:spacing w:before="0" w:beforeAutospacing="0" w:after="0" w:afterAutospacing="0"/>
                                <w:jc w:val="center"/>
                              </w:pPr>
                              <w:r>
                                <w:rPr>
                                  <w:rFonts w:asciiTheme="minorHAnsi" w:eastAsia="Calibri" w:hAnsi="Calibri" w:cstheme="minorBidi"/>
                                  <w:color w:val="000000"/>
                                  <w:kern w:val="24"/>
                                  <w:sz w:val="18"/>
                                  <w:szCs w:val="18"/>
                                </w:rPr>
                                <w:t>Codehandin</w:t>
                              </w:r>
                            </w:p>
                            <w:p w14:paraId="5AC3812A" w14:textId="77777777" w:rsidR="00A87459" w:rsidRDefault="00A87459" w:rsidP="00A62484">
                              <w:pPr>
                                <w:pStyle w:val="NormalWeb"/>
                                <w:spacing w:before="0" w:beforeAutospacing="0" w:after="0" w:afterAutospacing="0"/>
                                <w:jc w:val="center"/>
                              </w:pPr>
                              <w:r>
                                <w:rPr>
                                  <w:rFonts w:asciiTheme="minorHAnsi" w:eastAsia="Calibri" w:hAnsi="Calibri" w:cstheme="minorBidi"/>
                                  <w:color w:val="000000"/>
                                  <w:kern w:val="24"/>
                                  <w:sz w:val="18"/>
                                  <w:szCs w:val="18"/>
                                </w:rPr>
                                <w:t>Submission</w:t>
                              </w:r>
                            </w:p>
                            <w:p w14:paraId="193F150E" w14:textId="77777777" w:rsidR="00A87459" w:rsidRDefault="00A87459" w:rsidP="00A62484">
                              <w:pPr>
                                <w:pStyle w:val="NormalWeb"/>
                                <w:spacing w:before="0" w:beforeAutospacing="0" w:after="0" w:afterAutospacing="0"/>
                                <w:jc w:val="center"/>
                              </w:pPr>
                              <w:r>
                                <w:rPr>
                                  <w:rFonts w:asciiTheme="minorHAnsi" w:eastAsia="Calibri" w:hAnsi="Calibri" w:cstheme="minorBidi"/>
                                  <w:color w:val="000000"/>
                                  <w:kern w:val="24"/>
                                  <w:sz w:val="18"/>
                                  <w:szCs w:val="18"/>
                                </w:rPr>
                                <w:t>Plugin</w:t>
                              </w:r>
                            </w:p>
                          </w:txbxContent>
                        </wps:txbx>
                        <wps:bodyPr rot="0" spcFirstLastPara="0" vert="horz" wrap="square" lIns="0" tIns="50944" rIns="0" bIns="50944" numCol="1" spcCol="0" rtlCol="0" fromWordArt="0" anchor="t" anchorCtr="0" forceAA="0" compatLnSpc="1">
                          <a:prstTxWarp prst="textNoShape">
                            <a:avLst/>
                          </a:prstTxWarp>
                          <a:noAutofit/>
                        </wps:bodyPr>
                      </wps:wsp>
                      <wps:wsp>
                        <wps:cNvPr id="66" name="Text Box 6"/>
                        <wps:cNvSpPr txBox="1"/>
                        <wps:spPr>
                          <a:xfrm>
                            <a:off x="2907052" y="1881656"/>
                            <a:ext cx="663361" cy="527209"/>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6174DD7" w14:textId="77777777" w:rsidR="00A87459" w:rsidRDefault="00A87459" w:rsidP="00A62484">
                              <w:pPr>
                                <w:pStyle w:val="NormalWeb"/>
                                <w:spacing w:before="0" w:beforeAutospacing="0" w:after="0" w:afterAutospacing="0"/>
                                <w:jc w:val="center"/>
                              </w:pPr>
                              <w:r>
                                <w:rPr>
                                  <w:rFonts w:asciiTheme="minorHAnsi" w:eastAsia="Calibri" w:hAnsi="Calibri" w:cstheme="minorBidi"/>
                                  <w:color w:val="000000"/>
                                  <w:kern w:val="24"/>
                                  <w:sz w:val="18"/>
                                  <w:szCs w:val="18"/>
                                </w:rPr>
                                <w:t>Codehandin</w:t>
                              </w:r>
                            </w:p>
                            <w:p w14:paraId="37121164" w14:textId="77777777" w:rsidR="00A87459" w:rsidRDefault="00A87459" w:rsidP="00A62484">
                              <w:pPr>
                                <w:pStyle w:val="NormalWeb"/>
                                <w:spacing w:before="0" w:beforeAutospacing="0" w:after="0" w:afterAutospacing="0"/>
                                <w:jc w:val="center"/>
                              </w:pPr>
                              <w:r>
                                <w:rPr>
                                  <w:rFonts w:asciiTheme="minorHAnsi" w:eastAsia="Calibri" w:hAnsi="Calibri" w:cstheme="minorBidi"/>
                                  <w:color w:val="000000"/>
                                  <w:kern w:val="24"/>
                                  <w:sz w:val="18"/>
                                  <w:szCs w:val="18"/>
                                </w:rPr>
                                <w:t>Feedback</w:t>
                              </w:r>
                            </w:p>
                            <w:p w14:paraId="4B31EC77" w14:textId="77777777" w:rsidR="00A87459" w:rsidRDefault="00A87459" w:rsidP="00A62484">
                              <w:pPr>
                                <w:pStyle w:val="NormalWeb"/>
                                <w:spacing w:before="0" w:beforeAutospacing="0" w:after="0" w:afterAutospacing="0"/>
                                <w:jc w:val="center"/>
                              </w:pPr>
                              <w:r>
                                <w:rPr>
                                  <w:rFonts w:asciiTheme="minorHAnsi" w:eastAsia="Calibri" w:hAnsi="Calibri" w:cstheme="minorBidi"/>
                                  <w:color w:val="000000"/>
                                  <w:kern w:val="24"/>
                                  <w:sz w:val="18"/>
                                  <w:szCs w:val="18"/>
                                </w:rPr>
                                <w:t>Plugin</w:t>
                              </w:r>
                            </w:p>
                          </w:txbxContent>
                        </wps:txbx>
                        <wps:bodyPr rot="0" spcFirstLastPara="0" vert="horz" wrap="square" lIns="0" tIns="50944" rIns="0" bIns="50944" numCol="1" spcCol="0" rtlCol="0" fromWordArt="0" anchor="t" anchorCtr="0" forceAA="0" compatLnSpc="1">
                          <a:prstTxWarp prst="textNoShape">
                            <a:avLst/>
                          </a:prstTxWarp>
                          <a:noAutofit/>
                        </wps:bodyPr>
                      </wps:wsp>
                      <wps:wsp>
                        <wps:cNvPr id="70" name="Text Box 8"/>
                        <wps:cNvSpPr txBox="1"/>
                        <wps:spPr>
                          <a:xfrm>
                            <a:off x="1701946" y="1791802"/>
                            <a:ext cx="751658" cy="684293"/>
                          </a:xfrm>
                          <a:prstGeom prst="rect">
                            <a:avLst/>
                          </a:prstGeom>
                          <a:solidFill>
                            <a:schemeClr val="bg1"/>
                          </a:solid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B2D73C3" w14:textId="77777777" w:rsidR="00A87459" w:rsidRDefault="00A87459" w:rsidP="00A62484">
                              <w:pPr>
                                <w:pStyle w:val="NormalWeb"/>
                                <w:spacing w:before="0" w:beforeAutospacing="0" w:after="0" w:afterAutospacing="0"/>
                                <w:jc w:val="center"/>
                              </w:pPr>
                              <w:r>
                                <w:rPr>
                                  <w:rFonts w:asciiTheme="minorHAnsi" w:eastAsia="Calibri" w:hAnsi="Calibri" w:cstheme="minorBidi"/>
                                  <w:color w:val="000000"/>
                                  <w:kern w:val="24"/>
                                  <w:sz w:val="18"/>
                                  <w:szCs w:val="18"/>
                                </w:rPr>
                                <w:t>Codehandin</w:t>
                              </w:r>
                            </w:p>
                            <w:p w14:paraId="19BEF601" w14:textId="77777777" w:rsidR="00A87459" w:rsidRDefault="00A87459" w:rsidP="00A62484">
                              <w:pPr>
                                <w:pStyle w:val="NormalWeb"/>
                                <w:spacing w:before="0" w:beforeAutospacing="0" w:after="0" w:afterAutospacing="0"/>
                                <w:jc w:val="center"/>
                              </w:pPr>
                              <w:r>
                                <w:rPr>
                                  <w:rFonts w:asciiTheme="minorHAnsi" w:eastAsia="Calibri" w:hAnsi="Calibri" w:cstheme="minorBidi"/>
                                  <w:color w:val="000000"/>
                                  <w:kern w:val="24"/>
                                  <w:sz w:val="18"/>
                                  <w:szCs w:val="18"/>
                                </w:rPr>
                                <w:t>Web service interface</w:t>
                              </w:r>
                            </w:p>
                          </w:txbxContent>
                        </wps:txbx>
                        <wps:bodyPr rot="0" spcFirstLastPara="0" vert="horz" wrap="square" lIns="0" tIns="50944" rIns="0" bIns="50944" numCol="1" spcCol="0" rtlCol="0" fromWordArt="0" anchor="t" anchorCtr="0" forceAA="0" compatLnSpc="1">
                          <a:prstTxWarp prst="textNoShape">
                            <a:avLst/>
                          </a:prstTxWarp>
                          <a:noAutofit/>
                        </wps:bodyPr>
                      </wps:wsp>
                      <wps:wsp>
                        <wps:cNvPr id="71" name="Straight Connector 71"/>
                        <wps:cNvCnPr/>
                        <wps:spPr>
                          <a:xfrm>
                            <a:off x="1485239" y="1612093"/>
                            <a:ext cx="215933" cy="18031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3" name="Text Box 35"/>
                        <wps:cNvSpPr txBox="1"/>
                        <wps:spPr>
                          <a:xfrm>
                            <a:off x="4212582" y="1627950"/>
                            <a:ext cx="751939" cy="685644"/>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302709" w14:textId="77777777" w:rsidR="00A87459" w:rsidRDefault="00A87459" w:rsidP="00A62484">
                              <w:pPr>
                                <w:pStyle w:val="NormalWeb"/>
                                <w:spacing w:before="0" w:beforeAutospacing="0" w:after="0" w:afterAutospacing="0"/>
                                <w:jc w:val="center"/>
                              </w:pPr>
                              <w:r>
                                <w:rPr>
                                  <w:rFonts w:asciiTheme="minorHAnsi" w:eastAsia="Calibri" w:hAnsi="Calibri" w:cstheme="minorBidi"/>
                                  <w:color w:val="000000"/>
                                  <w:kern w:val="24"/>
                                  <w:sz w:val="18"/>
                                  <w:szCs w:val="18"/>
                                </w:rPr>
                                <w:t xml:space="preserve">Remote </w:t>
                              </w:r>
                            </w:p>
                            <w:p w14:paraId="50564289" w14:textId="77777777" w:rsidR="00A87459" w:rsidRDefault="00A87459" w:rsidP="00A62484">
                              <w:pPr>
                                <w:pStyle w:val="NormalWeb"/>
                                <w:spacing w:before="0" w:beforeAutospacing="0" w:after="0" w:afterAutospacing="0"/>
                                <w:jc w:val="center"/>
                              </w:pPr>
                              <w:r>
                                <w:rPr>
                                  <w:rFonts w:asciiTheme="minorHAnsi" w:eastAsia="Calibri" w:hAnsi="Calibri" w:cstheme="minorBidi"/>
                                  <w:color w:val="000000"/>
                                  <w:kern w:val="24"/>
                                  <w:sz w:val="18"/>
                                  <w:szCs w:val="18"/>
                                </w:rPr>
                                <w:t>Sandboxed Compiler controller</w:t>
                              </w:r>
                            </w:p>
                            <w:p w14:paraId="18435970" w14:textId="77777777" w:rsidR="00A87459" w:rsidRDefault="00A87459" w:rsidP="00A62484">
                              <w:pPr>
                                <w:pStyle w:val="NormalWeb"/>
                                <w:spacing w:before="0" w:beforeAutospacing="0" w:after="0" w:afterAutospacing="0"/>
                                <w:jc w:val="center"/>
                              </w:pPr>
                              <w:r>
                                <w:rPr>
                                  <w:rFonts w:asciiTheme="minorHAnsi" w:eastAsia="Calibri" w:hAnsi="Calibri" w:cstheme="minorBidi"/>
                                  <w:color w:val="000000"/>
                                  <w:kern w:val="24"/>
                                  <w:sz w:val="18"/>
                                  <w:szCs w:val="18"/>
                                </w:rPr>
                                <w:t> </w:t>
                              </w:r>
                            </w:p>
                          </w:txbxContent>
                        </wps:txbx>
                        <wps:bodyPr rot="0" spcFirstLastPara="0" vert="horz" wrap="square" lIns="101887" tIns="50944" rIns="101887" bIns="50944" numCol="1" spcCol="0" rtlCol="0" fromWordArt="0" anchor="t" anchorCtr="0" forceAA="0" compatLnSpc="1">
                          <a:prstTxWarp prst="textNoShape">
                            <a:avLst/>
                          </a:prstTxWarp>
                          <a:noAutofit/>
                        </wps:bodyPr>
                      </wps:wsp>
                      <wps:wsp>
                        <wps:cNvPr id="77" name="Straight Connector 77"/>
                        <wps:cNvCnPr/>
                        <wps:spPr>
                          <a:xfrm>
                            <a:off x="2452494" y="1094109"/>
                            <a:ext cx="454425" cy="1671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8" name="Straight Connector 78"/>
                        <wps:cNvCnPr/>
                        <wps:spPr>
                          <a:xfrm flipV="1">
                            <a:off x="2404924" y="1945083"/>
                            <a:ext cx="499861" cy="3828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9" name="Straight Connector 79"/>
                        <wps:cNvCnPr/>
                        <wps:spPr>
                          <a:xfrm flipV="1">
                            <a:off x="2399639" y="1723089"/>
                            <a:ext cx="497448" cy="57803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Text Box 83"/>
                        <wps:cNvSpPr txBox="1"/>
                        <wps:spPr>
                          <a:xfrm>
                            <a:off x="2674487" y="1289674"/>
                            <a:ext cx="268995" cy="365089"/>
                          </a:xfrm>
                          <a:prstGeom prst="rect">
                            <a:avLst/>
                          </a:prstGeom>
                          <a:solidFill>
                            <a:schemeClr val="bg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4C3A788" w14:textId="77777777" w:rsidR="00A87459" w:rsidRDefault="00A87459" w:rsidP="00A62484">
                              <w:pPr>
                                <w:pStyle w:val="NormalWeb"/>
                                <w:spacing w:before="0" w:beforeAutospacing="0" w:after="178" w:afterAutospacing="0" w:line="256" w:lineRule="auto"/>
                                <w:jc w:val="center"/>
                              </w:pPr>
                              <w:r w:rsidRPr="005D1090">
                                <w:rPr>
                                  <w:rFonts w:asciiTheme="minorHAnsi" w:eastAsia="Calibri" w:hAnsi="Calibri"/>
                                  <w:color w:val="000000"/>
                                  <w:kern w:val="24"/>
                                  <w:sz w:val="49"/>
                                  <w:szCs w:val="49"/>
                                  <w14:shadow w14:blurRad="38100" w14:dist="19050" w14:dir="2700000" w14:sx="100000" w14:sy="100000" w14:kx="0" w14:ky="0" w14:algn="tl">
                                    <w14:schemeClr w14:val="dk1">
                                      <w14:alpha w14:val="60000"/>
                                    </w14:schemeClr>
                                  </w14:shadow>
                                </w:rPr>
                                <w:t>1</w:t>
                              </w:r>
                            </w:p>
                          </w:txbxContent>
                        </wps:txbx>
                        <wps:bodyPr rot="0" spcFirstLastPara="0" vert="horz" wrap="square" lIns="0" tIns="0" rIns="0" bIns="0" numCol="1" spcCol="0" rtlCol="0" fromWordArt="0" anchor="t" anchorCtr="0" forceAA="0" compatLnSpc="1">
                          <a:prstTxWarp prst="textNoShape">
                            <a:avLst/>
                          </a:prstTxWarp>
                          <a:noAutofit/>
                        </wps:bodyPr>
                      </wps:wsp>
                      <wps:wsp>
                        <wps:cNvPr id="80" name="Text Box 1"/>
                        <wps:cNvSpPr txBox="1"/>
                        <wps:spPr>
                          <a:xfrm>
                            <a:off x="1797086" y="1474669"/>
                            <a:ext cx="268995" cy="365089"/>
                          </a:xfrm>
                          <a:prstGeom prst="rect">
                            <a:avLst/>
                          </a:prstGeom>
                          <a:solidFill>
                            <a:schemeClr val="bg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75775C" w14:textId="77777777" w:rsidR="00A87459" w:rsidRDefault="00A87459" w:rsidP="00A62484">
                              <w:pPr>
                                <w:pStyle w:val="NormalWeb"/>
                                <w:spacing w:before="0" w:beforeAutospacing="0" w:after="178" w:afterAutospacing="0" w:line="256" w:lineRule="auto"/>
                                <w:jc w:val="center"/>
                              </w:pPr>
                              <w:r w:rsidRPr="005D1090">
                                <w:rPr>
                                  <w:rFonts w:asciiTheme="minorHAnsi" w:eastAsia="Calibri" w:hAnsi="Calibri"/>
                                  <w:color w:val="000000"/>
                                  <w:kern w:val="24"/>
                                  <w:sz w:val="49"/>
                                  <w:szCs w:val="49"/>
                                  <w14:shadow w14:blurRad="38100" w14:dist="19050" w14:dir="2700000" w14:sx="100000" w14:sy="100000" w14:kx="0" w14:ky="0" w14:algn="tl">
                                    <w14:schemeClr w14:val="dk1">
                                      <w14:alpha w14:val="60000"/>
                                    </w14:schemeClr>
                                  </w14:shadow>
                                </w:rPr>
                                <w:t>3</w:t>
                              </w:r>
                            </w:p>
                          </w:txbxContent>
                        </wps:txbx>
                        <wps:bodyPr rot="0" spcFirstLastPara="0" vert="horz" wrap="square" lIns="0" tIns="0" rIns="0" bIns="0" numCol="1" spcCol="0" rtlCol="0" fromWordArt="0" anchor="t" anchorCtr="0" forceAA="0" compatLnSpc="1">
                          <a:prstTxWarp prst="textNoShape">
                            <a:avLst/>
                          </a:prstTxWarp>
                          <a:noAutofit/>
                        </wps:bodyPr>
                      </wps:wsp>
                      <wps:wsp>
                        <wps:cNvPr id="72" name="Text Box 24"/>
                        <wps:cNvSpPr txBox="1"/>
                        <wps:spPr>
                          <a:xfrm>
                            <a:off x="1760087" y="2251644"/>
                            <a:ext cx="647561" cy="181354"/>
                          </a:xfrm>
                          <a:prstGeom prst="rect">
                            <a:avLst/>
                          </a:prstGeom>
                          <a:solidFill>
                            <a:schemeClr val="bg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B87F600" w14:textId="77777777" w:rsidR="00A87459" w:rsidRDefault="00A87459" w:rsidP="00A62484">
                              <w:pPr>
                                <w:pStyle w:val="NormalWeb"/>
                                <w:spacing w:before="0" w:beforeAutospacing="0" w:after="178" w:afterAutospacing="0" w:line="254" w:lineRule="auto"/>
                                <w:jc w:val="center"/>
                              </w:pPr>
                              <w:r>
                                <w:rPr>
                                  <w:rFonts w:asciiTheme="minorHAnsi" w:eastAsia="Calibri" w:hAnsi="Calibri" w:cstheme="minorBidi"/>
                                  <w:color w:val="000000"/>
                                  <w:kern w:val="24"/>
                                  <w:sz w:val="18"/>
                                  <w:szCs w:val="18"/>
                                </w:rPr>
                                <w:t>Shared lib</w:t>
                              </w:r>
                            </w:p>
                          </w:txbxContent>
                        </wps:txbx>
                        <wps:bodyPr rot="0" spcFirstLastPara="0" vert="horz" wrap="square" lIns="0" tIns="0" rIns="0" bIns="50944" numCol="1" spcCol="0" rtlCol="0" fromWordArt="0" anchor="t" anchorCtr="0" forceAA="0" compatLnSpc="1">
                          <a:prstTxWarp prst="textNoShape">
                            <a:avLst/>
                          </a:prstTxWarp>
                          <a:noAutofit/>
                        </wps:bodyPr>
                      </wps:wsp>
                      <wps:wsp>
                        <wps:cNvPr id="82" name="Text Box 84"/>
                        <wps:cNvSpPr txBox="1"/>
                        <wps:spPr>
                          <a:xfrm>
                            <a:off x="2687931" y="2087792"/>
                            <a:ext cx="268995" cy="365089"/>
                          </a:xfrm>
                          <a:prstGeom prst="rect">
                            <a:avLst/>
                          </a:prstGeom>
                          <a:solidFill>
                            <a:schemeClr val="bg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68F967" w14:textId="77777777" w:rsidR="00A87459" w:rsidRDefault="00A87459" w:rsidP="00A62484">
                              <w:pPr>
                                <w:pStyle w:val="NormalWeb"/>
                                <w:spacing w:before="0" w:beforeAutospacing="0" w:after="178" w:afterAutospacing="0" w:line="256" w:lineRule="auto"/>
                                <w:jc w:val="center"/>
                              </w:pPr>
                              <w:r>
                                <w:rPr>
                                  <w:rFonts w:asciiTheme="minorHAnsi" w:eastAsia="Calibri" w:hAnsi="Calibri"/>
                                  <w:color w:val="000000"/>
                                  <w:kern w:val="24"/>
                                  <w:sz w:val="49"/>
                                  <w:szCs w:val="49"/>
                                  <w14:shadow w14:blurRad="38100" w14:dist="19050" w14:dir="2700000" w14:sx="100000" w14:sy="100000" w14:kx="0" w14:ky="0" w14:algn="tl">
                                    <w14:schemeClr w14:val="dk1">
                                      <w14:alpha w14:val="60000"/>
                                    </w14:schemeClr>
                                  </w14:shadow>
                                </w:rPr>
                                <w:t>5</w:t>
                              </w:r>
                            </w:p>
                          </w:txbxContent>
                        </wps:txbx>
                        <wps:bodyPr rot="0" spcFirstLastPara="0" vert="horz" wrap="square" lIns="0" tIns="0" rIns="0" bIns="0" numCol="1" spcCol="0" rtlCol="0" fromWordArt="0" anchor="t" anchorCtr="0" forceAA="0" compatLnSpc="1">
                          <a:prstTxWarp prst="textNoShape">
                            <a:avLst/>
                          </a:prstTxWarp>
                          <a:noAutofit/>
                        </wps:bodyPr>
                      </wps:wsp>
                      <wps:wsp>
                        <wps:cNvPr id="83" name="Text Box 86"/>
                        <wps:cNvSpPr txBox="1"/>
                        <wps:spPr>
                          <a:xfrm>
                            <a:off x="4598427" y="2235788"/>
                            <a:ext cx="268995" cy="365089"/>
                          </a:xfrm>
                          <a:prstGeom prst="rect">
                            <a:avLst/>
                          </a:prstGeom>
                          <a:solidFill>
                            <a:schemeClr val="bg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07DCA5" w14:textId="77777777" w:rsidR="00A87459" w:rsidRDefault="00A87459" w:rsidP="00A62484">
                              <w:pPr>
                                <w:pStyle w:val="NormalWeb"/>
                                <w:spacing w:before="0" w:beforeAutospacing="0" w:after="178" w:afterAutospacing="0" w:line="256" w:lineRule="auto"/>
                                <w:jc w:val="center"/>
                              </w:pPr>
                              <w:r>
                                <w:rPr>
                                  <w:rFonts w:asciiTheme="minorHAnsi" w:eastAsia="Calibri" w:hAnsi="Calibri"/>
                                  <w:color w:val="000000"/>
                                  <w:kern w:val="24"/>
                                  <w:sz w:val="49"/>
                                  <w:szCs w:val="49"/>
                                  <w14:shadow w14:blurRad="38100" w14:dist="19050" w14:dir="2700000" w14:sx="100000" w14:sy="100000" w14:kx="0" w14:ky="0" w14:algn="tl">
                                    <w14:schemeClr w14:val="dk1">
                                      <w14:alpha w14:val="60000"/>
                                    </w14:schemeClr>
                                  </w14:shadow>
                                </w:rPr>
                                <w:t>4</w:t>
                              </w:r>
                            </w:p>
                          </w:txbxContent>
                        </wps:txbx>
                        <wps:bodyPr rot="0" spcFirstLastPara="0" vert="horz" wrap="square" lIns="0" tIns="0" rIns="0" bIns="0" numCol="1" spcCol="0" rtlCol="0" fromWordArt="0" anchor="t" anchorCtr="0" forceAA="0" compatLnSpc="1">
                          <a:prstTxWarp prst="textNoShape">
                            <a:avLst/>
                          </a:prstTxWarp>
                          <a:noAutofit/>
                        </wps:bodyPr>
                      </wps:wsp>
                      <wps:wsp>
                        <wps:cNvPr id="87" name="Straight Connector 87"/>
                        <wps:cNvCnPr/>
                        <wps:spPr>
                          <a:xfrm flipH="1" flipV="1">
                            <a:off x="4138585" y="1971510"/>
                            <a:ext cx="1880" cy="6547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8" name="Straight Connector 88"/>
                        <wps:cNvCnPr/>
                        <wps:spPr>
                          <a:xfrm>
                            <a:off x="4138585" y="1971510"/>
                            <a:ext cx="77649"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wps:spPr>
                          <a:xfrm>
                            <a:off x="2325641" y="1442955"/>
                            <a:ext cx="583053" cy="4613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1" name="Text Box 61"/>
                        <wps:cNvSpPr txBox="1"/>
                        <wps:spPr>
                          <a:xfrm>
                            <a:off x="692407" y="2024366"/>
                            <a:ext cx="850060" cy="1157103"/>
                          </a:xfrm>
                          <a:prstGeom prst="rect">
                            <a:avLst/>
                          </a:prstGeom>
                          <a:solidFill>
                            <a:schemeClr val="lt1"/>
                          </a:solid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AD371FB" w14:textId="77777777" w:rsidR="00A87459" w:rsidRDefault="00A87459" w:rsidP="00A62484">
                              <w:pPr>
                                <w:pStyle w:val="NormalWeb"/>
                                <w:spacing w:before="0" w:beforeAutospacing="0" w:after="0" w:afterAutospacing="0" w:line="254" w:lineRule="auto"/>
                                <w:jc w:val="center"/>
                              </w:pPr>
                              <w:r>
                                <w:rPr>
                                  <w:rFonts w:asciiTheme="minorHAnsi" w:eastAsia="Calibri" w:hAnsi="Calibri" w:cstheme="minorBidi"/>
                                  <w:color w:val="000000"/>
                                  <w:kern w:val="24"/>
                                  <w:sz w:val="18"/>
                                  <w:szCs w:val="18"/>
                                </w:rPr>
                                <w:t> </w:t>
                              </w:r>
                            </w:p>
                            <w:p w14:paraId="1CC8A4D8" w14:textId="77777777" w:rsidR="00A87459" w:rsidRDefault="00A87459" w:rsidP="00A62484">
                              <w:pPr>
                                <w:pStyle w:val="NormalWeb"/>
                                <w:spacing w:before="0" w:beforeAutospacing="0" w:after="0" w:afterAutospacing="0" w:line="254" w:lineRule="auto"/>
                                <w:jc w:val="center"/>
                              </w:pPr>
                              <w:r>
                                <w:rPr>
                                  <w:rFonts w:asciiTheme="minorHAnsi" w:eastAsia="Calibri" w:hAnsi="Calibri" w:cstheme="minorBidi"/>
                                  <w:color w:val="000000"/>
                                  <w:kern w:val="24"/>
                                  <w:sz w:val="18"/>
                                  <w:szCs w:val="18"/>
                                </w:rPr>
                                <w:t> </w:t>
                              </w:r>
                            </w:p>
                            <w:p w14:paraId="5868B348" w14:textId="77777777" w:rsidR="00A87459" w:rsidRDefault="00A87459" w:rsidP="00A62484">
                              <w:pPr>
                                <w:pStyle w:val="NormalWeb"/>
                                <w:spacing w:before="0" w:beforeAutospacing="0" w:after="0" w:afterAutospacing="0" w:line="254" w:lineRule="auto"/>
                                <w:jc w:val="center"/>
                              </w:pPr>
                              <w:r>
                                <w:rPr>
                                  <w:rFonts w:asciiTheme="minorHAnsi" w:eastAsia="Calibri" w:hAnsi="Calibri" w:cstheme="minorBidi"/>
                                  <w:color w:val="000000"/>
                                  <w:kern w:val="24"/>
                                  <w:sz w:val="18"/>
                                  <w:szCs w:val="18"/>
                                </w:rPr>
                                <w:t> </w:t>
                              </w:r>
                            </w:p>
                            <w:p w14:paraId="43B2AF91" w14:textId="77777777" w:rsidR="00A87459" w:rsidRDefault="00A87459" w:rsidP="00A62484">
                              <w:pPr>
                                <w:pStyle w:val="NormalWeb"/>
                                <w:spacing w:before="0" w:beforeAutospacing="0" w:after="0" w:afterAutospacing="0" w:line="254" w:lineRule="auto"/>
                                <w:jc w:val="center"/>
                              </w:pPr>
                              <w:r>
                                <w:rPr>
                                  <w:rFonts w:asciiTheme="minorHAnsi" w:eastAsia="Calibri" w:hAnsi="Calibri" w:cstheme="minorBidi"/>
                                  <w:color w:val="000000"/>
                                  <w:kern w:val="24"/>
                                  <w:sz w:val="18"/>
                                  <w:szCs w:val="18"/>
                                </w:rPr>
                                <w:t> </w:t>
                              </w:r>
                            </w:p>
                            <w:p w14:paraId="3906226C" w14:textId="77777777" w:rsidR="00A87459" w:rsidRDefault="00A87459" w:rsidP="00A62484">
                              <w:pPr>
                                <w:pStyle w:val="NormalWeb"/>
                                <w:spacing w:before="0" w:beforeAutospacing="0" w:after="0" w:afterAutospacing="0" w:line="254" w:lineRule="auto"/>
                                <w:jc w:val="center"/>
                              </w:pPr>
                              <w:r>
                                <w:rPr>
                                  <w:rFonts w:asciiTheme="minorHAnsi" w:eastAsia="Calibri" w:hAnsi="Calibri" w:cstheme="minorBidi"/>
                                  <w:color w:val="000000"/>
                                  <w:kern w:val="24"/>
                                  <w:sz w:val="18"/>
                                  <w:szCs w:val="18"/>
                                </w:rPr>
                                <w:t> </w:t>
                              </w:r>
                            </w:p>
                            <w:p w14:paraId="3B634D6B" w14:textId="77777777" w:rsidR="00A87459" w:rsidRDefault="00A87459" w:rsidP="00A62484">
                              <w:pPr>
                                <w:pStyle w:val="NormalWeb"/>
                                <w:spacing w:before="0" w:beforeAutospacing="0" w:after="0" w:afterAutospacing="0" w:line="254" w:lineRule="auto"/>
                                <w:jc w:val="center"/>
                              </w:pPr>
                              <w:r>
                                <w:rPr>
                                  <w:rFonts w:asciiTheme="minorHAnsi" w:eastAsia="Calibri" w:hAnsi="Calibri" w:cstheme="minorBidi"/>
                                  <w:color w:val="000000"/>
                                  <w:kern w:val="24"/>
                                  <w:sz w:val="18"/>
                                  <w:szCs w:val="18"/>
                                </w:rPr>
                                <w:t xml:space="preserve">NetBeans IDE </w:t>
                              </w:r>
                            </w:p>
                          </w:txbxContent>
                        </wps:txbx>
                        <wps:bodyPr rot="0" spcFirstLastPara="0" vert="horz" wrap="square" lIns="101887" tIns="50944" rIns="101887" bIns="50944" numCol="1" spcCol="0" rtlCol="0" fromWordArt="0" anchor="t" anchorCtr="0" forceAA="0" compatLnSpc="1">
                          <a:prstTxWarp prst="textNoShape">
                            <a:avLst/>
                          </a:prstTxWarp>
                          <a:noAutofit/>
                        </wps:bodyPr>
                      </wps:wsp>
                      <wps:wsp>
                        <wps:cNvPr id="94" name="Text Box 9"/>
                        <wps:cNvSpPr txBox="1"/>
                        <wps:spPr>
                          <a:xfrm>
                            <a:off x="1701946" y="750548"/>
                            <a:ext cx="751658" cy="691373"/>
                          </a:xfrm>
                          <a:prstGeom prst="rect">
                            <a:avLst/>
                          </a:prstGeom>
                          <a:solidFill>
                            <a:schemeClr val="bg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3B1D364" w14:textId="77777777" w:rsidR="00A87459" w:rsidRDefault="00A87459" w:rsidP="00A62484">
                              <w:pPr>
                                <w:pStyle w:val="NormalWeb"/>
                                <w:spacing w:before="0" w:beforeAutospacing="0" w:after="0" w:afterAutospacing="0" w:line="254" w:lineRule="auto"/>
                                <w:jc w:val="center"/>
                              </w:pPr>
                              <w:r>
                                <w:rPr>
                                  <w:rFonts w:asciiTheme="minorHAnsi" w:eastAsia="Calibri" w:hAnsi="Calibri" w:cstheme="minorBidi"/>
                                  <w:color w:val="000000"/>
                                  <w:kern w:val="24"/>
                                  <w:sz w:val="18"/>
                                  <w:szCs w:val="18"/>
                                </w:rPr>
                                <w:t>Moodle web Interface</w:t>
                              </w:r>
                            </w:p>
                          </w:txbxContent>
                        </wps:txbx>
                        <wps:bodyPr rot="0" spcFirstLastPara="0" vert="horz" wrap="square" lIns="101887" tIns="50944" rIns="101887" bIns="50944" numCol="1" spcCol="0" rtlCol="0" fromWordArt="0" anchor="t" anchorCtr="0" forceAA="0" compatLnSpc="1">
                          <a:prstTxWarp prst="textNoShape">
                            <a:avLst/>
                          </a:prstTxWarp>
                          <a:noAutofit/>
                        </wps:bodyPr>
                      </wps:wsp>
                      <wps:wsp>
                        <wps:cNvPr id="93" name="Text Box 5"/>
                        <wps:cNvSpPr txBox="1"/>
                        <wps:spPr>
                          <a:xfrm>
                            <a:off x="755833" y="1284389"/>
                            <a:ext cx="732638" cy="659633"/>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A1B492" w14:textId="77777777" w:rsidR="00A87459" w:rsidRDefault="00A87459" w:rsidP="00A62484">
                              <w:pPr>
                                <w:pStyle w:val="NormalWeb"/>
                                <w:spacing w:before="0" w:beforeAutospacing="0" w:after="0" w:afterAutospacing="0"/>
                                <w:jc w:val="center"/>
                              </w:pPr>
                              <w:r>
                                <w:rPr>
                                  <w:rFonts w:asciiTheme="minorHAnsi" w:eastAsia="Calibri" w:hAnsi="Calibri" w:cstheme="minorBidi"/>
                                  <w:color w:val="000000"/>
                                  <w:kern w:val="24"/>
                                  <w:sz w:val="18"/>
                                  <w:szCs w:val="18"/>
                                </w:rPr>
                                <w:t>Python</w:t>
                              </w:r>
                            </w:p>
                            <w:p w14:paraId="439919C8" w14:textId="77777777" w:rsidR="00A87459" w:rsidRDefault="00A87459" w:rsidP="00A62484">
                              <w:pPr>
                                <w:pStyle w:val="NormalWeb"/>
                                <w:spacing w:before="0" w:beforeAutospacing="0" w:after="0" w:afterAutospacing="0"/>
                                <w:jc w:val="center"/>
                              </w:pPr>
                              <w:r>
                                <w:rPr>
                                  <w:rFonts w:asciiTheme="minorHAnsi" w:eastAsia="Calibri" w:hAnsi="Calibri" w:cstheme="minorBidi"/>
                                  <w:color w:val="000000"/>
                                  <w:kern w:val="24"/>
                                  <w:sz w:val="18"/>
                                  <w:szCs w:val="18"/>
                                </w:rPr>
                                <w:t>Codehandin</w:t>
                              </w:r>
                            </w:p>
                            <w:p w14:paraId="637EF834" w14:textId="77777777" w:rsidR="00A87459" w:rsidRDefault="00A87459" w:rsidP="00A62484">
                              <w:pPr>
                                <w:pStyle w:val="NormalWeb"/>
                                <w:spacing w:before="0" w:beforeAutospacing="0" w:after="0" w:afterAutospacing="0"/>
                                <w:jc w:val="center"/>
                              </w:pPr>
                              <w:r>
                                <w:rPr>
                                  <w:rFonts w:asciiTheme="minorHAnsi" w:eastAsia="Calibri" w:hAnsi="Calibri" w:cstheme="minorBidi"/>
                                  <w:color w:val="000000"/>
                                  <w:kern w:val="24"/>
                                  <w:sz w:val="18"/>
                                  <w:szCs w:val="18"/>
                                </w:rPr>
                                <w:t>Client</w:t>
                              </w:r>
                            </w:p>
                          </w:txbxContent>
                        </wps:txbx>
                        <wps:bodyPr rot="0" spcFirstLastPara="0" vert="horz" wrap="square" lIns="0" tIns="50944" rIns="0" bIns="50944" numCol="1" spcCol="0" rtlCol="0" fromWordArt="0" anchor="t" anchorCtr="0" forceAA="0" compatLnSpc="1">
                          <a:prstTxWarp prst="textNoShape">
                            <a:avLst/>
                          </a:prstTxWarp>
                          <a:noAutofit/>
                        </wps:bodyPr>
                      </wps:wsp>
                      <wps:wsp>
                        <wps:cNvPr id="95" name="Text Box 85"/>
                        <wps:cNvSpPr txBox="1"/>
                        <wps:spPr>
                          <a:xfrm>
                            <a:off x="993683" y="1770659"/>
                            <a:ext cx="268995" cy="365089"/>
                          </a:xfrm>
                          <a:prstGeom prst="rect">
                            <a:avLst/>
                          </a:prstGeom>
                          <a:solidFill>
                            <a:schemeClr val="bg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785034" w14:textId="77777777" w:rsidR="00A87459" w:rsidRDefault="00A87459" w:rsidP="00A62484">
                              <w:pPr>
                                <w:pStyle w:val="NormalWeb"/>
                                <w:spacing w:before="0" w:beforeAutospacing="0" w:after="178" w:afterAutospacing="0" w:line="256" w:lineRule="auto"/>
                                <w:jc w:val="center"/>
                              </w:pPr>
                              <w:r w:rsidRPr="005D1090">
                                <w:rPr>
                                  <w:rFonts w:asciiTheme="minorHAnsi" w:eastAsia="Calibri" w:hAnsi="Calibri"/>
                                  <w:color w:val="000000"/>
                                  <w:kern w:val="24"/>
                                  <w:sz w:val="49"/>
                                  <w:szCs w:val="49"/>
                                  <w14:shadow w14:blurRad="38100" w14:dist="19050" w14:dir="2700000" w14:sx="100000" w14:sy="100000" w14:kx="0" w14:ky="0" w14:algn="tl">
                                    <w14:schemeClr w14:val="dk1">
                                      <w14:alpha w14:val="60000"/>
                                    </w14:schemeClr>
                                  </w14:shadow>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92" name="Text Box 5"/>
                        <wps:cNvSpPr txBox="1"/>
                        <wps:spPr>
                          <a:xfrm>
                            <a:off x="761119" y="2124791"/>
                            <a:ext cx="727391" cy="660474"/>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8F01AB" w14:textId="77777777" w:rsidR="00A87459" w:rsidRDefault="00A87459" w:rsidP="00A62484">
                              <w:pPr>
                                <w:pStyle w:val="NormalWeb"/>
                                <w:spacing w:before="0" w:beforeAutospacing="0" w:after="0" w:afterAutospacing="0"/>
                                <w:jc w:val="center"/>
                              </w:pPr>
                              <w:r>
                                <w:rPr>
                                  <w:rFonts w:asciiTheme="minorHAnsi" w:eastAsia="Calibri" w:hAnsi="Calibri" w:cstheme="minorBidi"/>
                                  <w:color w:val="000000"/>
                                  <w:kern w:val="24"/>
                                  <w:sz w:val="18"/>
                                  <w:szCs w:val="18"/>
                                </w:rPr>
                                <w:t>Java</w:t>
                              </w:r>
                            </w:p>
                            <w:p w14:paraId="543FD1B7" w14:textId="77777777" w:rsidR="00A87459" w:rsidRDefault="00A87459" w:rsidP="00A62484">
                              <w:pPr>
                                <w:pStyle w:val="NormalWeb"/>
                                <w:spacing w:before="0" w:beforeAutospacing="0" w:after="0" w:afterAutospacing="0"/>
                                <w:jc w:val="center"/>
                              </w:pPr>
                              <w:r>
                                <w:rPr>
                                  <w:rFonts w:asciiTheme="minorHAnsi" w:eastAsia="Calibri" w:hAnsi="Calibri" w:cstheme="minorBidi"/>
                                  <w:color w:val="000000"/>
                                  <w:kern w:val="24"/>
                                  <w:sz w:val="18"/>
                                  <w:szCs w:val="18"/>
                                </w:rPr>
                                <w:t>Codehandin</w:t>
                              </w:r>
                            </w:p>
                            <w:p w14:paraId="2F5D3618" w14:textId="77777777" w:rsidR="00A87459" w:rsidRDefault="00A87459" w:rsidP="00A62484">
                              <w:pPr>
                                <w:pStyle w:val="NormalWeb"/>
                                <w:spacing w:before="0" w:beforeAutospacing="0" w:after="0" w:afterAutospacing="0"/>
                                <w:jc w:val="center"/>
                              </w:pPr>
                              <w:r>
                                <w:rPr>
                                  <w:rFonts w:asciiTheme="minorHAnsi" w:eastAsia="Calibri" w:hAnsi="Calibri" w:cstheme="minorBidi"/>
                                  <w:color w:val="000000"/>
                                  <w:kern w:val="24"/>
                                  <w:sz w:val="18"/>
                                  <w:szCs w:val="18"/>
                                </w:rPr>
                                <w:t xml:space="preserve">Client (in IDE) </w:t>
                              </w:r>
                            </w:p>
                          </w:txbxContent>
                        </wps:txbx>
                        <wps:bodyPr rot="0" spcFirstLastPara="0" vert="horz" wrap="square" lIns="0" tIns="50944" rIns="0" bIns="50944" numCol="1" spcCol="0" rtlCol="0" fromWordArt="0" anchor="t" anchorCtr="0" forceAA="0" compatLnSpc="1">
                          <a:prstTxWarp prst="textNoShape">
                            <a:avLst/>
                          </a:prstTxWarp>
                          <a:noAutofit/>
                        </wps:bodyPr>
                      </wps:wsp>
                      <wps:wsp>
                        <wps:cNvPr id="75" name="Straight Connector 75"/>
                        <wps:cNvCnPr/>
                        <wps:spPr>
                          <a:xfrm>
                            <a:off x="1892226" y="2431353"/>
                            <a:ext cx="1198" cy="2892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flipV="1">
                            <a:off x="1485239" y="2325642"/>
                            <a:ext cx="219048" cy="1294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6" name="Text Box 33"/>
                        <wps:cNvSpPr txBox="1"/>
                        <wps:spPr>
                          <a:xfrm>
                            <a:off x="1791801" y="2663917"/>
                            <a:ext cx="2180633" cy="507265"/>
                          </a:xfrm>
                          <a:prstGeom prst="rect">
                            <a:avLst/>
                          </a:prstGeom>
                          <a:solidFill>
                            <a:schemeClr val="bg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40B036" w14:textId="77777777" w:rsidR="00A87459" w:rsidRDefault="00A87459" w:rsidP="00A62484">
                              <w:pPr>
                                <w:pStyle w:val="NormalWeb"/>
                                <w:spacing w:before="0" w:beforeAutospacing="0" w:after="0" w:afterAutospacing="0"/>
                                <w:jc w:val="center"/>
                              </w:pPr>
                              <w:r>
                                <w:rPr>
                                  <w:rFonts w:asciiTheme="minorHAnsi" w:eastAsia="Calibri" w:hAnsi="Calibri" w:cstheme="minorBidi"/>
                                  <w:color w:val="000000"/>
                                  <w:kern w:val="24"/>
                                  <w:sz w:val="25"/>
                                  <w:szCs w:val="25"/>
                                </w:rPr>
                                <w:t>Local</w:t>
                              </w:r>
                            </w:p>
                            <w:p w14:paraId="31B4E3B5" w14:textId="77777777" w:rsidR="00A87459" w:rsidRDefault="00A87459" w:rsidP="00A62484">
                              <w:pPr>
                                <w:pStyle w:val="NormalWeb"/>
                                <w:spacing w:before="0" w:beforeAutospacing="0" w:after="0" w:afterAutospacing="0"/>
                                <w:jc w:val="center"/>
                              </w:pPr>
                              <w:r>
                                <w:rPr>
                                  <w:rFonts w:asciiTheme="minorHAnsi" w:eastAsia="Calibri" w:hAnsi="Calibri" w:cstheme="minorBidi"/>
                                  <w:color w:val="000000"/>
                                  <w:kern w:val="24"/>
                                  <w:sz w:val="25"/>
                                  <w:szCs w:val="25"/>
                                </w:rPr>
                                <w:t>Compilers</w:t>
                              </w:r>
                            </w:p>
                          </w:txbxContent>
                        </wps:txbx>
                        <wps:bodyPr rot="0" spcFirstLastPara="0" vert="horz" wrap="square" lIns="101887" tIns="50944" rIns="101887" bIns="50944" numCol="1" spcCol="0" rtlCol="0" fromWordArt="0" anchor="t" anchorCtr="0" forceAA="0" compatLnSpc="1">
                          <a:prstTxWarp prst="textNoShape">
                            <a:avLst/>
                          </a:prstTxWarp>
                          <a:noAutofit/>
                        </wps:bodyPr>
                      </wps:wsp>
                      <wps:wsp>
                        <wps:cNvPr id="97" name="Text Box 42"/>
                        <wps:cNvSpPr txBox="1"/>
                        <wps:spPr>
                          <a:xfrm>
                            <a:off x="4212582" y="2690345"/>
                            <a:ext cx="751882" cy="50726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D85B75" w14:textId="77777777" w:rsidR="00A87459" w:rsidRDefault="00A87459" w:rsidP="00A62484">
                              <w:pPr>
                                <w:pStyle w:val="NormalWeb"/>
                                <w:spacing w:before="0" w:beforeAutospacing="0" w:after="0" w:afterAutospacing="0"/>
                                <w:jc w:val="center"/>
                              </w:pPr>
                              <w:r>
                                <w:rPr>
                                  <w:rFonts w:asciiTheme="minorHAnsi" w:eastAsia="Calibri" w:hAnsi="Calibri" w:cstheme="minorBidi"/>
                                  <w:color w:val="000000"/>
                                  <w:kern w:val="24"/>
                                  <w:sz w:val="25"/>
                                  <w:szCs w:val="25"/>
                                </w:rPr>
                                <w:t>Local</w:t>
                              </w:r>
                            </w:p>
                            <w:p w14:paraId="513970F8" w14:textId="77777777" w:rsidR="00A87459" w:rsidRDefault="00A87459" w:rsidP="00A62484">
                              <w:pPr>
                                <w:pStyle w:val="NormalWeb"/>
                                <w:spacing w:before="0" w:beforeAutospacing="0" w:after="0" w:afterAutospacing="0"/>
                                <w:jc w:val="center"/>
                              </w:pPr>
                              <w:r>
                                <w:rPr>
                                  <w:rFonts w:asciiTheme="minorHAnsi" w:eastAsia="Calibri" w:hAnsi="Calibri" w:cstheme="minorBidi"/>
                                  <w:color w:val="000000"/>
                                  <w:kern w:val="24"/>
                                  <w:sz w:val="25"/>
                                  <w:szCs w:val="25"/>
                                </w:rPr>
                                <w:t>Compilers</w:t>
                              </w:r>
                            </w:p>
                          </w:txbxContent>
                        </wps:txbx>
                        <wps:bodyPr rot="0" spcFirstLastPara="0" vert="horz" wrap="square" lIns="0" tIns="50944" rIns="0" bIns="50944" numCol="1" spcCol="0" rtlCol="0" fromWordArt="0" anchor="t" anchorCtr="0" forceAA="0" compatLnSpc="1">
                          <a:prstTxWarp prst="textNoShape">
                            <a:avLst/>
                          </a:prstTxWarp>
                          <a:noAutofit/>
                        </wps:bodyPr>
                      </wps:wsp>
                      <wps:wsp>
                        <wps:cNvPr id="76" name="Straight Connector 76"/>
                        <wps:cNvCnPr/>
                        <wps:spPr>
                          <a:xfrm flipH="1">
                            <a:off x="4498002" y="2320357"/>
                            <a:ext cx="30" cy="37709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1982081" y="2621633"/>
                            <a:ext cx="215348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a:off x="1987366" y="2457781"/>
                            <a:ext cx="0" cy="1651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 name="Straight Connector 9"/>
                        <wps:cNvCnPr/>
                        <wps:spPr>
                          <a:xfrm>
                            <a:off x="401701" y="1094109"/>
                            <a:ext cx="277799" cy="15322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a:off x="401701" y="1094109"/>
                            <a:ext cx="349554" cy="5168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 name="Straight Connector 11"/>
                        <wps:cNvCnPr/>
                        <wps:spPr>
                          <a:xfrm>
                            <a:off x="401701" y="1088824"/>
                            <a:ext cx="1304014"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0A960762" id="Group 14" o:spid="_x0000_s1049" style="width:396.35pt;height:258.2pt;mso-position-horizontal-relative:char;mso-position-vertical-relative:line" coordsize="50333,32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">
                <v:oval id="Oval 2" o:spid="_x0000_s1050" style="position:absolute;left:792;top:7611;width:1740;height:19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j1u8MA&#10;AADaAAAADwAAAGRycy9kb3ducmV2LnhtbESPwWrDMBBE74X+g9hCbo1cE0riRgklYHAKPdRx7ou1&#10;tUWslbEU2+3XV4FAj8PMvGG2+9l2YqTBG8cKXpYJCOLaacONguqUP69B+ICssXNMCn7Iw373+LDF&#10;TLuJv2gsQyMihH2GCtoQ+kxKX7dk0S9dTxy9bzdYDFEOjdQDThFuO5kmyau0aDgutNjToaX6Ul6t&#10;gt8ir0y4bsp1Un1cPlfH3ElzVmrxNL+/gQg0h//wvV1oBSncrsQbI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j1u8MAAADaAAAADwAAAAAAAAAAAAAAAACYAgAAZHJzL2Rv&#10;d25yZXYueG1sUEsFBgAAAAAEAAQA9QAAAIgDAAAAAA==&#10;" fillcolor="#f07f09 [3204]" strokecolor="#773f04 [1604]" strokeweight="1pt">
                  <v:stroke joinstyle="miter"/>
                </v:oval>
                <v:line id="Straight Connector 3" o:spid="_x0000_s1051" style="position:absolute;visibility:visible;mso-wrap-style:square" from="0,10888" to="3257,108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Wi6sEAAADaAAAADwAAAGRycy9kb3ducmV2LnhtbESPQYvCMBSE7wv+h/AEb2vqCq5Uo4jg&#10;4klYVw/eHs2zqTYvtYlt/fdmQfA4zMw3zHzZ2VI0VPvCsYLRMAFBnDldcK7g8Lf5nILwAVlj6ZgU&#10;PMjDctH7mGOqXcu/1OxDLiKEfYoKTAhVKqXPDFn0Q1cRR+/saoshyjqXusY2wm0pv5JkIi0WHBcM&#10;VrQ2lF33d6vghtmG7On40yStacaTc7X7vpyUGvS71QxEoC68w6/2VisYw/+VeAPk4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RaLqwQAAANoAAAAPAAAAAAAAAAAAAAAA&#10;AKECAABkcnMvZG93bnJldi54bWxQSwUGAAAAAAQABAD5AAAAjwMAAAAA&#10;" strokecolor="#f07f09 [3204]" strokeweight=".5pt">
                  <v:stroke joinstyle="miter"/>
                </v:line>
                <v:line id="Straight Connector 4" o:spid="_x0000_s1052" style="position:absolute;flip:x;visibility:visible;mso-wrap-style:square" from="792,12526" to="1662,14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Isb8QAAADaAAAADwAAAGRycy9kb3ducmV2LnhtbESPQWvCQBSE74X+h+UJ3urGYkSjayil&#10;giAK2nrw9sy+Jmmzb0N2TeK/7xYEj8PMfMMs095UoqXGlZYVjEcRCOLM6pJzBV+f65cZCOeRNVaW&#10;ScGNHKSr56clJtp2fKD26HMRIOwSVFB4XydSuqwgg25ka+LgfdvGoA+yyaVusAtwU8nXKJpKgyWH&#10;hQJrei8o+z1ejYK13l14Nnf788mW0+3mpz59xLFSw0H/tgDhqfeP8L290Qom8H8l3AC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wixvxAAAANoAAAAPAAAAAAAAAAAA&#10;AAAAAKECAABkcnMvZG93bnJldi54bWxQSwUGAAAAAAQABAD5AAAAkgMAAAAA&#10;" strokecolor="#f07f09 [3204]" strokeweight=".5pt">
                  <v:stroke joinstyle="miter"/>
                </v:line>
                <v:line id="Straight Connector 5" o:spid="_x0000_s1053" style="position:absolute;visibility:visible;mso-wrap-style:square" from="1638,12526" to="2508,14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CfBcMAAADaAAAADwAAAGRycy9kb3ducmV2LnhtbESPT2vCQBTE7wW/w/IEb2ajUi2pq0hB&#10;8STUPwdvj+wzmzb7Ns2uSfz23YLQ4zAzv2GW695WoqXGl44VTJIUBHHudMmFgvNpO34D4QOyxsox&#10;KXiQh/Vq8LLETLuOP6k9hkJECPsMFZgQ6kxKnxuy6BNXE0fv5hqLIcqmkLrBLsJtJadpOpcWS44L&#10;Bmv6MJR/H+9WwQ/mW7LXy65NO9PO5rf6sPi6KjUa9pt3EIH68B9+tvdawSv8XYk3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HgnwXDAAAA2gAAAA8AAAAAAAAAAAAA&#10;AAAAoQIAAGRycy9kb3ducmV2LnhtbFBLBQYAAAAABAAEAPkAAACRAwAAAAA=&#10;" strokecolor="#f07f09 [3204]" strokeweight=".5pt">
                  <v:stroke joinstyle="miter"/>
                </v:line>
                <v:line id="Straight Connector 7" o:spid="_x0000_s1054" style="position:absolute;visibility:visible;mso-wrap-style:square" from="1638,9619" to="1638,12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6k6cEAAADaAAAADwAAAGRycy9kb3ducmV2LnhtbESPQYvCMBSE7wv+h/AEb2vqCirVKCK4&#10;eBJ09eDt0TybavNSm9jWf28WFvY4zMw3zGLV2VI0VPvCsYLRMAFBnDldcK7g9LP9nIHwAVlj6ZgU&#10;vMjDatn7WGCqXcsHao4hFxHCPkUFJoQqldJnhiz6oauIo3d1tcUQZZ1LXWMb4baUX0kykRYLjgsG&#10;K9oYyu7Hp1XwwGxL9nL+bpLWNOPJtdpPbxelBv1uPQcRqAv/4b/2TiuYwu+VeAPk8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fqTpwQAAANoAAAAPAAAAAAAAAAAAAAAA&#10;AKECAABkcnMvZG93bnJldi54bWxQSwUGAAAAAAQABAD5AAAAjwMAAAAA&#10;" strokecolor="#f07f09 [3204]" strokeweight=".5pt">
                  <v:stroke joinstyle="miter"/>
                </v:line>
                <v:shape id="Text Box 29" o:spid="_x0000_s1055" type="#_x0000_t202" style="position:absolute;left:6131;width:44202;height:32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xfvMYA&#10;AADbAAAADwAAAGRycy9kb3ducmV2LnhtbESPXWvCMBSG7wX/QziCd5r6MR2dUWQibBOE6dhuD81Z&#10;G2xOuiatdb9+GQx2+fJ+PLyrTWdL0VLtjWMFk3ECgjhz2nCu4O28H92D8AFZY+mYFNzIw2bd760w&#10;1e7Kr9SeQi7iCPsUFRQhVKmUPivIoh+7ijh6n662GKKsc6lrvMZxW8ppkiykRcORUGBFjwVll1Nj&#10;I9fsnj+m2/evWWNe5vPDd3Nry6NSw0G3fQARqAv/4b/2k1Zwt4TfL/E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xfvMYAAADbAAAADwAAAAAAAAAAAAAAAACYAgAAZHJz&#10;L2Rvd25yZXYueG1sUEsFBgAAAAAEAAQA9QAAAIsDAAAAAA==&#10;" fillcolor="white [3201]" strokeweight="2.75pt">
                  <v:stroke linestyle="thinThin"/>
                  <v:textbox inset="2.83019mm,1.41511mm,2.83019mm,1.41511mm"/>
                </v:shape>
                <v:line id="Straight Connector 61" o:spid="_x0000_s1056" style="position:absolute;visibility:visible;mso-wrap-style:square" from="16385,0" to="16385,326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XNo8QAAADbAAAADwAAAGRycy9kb3ducmV2LnhtbESPQWvCQBSE74X+h+UVequbCJUmukoR&#10;CtIepLEFj4/sMxvMvt1kV43/3hUKPQ4z8w2zWI22E2caQutYQT7JQBDXTrfcKPjZfby8gQgRWWPn&#10;mBRcKcBq+fiwwFK7C3/TuYqNSBAOJSowMfpSylAbshgmzhMn7+AGizHJoZF6wEuC205Os2wmLbac&#10;Fgx6Whuqj9XJKug/6+rrtcl//cavzbbHot8XhVLPT+P7HESkMf6H/9obrWCWw/1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Rc2jxAAAANsAAAAPAAAAAAAAAAAA&#10;AAAAAKECAABkcnMvZG93bnJldi54bWxQSwUGAAAAAAQABAD5AAAAkgMAAAAA&#10;" strokecolor="black [3213]" strokeweight=".5pt">
                  <v:stroke joinstyle="miter"/>
                </v:line>
                <v:line id="Straight Connector 62" o:spid="_x0000_s1057" style="position:absolute;visibility:visible;mso-wrap-style:square" from="41121,0" to="41121,32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5dT1MQAAADbAAAADwAAAGRycy9kb3ducmV2LnhtbESPQWsCMRSE74X+h/AKvdWsQqW7GkUE&#10;QdqDuG2hx8fmuVncvGQ3Udd/bwShx2FmvmHmy8G24kx9aBwrGI8yEMSV0w3XCn6+N28fIEJE1tg6&#10;JgVXCrBcPD/NsdDuwns6l7EWCcKhQAUmRl9IGSpDFsPIeeLkHVxvMSbZ11L3eElw28pJlk2lxYbT&#10;gkFPa0PVsTxZBd1nVX691+Nfv/Vrs+sw7/7yXKnXl2E1AxFpiP/hR3urFUwncP+Sf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l1PUxAAAANsAAAAPAAAAAAAAAAAA&#10;AAAAAKECAABkcnMvZG93bnJldi54bWxQSwUGAAAAAAQABAD5AAAAkgMAAAAA&#10;" strokecolor="black [3213]" strokeweight=".5pt">
                  <v:stroke joinstyle="miter"/>
                </v:line>
                <v:shape id="Text Box 1" o:spid="_x0000_s1058" type="#_x0000_t202" style="position:absolute;left:21300;top:3329;width:19195;height:2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85KsQA&#10;AADbAAAADwAAAGRycy9kb3ducmV2LnhtbESPQWsCMRSE7wX/Q3iCN82qKLo1iohK8VBRS+nxsXnu&#10;rm5eliTq9t+bgtDjMDPfMLNFYypxJ+dLywr6vQQEcWZ1ybmCr9OmOwHhA7LGyjIp+CUPi3nrbYap&#10;tg8+0P0YchEh7FNUUIRQp1L6rCCDvmdr4uidrTMYonS51A4fEW4qOUiSsTRYclwosKZVQdn1eDMK&#10;7M4P9+6STelcb0ff/c+1/Nmvleq0m+U7iEBN+A+/2h9awWgKf1/iD5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OSrEAAAA2wAAAA8AAAAAAAAAAAAAAAAAmAIAAGRycy9k&#10;b3ducmV2LnhtbFBLBQYAAAAABAAEAPUAAACJAwAAAAA=&#10;" filled="f" strokeweight=".5pt">
                  <v:textbox inset="2.83019mm,0,2.83019mm,1.41511mm">
                    <w:txbxContent>
                      <w:p w14:paraId="1919ECDB" w14:textId="77777777" w:rsidR="00A87459" w:rsidRDefault="00A87459" w:rsidP="00A62484">
                        <w:pPr>
                          <w:pStyle w:val="NormalWeb"/>
                          <w:spacing w:before="0" w:beforeAutospacing="0" w:after="178" w:afterAutospacing="0" w:line="254" w:lineRule="auto"/>
                          <w:jc w:val="center"/>
                        </w:pPr>
                        <w:r>
                          <w:rPr>
                            <w:rFonts w:asciiTheme="minorHAnsi" w:eastAsia="Calibri" w:hAnsi="Calibri" w:cstheme="minorBidi"/>
                            <w:color w:val="000000"/>
                            <w:kern w:val="24"/>
                            <w:sz w:val="62"/>
                            <w:szCs w:val="62"/>
                          </w:rPr>
                          <w:t>Moodle</w:t>
                        </w:r>
                      </w:p>
                    </w:txbxContent>
                  </v:textbox>
                </v:shape>
                <v:shape id="Text Box 3" o:spid="_x0000_s1059" type="#_x0000_t202" style="position:absolute;left:25264;top:7505;width:13805;height:17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7p4sUA&#10;AADbAAAADwAAAGRycy9kb3ducmV2LnhtbESPQYvCMBSE7wv+h/AEL8uaKiLaNYooglJcUPewx0fz&#10;bIvNS22iVn+9EYQ9DjPzDTOZNaYUV6pdYVlBrxuBIE6tLjhT8HtYfY1AOI+ssbRMCu7kYDZtfUww&#10;1vbGO7rufSYChF2MCnLvq1hKl+Zk0HVtRRy8o60N+iDrTOoabwFuStmPoqE0WHBYyLGiRU7paX8x&#10;CtbVX3LamLP/fOz0T7IcbZPjfaxUp93Mv0F4avx/+N1eawXDAby+hB8gp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nunixQAAANsAAAAPAAAAAAAAAAAAAAAAAJgCAABkcnMv&#10;ZG93bnJldi54bWxQSwUGAAAAAAQABAD1AAAAigMAAAAA&#10;" filled="f" strokeweight=".5pt">
                  <v:textbox inset="0,1.41511mm,0,1.41511mm">
                    <w:txbxContent>
                      <w:p w14:paraId="2A83F594" w14:textId="77777777" w:rsidR="00A87459" w:rsidRDefault="00A87459" w:rsidP="00A62484">
                        <w:pPr>
                          <w:pStyle w:val="NormalWeb"/>
                          <w:spacing w:before="0" w:beforeAutospacing="0" w:after="178" w:afterAutospacing="0" w:line="254" w:lineRule="auto"/>
                          <w:jc w:val="center"/>
                        </w:pPr>
                        <w:r>
                          <w:rPr>
                            <w:rFonts w:asciiTheme="minorHAnsi" w:eastAsia="Calibri" w:hAnsi="Calibri" w:cstheme="minorBidi"/>
                            <w:color w:val="000000"/>
                            <w:kern w:val="24"/>
                            <w:sz w:val="25"/>
                            <w:szCs w:val="25"/>
                          </w:rPr>
                          <w:t>Moodle’s existing Assignment Module</w:t>
                        </w:r>
                      </w:p>
                    </w:txbxContent>
                  </v:textbox>
                </v:shape>
                <v:shape id="Text Box 25" o:spid="_x0000_s1060" type="#_x0000_t202" style="position:absolute;left:6818;top:581;width:8891;height:35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XxoMMA&#10;AADbAAAADwAAAGRycy9kb3ducmV2LnhtbESPT4vCMBTE7wt+h/AEb2uqB12qUbQieFjW9d/90Tzb&#10;avNSmlSrn94sLHgcZuY3zHTemlLcqHaFZQWDfgSCOLW64EzB8bD+/ALhPLLG0jIpeJCD+azzMcVY&#10;2zvv6Lb3mQgQdjEqyL2vYildmpNB17cVcfDOtjbog6wzqWu8B7gp5TCKRtJgwWEhx4qSnNLrvjEK&#10;klO5TS5H/aNx2X7/UrPyj+apVK/bLiYgPLX+Hf5vb7SC0Rj+voQf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XxoMMAAADbAAAADwAAAAAAAAAAAAAAAACYAgAAZHJzL2Rv&#10;d25yZXYueG1sUEsFBgAAAAAEAAQA9QAAAIgDAAAAAA==&#10;" fillcolor="white [3201]" stroked="f" strokeweight=".5pt">
                  <v:textbox inset="2.83019mm,1.41511mm,2.83019mm,1.41511mm">
                    <w:txbxContent>
                      <w:p w14:paraId="40DD0592" w14:textId="77777777" w:rsidR="00A87459" w:rsidRDefault="00A87459" w:rsidP="00A62484">
                        <w:pPr>
                          <w:pStyle w:val="NormalWeb"/>
                          <w:spacing w:before="0" w:beforeAutospacing="0" w:after="178" w:afterAutospacing="0" w:line="254" w:lineRule="auto"/>
                        </w:pPr>
                        <w:r>
                          <w:rPr>
                            <w:rFonts w:asciiTheme="minorHAnsi" w:eastAsia="Calibri" w:hAnsi="Calibri" w:cstheme="minorBidi"/>
                            <w:color w:val="000000"/>
                            <w:kern w:val="24"/>
                            <w:sz w:val="25"/>
                            <w:szCs w:val="25"/>
                          </w:rPr>
                          <w:t>Client Side</w:t>
                        </w:r>
                      </w:p>
                    </w:txbxContent>
                  </v:textbox>
                </v:shape>
                <v:shape id="Text Box 26" o:spid="_x0000_s1061" type="#_x0000_t202" style="position:absolute;left:21829;width:14686;height:35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dS/sEA&#10;AADbAAAADwAAAGRycy9kb3ducmV2LnhtbERPTWvCQBC9C/0PyxS8SN20SGhTVykFoSAFq4Veh+yY&#10;RLOzITvV2F/vHIQeH+97vhxCa07Upyayg8dpBoa4jL7hysH3bvXwDCYJssc2Mjm4UILl4m40x8LH&#10;M3/RaSuV0RBOBTqoRbrC2lTWFDBNY0es3D72AUVhX1nf41nDQ2ufsiy3ARvWhho7eq+pPG5/g/a+&#10;pMP+GOVvPVtPDp+rH59vrDg3vh/eXsEIDfIvvrk/vINcx+oX/QF2c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3Uv7BAAAA2wAAAA8AAAAAAAAAAAAAAAAAmAIAAGRycy9kb3du&#10;cmV2LnhtbFBLBQYAAAAABAAEAPUAAACGAwAAAAA=&#10;" filled="f" stroked="f" strokeweight=".5pt">
                  <v:textbox inset="2.83019mm,1.41511mm,2.83019mm,1.41511mm">
                    <w:txbxContent>
                      <w:p w14:paraId="7151E30C" w14:textId="77777777" w:rsidR="00A87459" w:rsidRDefault="00A87459" w:rsidP="00A62484">
                        <w:pPr>
                          <w:pStyle w:val="NormalWeb"/>
                          <w:spacing w:before="0" w:beforeAutospacing="0" w:after="178" w:afterAutospacing="0" w:line="254" w:lineRule="auto"/>
                        </w:pPr>
                        <w:r>
                          <w:rPr>
                            <w:rFonts w:asciiTheme="minorHAnsi" w:eastAsia="Calibri" w:hAnsi="Calibri" w:cstheme="minorBidi"/>
                            <w:color w:val="000000"/>
                            <w:kern w:val="24"/>
                            <w:sz w:val="25"/>
                            <w:szCs w:val="25"/>
                          </w:rPr>
                          <w:t>Moodle Server Side</w:t>
                        </w:r>
                      </w:p>
                    </w:txbxContent>
                  </v:textbox>
                </v:shape>
                <v:shape id="Text Box 31" o:spid="_x0000_s1062" type="#_x0000_t202" style="position:absolute;left:41702;top:158;width:7959;height:58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v3ZcMA&#10;AADbAAAADwAAAGRycy9kb3ducmV2LnhtbESP3WrCQBCF74W+wzKF3ohuKhJqdBURBEEKagu9HbJj&#10;Es3OhuxU0z69KwheHs7Px5ktOlerC7Wh8mzgfZiAIs69rbgw8P21HnyACoJssfZMBv4owGL+0pth&#10;Zv2V93Q5SKHiCIcMDZQiTaZ1yEtyGIa+IY7e0bcOJcq20LbFaxx3tR4lSaodVhwJJTa0Kik/H35d&#10;5E7C6Xj28r8db/unz/WPTXdajHl77ZZTUEKdPMOP9sYaSCdw/xJ/gJ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v3ZcMAAADbAAAADwAAAAAAAAAAAAAAAACYAgAAZHJzL2Rv&#10;d25yZXYueG1sUEsFBgAAAAAEAAQA9QAAAIgDAAAAAA==&#10;" filled="f" stroked="f" strokeweight=".5pt">
                  <v:textbox inset="2.83019mm,1.41511mm,2.83019mm,1.41511mm">
                    <w:txbxContent>
                      <w:p w14:paraId="6D59354C" w14:textId="77777777" w:rsidR="00A87459" w:rsidRDefault="00A87459" w:rsidP="00A62484">
                        <w:pPr>
                          <w:pStyle w:val="NormalWeb"/>
                          <w:spacing w:before="0" w:beforeAutospacing="0" w:after="0" w:afterAutospacing="0"/>
                          <w:jc w:val="center"/>
                        </w:pPr>
                        <w:r>
                          <w:rPr>
                            <w:rFonts w:asciiTheme="minorHAnsi" w:eastAsia="Calibri" w:hAnsi="Calibri"/>
                            <w:color w:val="000000" w:themeColor="dark1"/>
                            <w:kern w:val="24"/>
                            <w:sz w:val="25"/>
                            <w:szCs w:val="25"/>
                          </w:rPr>
                          <w:t>Compiler</w:t>
                        </w:r>
                      </w:p>
                      <w:p w14:paraId="125E9A53" w14:textId="77777777" w:rsidR="00A87459" w:rsidRDefault="00A87459" w:rsidP="00A62484">
                        <w:pPr>
                          <w:pStyle w:val="NormalWeb"/>
                          <w:spacing w:before="0" w:beforeAutospacing="0" w:after="0" w:afterAutospacing="0"/>
                          <w:jc w:val="center"/>
                        </w:pPr>
                        <w:r>
                          <w:rPr>
                            <w:rFonts w:asciiTheme="minorHAnsi" w:eastAsia="Calibri" w:hAnsi="Calibri"/>
                            <w:color w:val="000000" w:themeColor="dark1"/>
                            <w:kern w:val="24"/>
                            <w:sz w:val="25"/>
                            <w:szCs w:val="25"/>
                          </w:rPr>
                          <w:t>System</w:t>
                        </w:r>
                      </w:p>
                    </w:txbxContent>
                  </v:textbox>
                </v:shape>
                <v:shape id="Text Box 2" o:spid="_x0000_s1063" type="#_x0000_t202" style="position:absolute;left:29123;top:12262;width:6635;height:5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OtPcMA&#10;AADbAAAADwAAAGRycy9kb3ducmV2LnhtbESPQWsCMRSE7wX/Q3hCbzVRqchqFBEsUhBWXfD62Dx3&#10;FzcvS5Lqtr++KRQ8DjPzDbNc97YVd/KhcaxhPFIgiEtnGq40FOfd2xxEiMgGW8ek4ZsCrFeDlyVm&#10;xj34SPdTrESCcMhQQx1jl0kZyposhpHriJN3dd5iTNJX0nh8JLht5USpmbTYcFqosaNtTeXt9GU1&#10;2DD94Y/L56HIC5Wra+4n6uC1fh32mwWISH18hv/be6Nh9g5/X9IP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OtPcMAAADbAAAADwAAAAAAAAAAAAAAAACYAgAAZHJzL2Rv&#10;d25yZXYueG1sUEsFBgAAAAAEAAQA9QAAAIgDAAAAAA==&#10;" filled="f" strokeweight="1.25pt">
                  <v:textbox inset="0,1.41511mm,0,1.41511mm">
                    <w:txbxContent>
                      <w:p w14:paraId="5A827B5D" w14:textId="77777777" w:rsidR="00A87459" w:rsidRDefault="00A87459" w:rsidP="00A62484">
                        <w:pPr>
                          <w:pStyle w:val="NormalWeb"/>
                          <w:spacing w:before="0" w:beforeAutospacing="0" w:after="0" w:afterAutospacing="0"/>
                          <w:jc w:val="center"/>
                        </w:pPr>
                        <w:r>
                          <w:rPr>
                            <w:rFonts w:asciiTheme="minorHAnsi" w:eastAsia="Calibri" w:hAnsi="Calibri" w:cstheme="minorBidi"/>
                            <w:color w:val="000000"/>
                            <w:kern w:val="24"/>
                            <w:sz w:val="18"/>
                            <w:szCs w:val="18"/>
                          </w:rPr>
                          <w:t>Codehandin</w:t>
                        </w:r>
                      </w:p>
                      <w:p w14:paraId="5AC3812A" w14:textId="77777777" w:rsidR="00A87459" w:rsidRDefault="00A87459" w:rsidP="00A62484">
                        <w:pPr>
                          <w:pStyle w:val="NormalWeb"/>
                          <w:spacing w:before="0" w:beforeAutospacing="0" w:after="0" w:afterAutospacing="0"/>
                          <w:jc w:val="center"/>
                        </w:pPr>
                        <w:r>
                          <w:rPr>
                            <w:rFonts w:asciiTheme="minorHAnsi" w:eastAsia="Calibri" w:hAnsi="Calibri" w:cstheme="minorBidi"/>
                            <w:color w:val="000000"/>
                            <w:kern w:val="24"/>
                            <w:sz w:val="18"/>
                            <w:szCs w:val="18"/>
                          </w:rPr>
                          <w:t>Submission</w:t>
                        </w:r>
                      </w:p>
                      <w:p w14:paraId="193F150E" w14:textId="77777777" w:rsidR="00A87459" w:rsidRDefault="00A87459" w:rsidP="00A62484">
                        <w:pPr>
                          <w:pStyle w:val="NormalWeb"/>
                          <w:spacing w:before="0" w:beforeAutospacing="0" w:after="0" w:afterAutospacing="0"/>
                          <w:jc w:val="center"/>
                        </w:pPr>
                        <w:r>
                          <w:rPr>
                            <w:rFonts w:asciiTheme="minorHAnsi" w:eastAsia="Calibri" w:hAnsi="Calibri" w:cstheme="minorBidi"/>
                            <w:color w:val="000000"/>
                            <w:kern w:val="24"/>
                            <w:sz w:val="18"/>
                            <w:szCs w:val="18"/>
                          </w:rPr>
                          <w:t>Plugin</w:t>
                        </w:r>
                      </w:p>
                    </w:txbxContent>
                  </v:textbox>
                </v:shape>
                <v:shape id="Text Box 6" o:spid="_x0000_s1064" type="#_x0000_t202" style="position:absolute;left:29070;top:18816;width:6634;height:5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EzSsIA&#10;AADbAAAADwAAAGRycy9kb3ducmV2LnhtbESPUWvCMBSF3wf+h3CFvc1EB2VUo4igiCBUV9jrpbm2&#10;xeamJFG7/fplIOzxcM75DmexGmwn7uRD61jDdKJAEFfOtFxrKD+3bx8gQkQ22DkmDd8UYLUcvSww&#10;N+7BJ7qfYy0ShEOOGpoY+1zKUDVkMUxcT5y8i/MWY5K+lsbjI8FtJ2dKZdJiy2mhwZ42DVXX881q&#10;sOH9h3dfh2NZlKpQl8LP1NFr/Toe1nMQkYb4H36290ZDlsHfl/QD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UTNKwgAAANsAAAAPAAAAAAAAAAAAAAAAAJgCAABkcnMvZG93&#10;bnJldi54bWxQSwUGAAAAAAQABAD1AAAAhwMAAAAA&#10;" filled="f" strokeweight="1.25pt">
                  <v:textbox inset="0,1.41511mm,0,1.41511mm">
                    <w:txbxContent>
                      <w:p w14:paraId="36174DD7" w14:textId="77777777" w:rsidR="00A87459" w:rsidRDefault="00A87459" w:rsidP="00A62484">
                        <w:pPr>
                          <w:pStyle w:val="NormalWeb"/>
                          <w:spacing w:before="0" w:beforeAutospacing="0" w:after="0" w:afterAutospacing="0"/>
                          <w:jc w:val="center"/>
                        </w:pPr>
                        <w:r>
                          <w:rPr>
                            <w:rFonts w:asciiTheme="minorHAnsi" w:eastAsia="Calibri" w:hAnsi="Calibri" w:cstheme="minorBidi"/>
                            <w:color w:val="000000"/>
                            <w:kern w:val="24"/>
                            <w:sz w:val="18"/>
                            <w:szCs w:val="18"/>
                          </w:rPr>
                          <w:t>Codehandin</w:t>
                        </w:r>
                      </w:p>
                      <w:p w14:paraId="37121164" w14:textId="77777777" w:rsidR="00A87459" w:rsidRDefault="00A87459" w:rsidP="00A62484">
                        <w:pPr>
                          <w:pStyle w:val="NormalWeb"/>
                          <w:spacing w:before="0" w:beforeAutospacing="0" w:after="0" w:afterAutospacing="0"/>
                          <w:jc w:val="center"/>
                        </w:pPr>
                        <w:r>
                          <w:rPr>
                            <w:rFonts w:asciiTheme="minorHAnsi" w:eastAsia="Calibri" w:hAnsi="Calibri" w:cstheme="minorBidi"/>
                            <w:color w:val="000000"/>
                            <w:kern w:val="24"/>
                            <w:sz w:val="18"/>
                            <w:szCs w:val="18"/>
                          </w:rPr>
                          <w:t>Feedback</w:t>
                        </w:r>
                      </w:p>
                      <w:p w14:paraId="4B31EC77" w14:textId="77777777" w:rsidR="00A87459" w:rsidRDefault="00A87459" w:rsidP="00A62484">
                        <w:pPr>
                          <w:pStyle w:val="NormalWeb"/>
                          <w:spacing w:before="0" w:beforeAutospacing="0" w:after="0" w:afterAutospacing="0"/>
                          <w:jc w:val="center"/>
                        </w:pPr>
                        <w:r>
                          <w:rPr>
                            <w:rFonts w:asciiTheme="minorHAnsi" w:eastAsia="Calibri" w:hAnsi="Calibri" w:cstheme="minorBidi"/>
                            <w:color w:val="000000"/>
                            <w:kern w:val="24"/>
                            <w:sz w:val="18"/>
                            <w:szCs w:val="18"/>
                          </w:rPr>
                          <w:t>Plugin</w:t>
                        </w:r>
                      </w:p>
                    </w:txbxContent>
                  </v:textbox>
                </v:shape>
                <v:shape id="Text Box 8" o:spid="_x0000_s1065" type="#_x0000_t202" style="position:absolute;left:17019;top:17918;width:7517;height:6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qut78A&#10;AADbAAAADwAAAGRycy9kb3ducmV2LnhtbERPy4rCMBTdC/5DuII7myqi0jGKCKK4EF/M+k5zp602&#10;N6WJWv16sxBcHs57Om9MKe5Uu8Kygn4UgyBOrS44U3A+rXoTEM4jaywtk4InOZjP2q0pJto++ED3&#10;o89ECGGXoILc+yqR0qU5GXSRrYgD929rgz7AOpO6xkcIN6UcxPFIGiw4NORY0TKn9Hq8GQXD215e&#10;ZLr7Lf+wWu+LF23X2U6pbqdZ/IDw1Piv+OPeaAXjsD58CT9Az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q63vwAAANsAAAAPAAAAAAAAAAAAAAAAAJgCAABkcnMvZG93bnJl&#10;di54bWxQSwUGAAAAAAQABAD1AAAAhAMAAAAA&#10;" fillcolor="white [3212]" strokeweight="1.25pt">
                  <v:textbox inset="0,1.41511mm,0,1.41511mm">
                    <w:txbxContent>
                      <w:p w14:paraId="7B2D73C3" w14:textId="77777777" w:rsidR="00A87459" w:rsidRDefault="00A87459" w:rsidP="00A62484">
                        <w:pPr>
                          <w:pStyle w:val="NormalWeb"/>
                          <w:spacing w:before="0" w:beforeAutospacing="0" w:after="0" w:afterAutospacing="0"/>
                          <w:jc w:val="center"/>
                        </w:pPr>
                        <w:r>
                          <w:rPr>
                            <w:rFonts w:asciiTheme="minorHAnsi" w:eastAsia="Calibri" w:hAnsi="Calibri" w:cstheme="minorBidi"/>
                            <w:color w:val="000000"/>
                            <w:kern w:val="24"/>
                            <w:sz w:val="18"/>
                            <w:szCs w:val="18"/>
                          </w:rPr>
                          <w:t>Codehandin</w:t>
                        </w:r>
                      </w:p>
                      <w:p w14:paraId="19BEF601" w14:textId="77777777" w:rsidR="00A87459" w:rsidRDefault="00A87459" w:rsidP="00A62484">
                        <w:pPr>
                          <w:pStyle w:val="NormalWeb"/>
                          <w:spacing w:before="0" w:beforeAutospacing="0" w:after="0" w:afterAutospacing="0"/>
                          <w:jc w:val="center"/>
                        </w:pPr>
                        <w:r>
                          <w:rPr>
                            <w:rFonts w:asciiTheme="minorHAnsi" w:eastAsia="Calibri" w:hAnsi="Calibri" w:cstheme="minorBidi"/>
                            <w:color w:val="000000"/>
                            <w:kern w:val="24"/>
                            <w:sz w:val="18"/>
                            <w:szCs w:val="18"/>
                          </w:rPr>
                          <w:t>Web service interface</w:t>
                        </w:r>
                      </w:p>
                    </w:txbxContent>
                  </v:textbox>
                </v:shape>
                <v:line id="Straight Connector 71" o:spid="_x0000_s1066" style="position:absolute;visibility:visible;mso-wrap-style:square" from="14852,16120" to="17011,1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7ADsIAAADbAAAADwAAAGRycy9kb3ducmV2LnhtbESPQYvCMBSE7wv+h/AEb2uqgko1igiK&#10;p4V19eDt0TybavNSm9h2//1GEPY4zMw3zHLd2VI0VPvCsYLRMAFBnDldcK7g9LP7nIPwAVlj6ZgU&#10;/JKH9ar3scRUu5a/qTmGXEQI+xQVmBCqVEqfGbLoh64ijt7V1RZDlHUudY1thNtSjpNkKi0WHBcM&#10;VrQ1lN2PT6vggdmO7OW8b5LWNJPptfqa3S5KDfrdZgEiUBf+w+/2QSuYjeD1Jf4Auf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c7ADsIAAADbAAAADwAAAAAAAAAAAAAA&#10;AAChAgAAZHJzL2Rvd25yZXYueG1sUEsFBgAAAAAEAAQA+QAAAJADAAAAAA==&#10;" strokecolor="#f07f09 [3204]" strokeweight=".5pt">
                  <v:stroke joinstyle="miter"/>
                </v:line>
                <v:shape id="Text Box 35" o:spid="_x0000_s1067" type="#_x0000_t202" style="position:absolute;left:42125;top:16279;width:7520;height:68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gLxMUA&#10;AADbAAAADwAAAGRycy9kb3ducmV2LnhtbESP0WoCMRRE3wv9h3ALfZGaVaEtW6OIIhS0Ql0/4LK5&#10;3Wy7uVmSuK5+vRGEPg4zc4aZznvbiI58qB0rGA0zEMSl0zVXCg7F+uUdRIjIGhvHpOBMAeazx4cp&#10;5tqd+Ju6faxEgnDIUYGJsc2lDKUhi2HoWuLk/ThvMSbpK6k9nhLcNnKcZa/SYs1pwWBLS0Pl3/5o&#10;FRTF7+jw1W2yYnBpPZnV8bJd7JR6fuoXHyAi9fE/fG9/agVvE7h9ST9A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OAvExQAAANsAAAAPAAAAAAAAAAAAAAAAAJgCAABkcnMv&#10;ZG93bnJldi54bWxQSwUGAAAAAAQABAD1AAAAigMAAAAA&#10;" filled="f" strokeweight="1.25pt">
                  <v:textbox inset="2.83019mm,1.41511mm,2.83019mm,1.41511mm">
                    <w:txbxContent>
                      <w:p w14:paraId="16302709" w14:textId="77777777" w:rsidR="00A87459" w:rsidRDefault="00A87459" w:rsidP="00A62484">
                        <w:pPr>
                          <w:pStyle w:val="NormalWeb"/>
                          <w:spacing w:before="0" w:beforeAutospacing="0" w:after="0" w:afterAutospacing="0"/>
                          <w:jc w:val="center"/>
                        </w:pPr>
                        <w:r>
                          <w:rPr>
                            <w:rFonts w:asciiTheme="minorHAnsi" w:eastAsia="Calibri" w:hAnsi="Calibri" w:cstheme="minorBidi"/>
                            <w:color w:val="000000"/>
                            <w:kern w:val="24"/>
                            <w:sz w:val="18"/>
                            <w:szCs w:val="18"/>
                          </w:rPr>
                          <w:t xml:space="preserve">Remote </w:t>
                        </w:r>
                      </w:p>
                      <w:p w14:paraId="50564289" w14:textId="77777777" w:rsidR="00A87459" w:rsidRDefault="00A87459" w:rsidP="00A62484">
                        <w:pPr>
                          <w:pStyle w:val="NormalWeb"/>
                          <w:spacing w:before="0" w:beforeAutospacing="0" w:after="0" w:afterAutospacing="0"/>
                          <w:jc w:val="center"/>
                        </w:pPr>
                        <w:r>
                          <w:rPr>
                            <w:rFonts w:asciiTheme="minorHAnsi" w:eastAsia="Calibri" w:hAnsi="Calibri" w:cstheme="minorBidi"/>
                            <w:color w:val="000000"/>
                            <w:kern w:val="24"/>
                            <w:sz w:val="18"/>
                            <w:szCs w:val="18"/>
                          </w:rPr>
                          <w:t>Sandboxed Compiler controller</w:t>
                        </w:r>
                      </w:p>
                      <w:p w14:paraId="18435970" w14:textId="77777777" w:rsidR="00A87459" w:rsidRDefault="00A87459" w:rsidP="00A62484">
                        <w:pPr>
                          <w:pStyle w:val="NormalWeb"/>
                          <w:spacing w:before="0" w:beforeAutospacing="0" w:after="0" w:afterAutospacing="0"/>
                          <w:jc w:val="center"/>
                        </w:pPr>
                        <w:r>
                          <w:rPr>
                            <w:rFonts w:asciiTheme="minorHAnsi" w:eastAsia="Calibri" w:hAnsi="Calibri" w:cstheme="minorBidi"/>
                            <w:color w:val="000000"/>
                            <w:kern w:val="24"/>
                            <w:sz w:val="18"/>
                            <w:szCs w:val="18"/>
                          </w:rPr>
                          <w:t> </w:t>
                        </w:r>
                      </w:p>
                    </w:txbxContent>
                  </v:textbox>
                </v:shape>
                <v:line id="Straight Connector 77" o:spid="_x0000_s1068" style="position:absolute;visibility:visible;mso-wrap-style:square" from="24524,10941" to="29069,12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v94cMAAADbAAAADwAAAGRycy9kb3ducmV2LnhtbESPQWvCQBSE70L/w/IKvemmFkxJs5FS&#10;UDwV1Pbg7ZF9ZqPZt2l2TdJ/7wqCx2FmvmHy5Wgb0VPna8cKXmcJCOLS6ZorBT/71fQdhA/IGhvH&#10;pOCfPCyLp0mOmXYDb6nfhUpECPsMFZgQ2kxKXxqy6GeuJY7e0XUWQ5RdJXWHQ4TbRs6TZCEt1hwX&#10;DLb0Zag87y5WwR+WK7KH33WfDKZ/Wxzb7/R0UOrlefz8ABFoDI/wvb3RCtIUbl/iD5D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r/eHDAAAA2wAAAA8AAAAAAAAAAAAA&#10;AAAAoQIAAGRycy9kb3ducmV2LnhtbFBLBQYAAAAABAAEAPkAAACRAwAAAAA=&#10;" strokecolor="#f07f09 [3204]" strokeweight=".5pt">
                  <v:stroke joinstyle="miter"/>
                </v:line>
                <v:line id="Straight Connector 78" o:spid="_x0000_s1069" style="position:absolute;flip:y;visibility:visible;mso-wrap-style:square" from="24049,19450" to="29047,23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b1lMIAAADbAAAADwAAAGRycy9kb3ducmV2LnhtbERPTWvCQBC9C/6HZYTedKNgjKmrFKkQ&#10;KAq1euhtmp0msdnZkN2a+O/dg+Dx8b5Xm97U4kqtqywrmE4iEMS51RUXCk5fu3ECwnlkjbVlUnAj&#10;B5v1cLDCVNuOP+l69IUIIexSVFB636RSurwkg25iG+LA/drWoA+wLaRusQvhppazKIqlwYpDQ4kN&#10;bUvK/47/RsFO7384WbrD99lW8Ud2ac7v87lSL6P+7RWEp94/xQ93phUswtjwJfwAub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yb1lMIAAADbAAAADwAAAAAAAAAAAAAA&#10;AAChAgAAZHJzL2Rvd25yZXYueG1sUEsFBgAAAAAEAAQA+QAAAJADAAAAAA==&#10;" strokecolor="#f07f09 [3204]" strokeweight=".5pt">
                  <v:stroke joinstyle="miter"/>
                </v:line>
                <v:line id="Straight Connector 79" o:spid="_x0000_s1070" style="position:absolute;flip:y;visibility:visible;mso-wrap-style:square" from="23996,17230" to="28970,23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pQD8UAAADbAAAADwAAAGRycy9kb3ducmV2LnhtbESPQWvCQBSE74X+h+UJvTUbhdgkuoqI&#10;AaEoaOuht2f2NUmbfRuyW03/vSsUehxm5htmvhxMKy7Uu8aygnEUgyAurW64UvD+VjynIJxH1tha&#10;JgW/5GC5eHyYY67tlQ90OfpKBAi7HBXU3ne5lK6syaCLbEccvE/bG/RB9pXUPV4D3LRyEsdTabDh&#10;sFBjR+uayu/jj1FQ6N2Z08ztP062mb5uv7rTJkmUehoNqxkIT4P/D/+1t1rBSwb3L+EH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GpQD8UAAADbAAAADwAAAAAAAAAA&#10;AAAAAAChAgAAZHJzL2Rvd25yZXYueG1sUEsFBgAAAAAEAAQA+QAAAJMDAAAAAA==&#10;" strokecolor="#f07f09 [3204]" strokeweight=".5pt">
                  <v:stroke joinstyle="miter"/>
                </v:line>
                <v:shape id="Text Box 83" o:spid="_x0000_s1071" type="#_x0000_t202" style="position:absolute;left:26744;top:12896;width:2690;height:3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u968UA&#10;AADbAAAADwAAAGRycy9kb3ducmV2LnhtbESP3WrCQBSE7wXfYTmF3ulGW2pIXUUUsVJQ/AF7ecie&#10;JtHs2ZBdNb69KwheDjPzDTMcN6YUF6pdYVlBrxuBIE6tLjhTsN/NOzEI55E1lpZJwY0cjEft1hAT&#10;ba+8ocvWZyJA2CWoIPe+SqR0aU4GXddWxMH7t7VBH2SdSV3jNcBNKftR9CUNFhwWcqxomlN62p6N&#10;glncX/3Zw2LzsXbRp16Xv/PlcaDU+1sz+QbhqfGv8LP9oxXEPXh8CT9Aj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73rxQAAANsAAAAPAAAAAAAAAAAAAAAAAJgCAABkcnMv&#10;ZG93bnJldi54bWxQSwUGAAAAAAQABAD1AAAAigMAAAAA&#10;" fillcolor="white [3212]" strokeweight=".5pt">
                  <v:textbox inset="0,0,0,0">
                    <w:txbxContent>
                      <w:p w14:paraId="04C3A788" w14:textId="77777777" w:rsidR="00A87459" w:rsidRDefault="00A87459" w:rsidP="00A62484">
                        <w:pPr>
                          <w:pStyle w:val="NormalWeb"/>
                          <w:spacing w:before="0" w:beforeAutospacing="0" w:after="178" w:afterAutospacing="0" w:line="256" w:lineRule="auto"/>
                          <w:jc w:val="center"/>
                        </w:pPr>
                        <w:r w:rsidRPr="005D1090">
                          <w:rPr>
                            <w:rFonts w:asciiTheme="minorHAnsi" w:eastAsia="Calibri" w:hAnsi="Calibri"/>
                            <w:color w:val="000000"/>
                            <w:kern w:val="24"/>
                            <w:sz w:val="49"/>
                            <w:szCs w:val="49"/>
                            <w14:shadow w14:blurRad="38100" w14:dist="19050" w14:dir="2700000" w14:sx="100000" w14:sy="100000" w14:kx="0" w14:ky="0" w14:algn="tl">
                              <w14:schemeClr w14:val="dk1">
                                <w14:alpha w14:val="60000"/>
                              </w14:schemeClr>
                            </w14:shadow>
                          </w:rPr>
                          <w:t>1</w:t>
                        </w:r>
                      </w:p>
                    </w:txbxContent>
                  </v:textbox>
                </v:shape>
                <v:shape id="Text Box 1" o:spid="_x0000_s1072" type="#_x0000_t202" style="position:absolute;left:17970;top:14746;width:2690;height:3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cYcMIA&#10;AADbAAAADwAAAGRycy9kb3ducmV2LnhtbERPy4rCMBTdD/gP4QruxtQHWqpRBkXGQVB8gC4vzbWt&#10;09yUJqOdvzcLweXhvKfzxpTiTrUrLCvodSMQxKnVBWcKTsfVZwzCeWSNpWVS8E8O5rPWxxQTbR+8&#10;p/vBZyKEsEtQQe59lUjp0pwMuq6tiAN3tbVBH2CdSV3jI4SbUvajaCQNFhwacqxokVP6e/gzCpZx&#10;f3ux5+/9YOeiod6Vm9XPbaxUp918TUB4avxb/HKvtYI4rA9fw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NxhwwgAAANsAAAAPAAAAAAAAAAAAAAAAAJgCAABkcnMvZG93&#10;bnJldi54bWxQSwUGAAAAAAQABAD1AAAAhwMAAAAA&#10;" fillcolor="white [3212]" strokeweight=".5pt">
                  <v:textbox inset="0,0,0,0">
                    <w:txbxContent>
                      <w:p w14:paraId="2A75775C" w14:textId="77777777" w:rsidR="00A87459" w:rsidRDefault="00A87459" w:rsidP="00A62484">
                        <w:pPr>
                          <w:pStyle w:val="NormalWeb"/>
                          <w:spacing w:before="0" w:beforeAutospacing="0" w:after="178" w:afterAutospacing="0" w:line="256" w:lineRule="auto"/>
                          <w:jc w:val="center"/>
                        </w:pPr>
                        <w:r w:rsidRPr="005D1090">
                          <w:rPr>
                            <w:rFonts w:asciiTheme="minorHAnsi" w:eastAsia="Calibri" w:hAnsi="Calibri"/>
                            <w:color w:val="000000"/>
                            <w:kern w:val="24"/>
                            <w:sz w:val="49"/>
                            <w:szCs w:val="49"/>
                            <w14:shadow w14:blurRad="38100" w14:dist="19050" w14:dir="2700000" w14:sx="100000" w14:sy="100000" w14:kx="0" w14:ky="0" w14:algn="tl">
                              <w14:schemeClr w14:val="dk1">
                                <w14:alpha w14:val="60000"/>
                              </w14:schemeClr>
                            </w14:shadow>
                          </w:rPr>
                          <w:t>3</w:t>
                        </w:r>
                      </w:p>
                    </w:txbxContent>
                  </v:textbox>
                </v:shape>
                <v:shape id="Text Box 24" o:spid="_x0000_s1073" type="#_x0000_t202" style="position:absolute;left:17600;top:22516;width:6476;height: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V3PcIA&#10;AADbAAAADwAAAGRycy9kb3ducmV2LnhtbESPQYvCMBSE7wv+h/AEb2uqgivVKCLIehDEKujxtXm2&#10;xealNFlb/70RhD0OM/MNs1h1phIPalxpWcFoGIEgzqwuOVdwPm2/ZyCcR9ZYWSYFT3KwWva+Fhhr&#10;2/KRHonPRYCwi1FB4X0dS+myggy6oa2Jg3ezjUEfZJNL3WAb4KaS4yiaSoMlh4UCa9oUlN2TP6PA&#10;54dLq4+mTH9v6aS6Jm6/TTOlBv1uPQfhqfP/4U97pxX8jOH9JfwA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1Xc9wgAAANsAAAAPAAAAAAAAAAAAAAAAAJgCAABkcnMvZG93&#10;bnJldi54bWxQSwUGAAAAAAQABAD1AAAAhwMAAAAA&#10;" fillcolor="white [3212]" strokeweight=".5pt">
                  <v:textbox inset="0,0,0,1.41511mm">
                    <w:txbxContent>
                      <w:p w14:paraId="3B87F600" w14:textId="77777777" w:rsidR="00A87459" w:rsidRDefault="00A87459" w:rsidP="00A62484">
                        <w:pPr>
                          <w:pStyle w:val="NormalWeb"/>
                          <w:spacing w:before="0" w:beforeAutospacing="0" w:after="178" w:afterAutospacing="0" w:line="254" w:lineRule="auto"/>
                          <w:jc w:val="center"/>
                        </w:pPr>
                        <w:r>
                          <w:rPr>
                            <w:rFonts w:asciiTheme="minorHAnsi" w:eastAsia="Calibri" w:hAnsi="Calibri" w:cstheme="minorBidi"/>
                            <w:color w:val="000000"/>
                            <w:kern w:val="24"/>
                            <w:sz w:val="18"/>
                            <w:szCs w:val="18"/>
                          </w:rPr>
                          <w:t>Shared lib</w:t>
                        </w:r>
                      </w:p>
                    </w:txbxContent>
                  </v:textbox>
                </v:shape>
                <v:shape id="Text Box 84" o:spid="_x0000_s1074" type="#_x0000_t202" style="position:absolute;left:26879;top:20877;width:2690;height:3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kjnMUA&#10;AADbAAAADwAAAGRycy9kb3ducmV2LnhtbESPQWvCQBSE74L/YXmCN90YpYboKkURlUJFW2iPj+wz&#10;ic2+DdlV47/vFgoeh5n5hpkvW1OJGzWutKxgNIxAEGdWl5wr+PzYDBIQziNrrCyTggc5WC66nTmm&#10;2t75SLeTz0WAsEtRQeF9nUrpsoIMuqGtiYN3to1BH2STS93gPcBNJeMoepEGSw4LBda0Kij7OV2N&#10;gnUSv3/br+1xfHDRRB+qt83+MlWq32tfZyA8tf4Z/m/vtIIkhr8v4Q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SOcxQAAANsAAAAPAAAAAAAAAAAAAAAAAJgCAABkcnMv&#10;ZG93bnJldi54bWxQSwUGAAAAAAQABAD1AAAAigMAAAAA&#10;" fillcolor="white [3212]" strokeweight=".5pt">
                  <v:textbox inset="0,0,0,0">
                    <w:txbxContent>
                      <w:p w14:paraId="0068F967" w14:textId="77777777" w:rsidR="00A87459" w:rsidRDefault="00A87459" w:rsidP="00A62484">
                        <w:pPr>
                          <w:pStyle w:val="NormalWeb"/>
                          <w:spacing w:before="0" w:beforeAutospacing="0" w:after="178" w:afterAutospacing="0" w:line="256" w:lineRule="auto"/>
                          <w:jc w:val="center"/>
                        </w:pPr>
                        <w:r>
                          <w:rPr>
                            <w:rFonts w:asciiTheme="minorHAnsi" w:eastAsia="Calibri" w:hAnsi="Calibri"/>
                            <w:color w:val="000000"/>
                            <w:kern w:val="24"/>
                            <w:sz w:val="49"/>
                            <w:szCs w:val="49"/>
                            <w14:shadow w14:blurRad="38100" w14:dist="19050" w14:dir="2700000" w14:sx="100000" w14:sy="100000" w14:kx="0" w14:ky="0" w14:algn="tl">
                              <w14:schemeClr w14:val="dk1">
                                <w14:alpha w14:val="60000"/>
                              </w14:schemeClr>
                            </w14:shadow>
                          </w:rPr>
                          <w:t>5</w:t>
                        </w:r>
                      </w:p>
                    </w:txbxContent>
                  </v:textbox>
                </v:shape>
                <v:shape id="Text Box 86" o:spid="_x0000_s1075" type="#_x0000_t202" style="position:absolute;left:45984;top:22357;width:2690;height:3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WGB8UA&#10;AADbAAAADwAAAGRycy9kb3ducmV2LnhtbESP3WrCQBSE7wXfYTmCd7rxhzZEVxFFqhQUbaFeHrLH&#10;JJo9G7JbjW/fLQheDjPzDTOdN6YUN6pdYVnBoB+BIE6tLjhT8P217sUgnEfWWFomBQ9yMJ+1W1NM&#10;tL3zgW5Hn4kAYZeggtz7KpHSpTkZdH1bEQfvbGuDPsg6k7rGe4CbUg6j6E0aLDgs5FjRMqf0evw1&#10;ClbxcHeyPx+H0d5FY70vP9fby7tS3U6zmIDw1PhX+NneaAXxCP6/hB8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YYHxQAAANsAAAAPAAAAAAAAAAAAAAAAAJgCAABkcnMv&#10;ZG93bnJldi54bWxQSwUGAAAAAAQABAD1AAAAigMAAAAA&#10;" fillcolor="white [3212]" strokeweight=".5pt">
                  <v:textbox inset="0,0,0,0">
                    <w:txbxContent>
                      <w:p w14:paraId="3807DCA5" w14:textId="77777777" w:rsidR="00A87459" w:rsidRDefault="00A87459" w:rsidP="00A62484">
                        <w:pPr>
                          <w:pStyle w:val="NormalWeb"/>
                          <w:spacing w:before="0" w:beforeAutospacing="0" w:after="178" w:afterAutospacing="0" w:line="256" w:lineRule="auto"/>
                          <w:jc w:val="center"/>
                        </w:pPr>
                        <w:r>
                          <w:rPr>
                            <w:rFonts w:asciiTheme="minorHAnsi" w:eastAsia="Calibri" w:hAnsi="Calibri"/>
                            <w:color w:val="000000"/>
                            <w:kern w:val="24"/>
                            <w:sz w:val="49"/>
                            <w:szCs w:val="49"/>
                            <w14:shadow w14:blurRad="38100" w14:dist="19050" w14:dir="2700000" w14:sx="100000" w14:sy="100000" w14:kx="0" w14:ky="0" w14:algn="tl">
                              <w14:schemeClr w14:val="dk1">
                                <w14:alpha w14:val="60000"/>
                              </w14:schemeClr>
                            </w14:shadow>
                          </w:rPr>
                          <w:t>4</w:t>
                        </w:r>
                      </w:p>
                    </w:txbxContent>
                  </v:textbox>
                </v:shape>
                <v:line id="Straight Connector 87" o:spid="_x0000_s1076" style="position:absolute;flip:x y;visibility:visible;mso-wrap-style:square" from="41385,19715" to="41404,2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mu8QAAADbAAAADwAAAGRycy9kb3ducmV2LnhtbESPQWvCQBSE74X+h+UVvJRmV8E0RFcR&#10;QWgPHrTt/ZF9TYLZt3F3a1J/vSsUehxm5htmuR5tJy7kQ+tYwzRTIIgrZ1quNXx+7F4KECEiG+wc&#10;k4ZfCrBePT4ssTRu4ANdjrEWCcKhRA1NjH0pZagashgy1xMn79t5izFJX0vjcUhw28mZUrm02HJa&#10;aLCnbUPV6fhjNbzTdd4+f033Ra0GtyvOZ5+rXOvJ07hZgIg0xv/wX/vNaChe4f4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76a7xAAAANsAAAAPAAAAAAAAAAAA&#10;AAAAAKECAABkcnMvZG93bnJldi54bWxQSwUGAAAAAAQABAD5AAAAkgMAAAAA&#10;" strokecolor="#f07f09 [3204]" strokeweight=".5pt">
                  <v:stroke joinstyle="miter"/>
                </v:line>
                <v:line id="Straight Connector 88" o:spid="_x0000_s1077" style="position:absolute;visibility:visible;mso-wrap-style:square" from="41385,19715" to="42162,19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EZtMEAAADbAAAADwAAAGRycy9kb3ducmV2LnhtbERPu2rDMBTdA/0HcQvdEjktOMaJEkLB&#10;JVOheQzeLtaN5cS6ci3Fdv++GgodD+e92U22FQP1vnGsYLlIQBBXTjdcKzifinkGwgdkja1jUvBD&#10;Hnbbp9kGc+1G/qLhGGoRQ9jnqMCE0OVS+sqQRb9wHXHkrq63GCLsa6l7HGO4beVrkqTSYsOxwWBH&#10;74aq+/FhFXxjVZAtLx9DMprhLb12n6tbqdTL87Rfgwg0hX/xn/ugFWRxbPwSf4D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IRm0wQAAANsAAAAPAAAAAAAAAAAAAAAA&#10;AKECAABkcnMvZG93bnJldi54bWxQSwUGAAAAAAQABAD5AAAAjwMAAAAA&#10;" strokecolor="#f07f09 [3204]" strokeweight=".5pt">
                  <v:stroke joinstyle="miter"/>
                </v:line>
                <v:line id="Straight Connector 89" o:spid="_x0000_s1078" style="position:absolute;visibility:visible;mso-wrap-style:square" from="23256,14429" to="29086,19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28L8QAAADbAAAADwAAAGRycy9kb3ducmV2LnhtbESPzWrDMBCE74G+g9hAb42cFlLXtRJK&#10;IaWnQv4OuS3W2nJirVxLtd23jwKBHIeZ+YbJV6NtRE+drx0rmM8SEMSF0zVXCva79VMKwgdkjY1j&#10;UvBPHlbLh0mOmXYDb6jfhkpECPsMFZgQ2kxKXxiy6GeuJY5e6TqLIcqukrrDIcJtI5+TZCEt1hwX&#10;DLb0aag4b/+sgl8s1mSPh68+GUz/sijbn9fTUanH6fjxDiLQGO7hW/tbK0jf4Pol/gC5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bbwvxAAAANsAAAAPAAAAAAAAAAAA&#10;AAAAAKECAABkcnMvZG93bnJldi54bWxQSwUGAAAAAAQABAD5AAAAkgMAAAAA&#10;" strokecolor="#f07f09 [3204]" strokeweight=".5pt">
                  <v:stroke joinstyle="miter"/>
                </v:line>
                <v:shape id="Text Box 61" o:spid="_x0000_s1079" type="#_x0000_t202" style="position:absolute;left:6924;top:20243;width:8500;height:11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Kq3MQA&#10;AADbAAAADwAAAGRycy9kb3ducmV2LnhtbESP3WoCMRSE7wu+QzhC72p2iyy6NYoIRQtF6t/9YXO6&#10;2XZzsiapbt++EQpeDjPzDTNb9LYVF/KhcawgH2UgiCunG64VHA+vTxMQISJrbB2Tgl8KsJgPHmZY&#10;anflHV32sRYJwqFEBSbGrpQyVIYshpHriJP36bzFmKSvpfZ4TXDbyucsK6TFhtOCwY5Whqrv/Y9V&#10;4PH4sR3nh/WkKM6n07vx7duXV+px2C9fQETq4z38395oBdMcbl/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iqtzEAAAA2wAAAA8AAAAAAAAAAAAAAAAAmAIAAGRycy9k&#10;b3ducmV2LnhtbFBLBQYAAAAABAAEAPUAAACJAwAAAAA=&#10;" fillcolor="white [3201]" strokeweight="1.25pt">
                  <v:textbox inset="2.83019mm,1.41511mm,2.83019mm,1.41511mm">
                    <w:txbxContent>
                      <w:p w14:paraId="7AD371FB" w14:textId="77777777" w:rsidR="00A87459" w:rsidRDefault="00A87459" w:rsidP="00A62484">
                        <w:pPr>
                          <w:pStyle w:val="NormalWeb"/>
                          <w:spacing w:before="0" w:beforeAutospacing="0" w:after="0" w:afterAutospacing="0" w:line="254" w:lineRule="auto"/>
                          <w:jc w:val="center"/>
                        </w:pPr>
                        <w:r>
                          <w:rPr>
                            <w:rFonts w:asciiTheme="minorHAnsi" w:eastAsia="Calibri" w:hAnsi="Calibri" w:cstheme="minorBidi"/>
                            <w:color w:val="000000"/>
                            <w:kern w:val="24"/>
                            <w:sz w:val="18"/>
                            <w:szCs w:val="18"/>
                          </w:rPr>
                          <w:t> </w:t>
                        </w:r>
                      </w:p>
                      <w:p w14:paraId="1CC8A4D8" w14:textId="77777777" w:rsidR="00A87459" w:rsidRDefault="00A87459" w:rsidP="00A62484">
                        <w:pPr>
                          <w:pStyle w:val="NormalWeb"/>
                          <w:spacing w:before="0" w:beforeAutospacing="0" w:after="0" w:afterAutospacing="0" w:line="254" w:lineRule="auto"/>
                          <w:jc w:val="center"/>
                        </w:pPr>
                        <w:r>
                          <w:rPr>
                            <w:rFonts w:asciiTheme="minorHAnsi" w:eastAsia="Calibri" w:hAnsi="Calibri" w:cstheme="minorBidi"/>
                            <w:color w:val="000000"/>
                            <w:kern w:val="24"/>
                            <w:sz w:val="18"/>
                            <w:szCs w:val="18"/>
                          </w:rPr>
                          <w:t> </w:t>
                        </w:r>
                      </w:p>
                      <w:p w14:paraId="5868B348" w14:textId="77777777" w:rsidR="00A87459" w:rsidRDefault="00A87459" w:rsidP="00A62484">
                        <w:pPr>
                          <w:pStyle w:val="NormalWeb"/>
                          <w:spacing w:before="0" w:beforeAutospacing="0" w:after="0" w:afterAutospacing="0" w:line="254" w:lineRule="auto"/>
                          <w:jc w:val="center"/>
                        </w:pPr>
                        <w:r>
                          <w:rPr>
                            <w:rFonts w:asciiTheme="minorHAnsi" w:eastAsia="Calibri" w:hAnsi="Calibri" w:cstheme="minorBidi"/>
                            <w:color w:val="000000"/>
                            <w:kern w:val="24"/>
                            <w:sz w:val="18"/>
                            <w:szCs w:val="18"/>
                          </w:rPr>
                          <w:t> </w:t>
                        </w:r>
                      </w:p>
                      <w:p w14:paraId="43B2AF91" w14:textId="77777777" w:rsidR="00A87459" w:rsidRDefault="00A87459" w:rsidP="00A62484">
                        <w:pPr>
                          <w:pStyle w:val="NormalWeb"/>
                          <w:spacing w:before="0" w:beforeAutospacing="0" w:after="0" w:afterAutospacing="0" w:line="254" w:lineRule="auto"/>
                          <w:jc w:val="center"/>
                        </w:pPr>
                        <w:r>
                          <w:rPr>
                            <w:rFonts w:asciiTheme="minorHAnsi" w:eastAsia="Calibri" w:hAnsi="Calibri" w:cstheme="minorBidi"/>
                            <w:color w:val="000000"/>
                            <w:kern w:val="24"/>
                            <w:sz w:val="18"/>
                            <w:szCs w:val="18"/>
                          </w:rPr>
                          <w:t> </w:t>
                        </w:r>
                      </w:p>
                      <w:p w14:paraId="3906226C" w14:textId="77777777" w:rsidR="00A87459" w:rsidRDefault="00A87459" w:rsidP="00A62484">
                        <w:pPr>
                          <w:pStyle w:val="NormalWeb"/>
                          <w:spacing w:before="0" w:beforeAutospacing="0" w:after="0" w:afterAutospacing="0" w:line="254" w:lineRule="auto"/>
                          <w:jc w:val="center"/>
                        </w:pPr>
                        <w:r>
                          <w:rPr>
                            <w:rFonts w:asciiTheme="minorHAnsi" w:eastAsia="Calibri" w:hAnsi="Calibri" w:cstheme="minorBidi"/>
                            <w:color w:val="000000"/>
                            <w:kern w:val="24"/>
                            <w:sz w:val="18"/>
                            <w:szCs w:val="18"/>
                          </w:rPr>
                          <w:t> </w:t>
                        </w:r>
                      </w:p>
                      <w:p w14:paraId="3B634D6B" w14:textId="77777777" w:rsidR="00A87459" w:rsidRDefault="00A87459" w:rsidP="00A62484">
                        <w:pPr>
                          <w:pStyle w:val="NormalWeb"/>
                          <w:spacing w:before="0" w:beforeAutospacing="0" w:after="0" w:afterAutospacing="0" w:line="254" w:lineRule="auto"/>
                          <w:jc w:val="center"/>
                        </w:pPr>
                        <w:r>
                          <w:rPr>
                            <w:rFonts w:asciiTheme="minorHAnsi" w:eastAsia="Calibri" w:hAnsi="Calibri" w:cstheme="minorBidi"/>
                            <w:color w:val="000000"/>
                            <w:kern w:val="24"/>
                            <w:sz w:val="18"/>
                            <w:szCs w:val="18"/>
                          </w:rPr>
                          <w:t xml:space="preserve">NetBeans IDE </w:t>
                        </w:r>
                      </w:p>
                    </w:txbxContent>
                  </v:textbox>
                </v:shape>
                <v:shape id="Text Box 9" o:spid="_x0000_s1080" type="#_x0000_t202" style="position:absolute;left:17019;top:7505;width:7517;height:69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G0qMIA&#10;AADbAAAADwAAAGRycy9kb3ducmV2LnhtbESP3YrCMBSE7wXfIRzBO01dxJ9qFFkQRC/8fYBjc2yL&#10;zUltotZ9+o0geDnMzDfMdF6bQjyocrllBb1uBII4sTrnVMHpuOyMQDiPrLGwTApe5GA+azamGGv7&#10;5D09Dj4VAcIuRgWZ92UspUsyMui6tiQO3sVWBn2QVSp1hc8AN4X8iaKBNJhzWMiwpN+MkuvhbhRs&#10;eShv493G3P/WZzvYXna9V7JQqt2qFxMQnmr/DX/aK61g3If3l/AD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cbSowgAAANsAAAAPAAAAAAAAAAAAAAAAAJgCAABkcnMvZG93&#10;bnJldi54bWxQSwUGAAAAAAQABAD1AAAAhwMAAAAA&#10;" fillcolor="white [3212]" strokeweight=".5pt">
                  <v:textbox inset="2.83019mm,1.41511mm,2.83019mm,1.41511mm">
                    <w:txbxContent>
                      <w:p w14:paraId="23B1D364" w14:textId="77777777" w:rsidR="00A87459" w:rsidRDefault="00A87459" w:rsidP="00A62484">
                        <w:pPr>
                          <w:pStyle w:val="NormalWeb"/>
                          <w:spacing w:before="0" w:beforeAutospacing="0" w:after="0" w:afterAutospacing="0" w:line="254" w:lineRule="auto"/>
                          <w:jc w:val="center"/>
                        </w:pPr>
                        <w:r>
                          <w:rPr>
                            <w:rFonts w:asciiTheme="minorHAnsi" w:eastAsia="Calibri" w:hAnsi="Calibri" w:cstheme="minorBidi"/>
                            <w:color w:val="000000"/>
                            <w:kern w:val="24"/>
                            <w:sz w:val="18"/>
                            <w:szCs w:val="18"/>
                          </w:rPr>
                          <w:t>Moodle web Interface</w:t>
                        </w:r>
                      </w:p>
                    </w:txbxContent>
                  </v:textbox>
                </v:shape>
                <v:shape id="Text Box 5" o:spid="_x0000_s1081" type="#_x0000_t202" style="position:absolute;left:7558;top:12843;width:7326;height:6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Pg9cMA&#10;AADbAAAADwAAAGRycy9kb3ducmV2LnhtbESPUWvCMBSF3wf+h3CFvc1EBdk60yKDyRCETgt7vTTX&#10;tqy5KUnUul+/CIM9Hs453+Gsi9H24kI+dI41zGcKBHHtTMeNhur4/vQMIkRkg71j0nCjAEU+eVhj&#10;ZtyVP+lyiI1IEA4ZamhjHDIpQ92SxTBzA3HyTs5bjEn6RhqP1wS3vVwotZIWO04LLQ701lL9fThb&#10;DTYsf3j7tdtXZaVKdSr9Qu291o/TcfMKItIY/8N/7Q+j4WUJ9y/p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Pg9cMAAADbAAAADwAAAAAAAAAAAAAAAACYAgAAZHJzL2Rv&#10;d25yZXYueG1sUEsFBgAAAAAEAAQA9QAAAIgDAAAAAA==&#10;" filled="f" strokeweight="1.25pt">
                  <v:textbox inset="0,1.41511mm,0,1.41511mm">
                    <w:txbxContent>
                      <w:p w14:paraId="51A1B492" w14:textId="77777777" w:rsidR="00A87459" w:rsidRDefault="00A87459" w:rsidP="00A62484">
                        <w:pPr>
                          <w:pStyle w:val="NormalWeb"/>
                          <w:spacing w:before="0" w:beforeAutospacing="0" w:after="0" w:afterAutospacing="0"/>
                          <w:jc w:val="center"/>
                        </w:pPr>
                        <w:r>
                          <w:rPr>
                            <w:rFonts w:asciiTheme="minorHAnsi" w:eastAsia="Calibri" w:hAnsi="Calibri" w:cstheme="minorBidi"/>
                            <w:color w:val="000000"/>
                            <w:kern w:val="24"/>
                            <w:sz w:val="18"/>
                            <w:szCs w:val="18"/>
                          </w:rPr>
                          <w:t>Python</w:t>
                        </w:r>
                      </w:p>
                      <w:p w14:paraId="439919C8" w14:textId="77777777" w:rsidR="00A87459" w:rsidRDefault="00A87459" w:rsidP="00A62484">
                        <w:pPr>
                          <w:pStyle w:val="NormalWeb"/>
                          <w:spacing w:before="0" w:beforeAutospacing="0" w:after="0" w:afterAutospacing="0"/>
                          <w:jc w:val="center"/>
                        </w:pPr>
                        <w:r>
                          <w:rPr>
                            <w:rFonts w:asciiTheme="minorHAnsi" w:eastAsia="Calibri" w:hAnsi="Calibri" w:cstheme="minorBidi"/>
                            <w:color w:val="000000"/>
                            <w:kern w:val="24"/>
                            <w:sz w:val="18"/>
                            <w:szCs w:val="18"/>
                          </w:rPr>
                          <w:t>Codehandin</w:t>
                        </w:r>
                      </w:p>
                      <w:p w14:paraId="637EF834" w14:textId="77777777" w:rsidR="00A87459" w:rsidRDefault="00A87459" w:rsidP="00A62484">
                        <w:pPr>
                          <w:pStyle w:val="NormalWeb"/>
                          <w:spacing w:before="0" w:beforeAutospacing="0" w:after="0" w:afterAutospacing="0"/>
                          <w:jc w:val="center"/>
                        </w:pPr>
                        <w:r>
                          <w:rPr>
                            <w:rFonts w:asciiTheme="minorHAnsi" w:eastAsia="Calibri" w:hAnsi="Calibri" w:cstheme="minorBidi"/>
                            <w:color w:val="000000"/>
                            <w:kern w:val="24"/>
                            <w:sz w:val="18"/>
                            <w:szCs w:val="18"/>
                          </w:rPr>
                          <w:t>Client</w:t>
                        </w:r>
                      </w:p>
                    </w:txbxContent>
                  </v:textbox>
                </v:shape>
                <v:shape id="Text Box 85" o:spid="_x0000_s1082" type="#_x0000_t202" style="position:absolute;left:9936;top:17706;width:2690;height:3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ktNcYA&#10;AADbAAAADwAAAGRycy9kb3ducmV2LnhtbESPW2vCQBSE3wv+h+UIvtWN2nqJriIWsaWgeAF9PGSP&#10;STR7NmRXTf99t1DwcZiZb5jJrDaFuFPlcssKOu0IBHFidc6pgsN++ToE4TyyxsIyKfghB7Np42WC&#10;sbYP3tJ951MRIOxiVJB5X8ZSuiQjg65tS+LgnW1l0AdZpVJX+AhwU8huFPWlwZzDQoYlLTJKrrub&#10;UfAx7K5P9rja9jYuetOb4nv5dRko1WrW8zEIT7V/hv/bn1rB6B3+voQfIK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ktNcYAAADbAAAADwAAAAAAAAAAAAAAAACYAgAAZHJz&#10;L2Rvd25yZXYueG1sUEsFBgAAAAAEAAQA9QAAAIsDAAAAAA==&#10;" fillcolor="white [3212]" strokeweight=".5pt">
                  <v:textbox inset="0,0,0,0">
                    <w:txbxContent>
                      <w:p w14:paraId="67785034" w14:textId="77777777" w:rsidR="00A87459" w:rsidRDefault="00A87459" w:rsidP="00A62484">
                        <w:pPr>
                          <w:pStyle w:val="NormalWeb"/>
                          <w:spacing w:before="0" w:beforeAutospacing="0" w:after="178" w:afterAutospacing="0" w:line="256" w:lineRule="auto"/>
                          <w:jc w:val="center"/>
                        </w:pPr>
                        <w:r w:rsidRPr="005D1090">
                          <w:rPr>
                            <w:rFonts w:asciiTheme="minorHAnsi" w:eastAsia="Calibri" w:hAnsi="Calibri"/>
                            <w:color w:val="000000"/>
                            <w:kern w:val="24"/>
                            <w:sz w:val="49"/>
                            <w:szCs w:val="49"/>
                            <w14:shadow w14:blurRad="38100" w14:dist="19050" w14:dir="2700000" w14:sx="100000" w14:sy="100000" w14:kx="0" w14:ky="0" w14:algn="tl">
                              <w14:schemeClr w14:val="dk1">
                                <w14:alpha w14:val="60000"/>
                              </w14:schemeClr>
                            </w14:shadow>
                          </w:rPr>
                          <w:t>2</w:t>
                        </w:r>
                      </w:p>
                    </w:txbxContent>
                  </v:textbox>
                </v:shape>
                <v:shape id="Text Box 5" o:spid="_x0000_s1083" type="#_x0000_t202" style="position:absolute;left:7611;top:21247;width:7274;height:6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9FbsMA&#10;AADbAAAADwAAAGRycy9kb3ducmV2LnhtbESPUWvCMBSF34X9h3AF3zSxwnCdUWQwEUGorrDXS3Nt&#10;i81NSTKt+/XLYLDHwznnO5zVZrCduJEPrWMN85kCQVw503Ktofx4ny5BhIhssHNMGh4UYLN+Gq0w&#10;N+7OJ7qdYy0ShEOOGpoY+1zKUDVkMcxcT5y8i/MWY5K+lsbjPcFtJzOlnqXFltNCgz29NVRdz19W&#10;gw2Lb959Ho5lUapCXQqfqaPXejIetq8gIg3xP/zX3hsNLxn8fk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9FbsMAAADbAAAADwAAAAAAAAAAAAAAAACYAgAAZHJzL2Rv&#10;d25yZXYueG1sUEsFBgAAAAAEAAQA9QAAAIgDAAAAAA==&#10;" filled="f" strokeweight="1.25pt">
                  <v:textbox inset="0,1.41511mm,0,1.41511mm">
                    <w:txbxContent>
                      <w:p w14:paraId="478F01AB" w14:textId="77777777" w:rsidR="00A87459" w:rsidRDefault="00A87459" w:rsidP="00A62484">
                        <w:pPr>
                          <w:pStyle w:val="NormalWeb"/>
                          <w:spacing w:before="0" w:beforeAutospacing="0" w:after="0" w:afterAutospacing="0"/>
                          <w:jc w:val="center"/>
                        </w:pPr>
                        <w:r>
                          <w:rPr>
                            <w:rFonts w:asciiTheme="minorHAnsi" w:eastAsia="Calibri" w:hAnsi="Calibri" w:cstheme="minorBidi"/>
                            <w:color w:val="000000"/>
                            <w:kern w:val="24"/>
                            <w:sz w:val="18"/>
                            <w:szCs w:val="18"/>
                          </w:rPr>
                          <w:t>Java</w:t>
                        </w:r>
                      </w:p>
                      <w:p w14:paraId="543FD1B7" w14:textId="77777777" w:rsidR="00A87459" w:rsidRDefault="00A87459" w:rsidP="00A62484">
                        <w:pPr>
                          <w:pStyle w:val="NormalWeb"/>
                          <w:spacing w:before="0" w:beforeAutospacing="0" w:after="0" w:afterAutospacing="0"/>
                          <w:jc w:val="center"/>
                        </w:pPr>
                        <w:r>
                          <w:rPr>
                            <w:rFonts w:asciiTheme="minorHAnsi" w:eastAsia="Calibri" w:hAnsi="Calibri" w:cstheme="minorBidi"/>
                            <w:color w:val="000000"/>
                            <w:kern w:val="24"/>
                            <w:sz w:val="18"/>
                            <w:szCs w:val="18"/>
                          </w:rPr>
                          <w:t>Codehandin</w:t>
                        </w:r>
                      </w:p>
                      <w:p w14:paraId="2F5D3618" w14:textId="77777777" w:rsidR="00A87459" w:rsidRDefault="00A87459" w:rsidP="00A62484">
                        <w:pPr>
                          <w:pStyle w:val="NormalWeb"/>
                          <w:spacing w:before="0" w:beforeAutospacing="0" w:after="0" w:afterAutospacing="0"/>
                          <w:jc w:val="center"/>
                        </w:pPr>
                        <w:r>
                          <w:rPr>
                            <w:rFonts w:asciiTheme="minorHAnsi" w:eastAsia="Calibri" w:hAnsi="Calibri" w:cstheme="minorBidi"/>
                            <w:color w:val="000000"/>
                            <w:kern w:val="24"/>
                            <w:sz w:val="18"/>
                            <w:szCs w:val="18"/>
                          </w:rPr>
                          <w:t xml:space="preserve">Client (in IDE) </w:t>
                        </w:r>
                      </w:p>
                    </w:txbxContent>
                  </v:textbox>
                </v:shape>
                <v:line id="Straight Connector 75" o:spid="_x0000_s1084" style="position:absolute;visibility:visible;mso-wrap-style:square" from="18922,24313" to="18934,27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XGDcQAAADbAAAADwAAAGRycy9kb3ducmV2LnhtbESPzWrDMBCE74W+g9hAb4mclsbFtRJK&#10;IKWnQv4OuS3W2nJirRxLtd23rwKBHoeZ+YbJV6NtRE+drx0rmM8SEMSF0zVXCg77zfQNhA/IGhvH&#10;pOCXPKyWjw85ZtoNvKV+FyoRIewzVGBCaDMpfWHIop+5ljh6pesshii7SuoOhwi3jXxOkoW0WHNc&#10;MNjS2lBx2f1YBVcsNmRPx88+GUz/sijb7/R8UuppMn68gwg0hv/wvf2lFaSvcPsSf4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9cYNxAAAANsAAAAPAAAAAAAAAAAA&#10;AAAAAKECAABkcnMvZG93bnJldi54bWxQSwUGAAAAAAQABAD5AAAAkgMAAAAA&#10;" strokecolor="#f07f09 [3204]" strokeweight=".5pt">
                  <v:stroke joinstyle="miter"/>
                </v:line>
                <v:line id="Straight Connector 84" o:spid="_x0000_s1085" style="position:absolute;flip:y;visibility:visible;mso-wrap-style:square" from="14852,23256" to="17042,24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6PtsQAAADbAAAADwAAAGRycy9kb3ducmV2LnhtbESPT4vCMBTE74LfITzBm6YuKrUaRWQF&#10;YdkF/x28PZtnW21eSpPV7rc3woLHYWZ+w8wWjSnFnWpXWFYw6EcgiFOrC84UHPbrXgzCeWSNpWVS&#10;8EcOFvN2a4aJtg/e0n3nMxEg7BJUkHtfJVK6NCeDrm8r4uBdbG3QB1lnUtf4CHBTyo8oGkuDBYeF&#10;HCta5ZTedr9GwVp/nzmeuJ/T0Rbjr821On6ORkp1O81yCsJT49/h//ZGK4iH8PoSfoC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vo+2xAAAANsAAAAPAAAAAAAAAAAA&#10;AAAAAKECAABkcnMvZG93bnJldi54bWxQSwUGAAAAAAQABAD5AAAAkgMAAAAA&#10;" strokecolor="#f07f09 [3204]" strokeweight=".5pt">
                  <v:stroke joinstyle="miter"/>
                </v:line>
                <v:shape id="Text Box 33" o:spid="_x0000_s1086" type="#_x0000_t202" style="position:absolute;left:17918;top:26639;width:21806;height:50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RMIA&#10;AADbAAAADwAAAGRycy9kb3ducmV2LnhtbESPzarCMBSE94LvEM4Fd5rqomqvUUQQRBf+PsC5zbEt&#10;tzmpTdTq0xtBcDnMzDfMZNaYUtyodoVlBf1eBII4tbrgTMHpuOyOQDiPrLG0TAoe5GA2bbcmmGh7&#10;5z3dDj4TAcIuQQW591UipUtzMuh6tiIO3tnWBn2QdSZ1jfcAN6UcRFEsDRYcFnKsaJFT+n+4GgVb&#10;HsrLeLcx1+f6z8bb867/SOdKdX6a+S8IT43/hj/tlVYwjuH9JfwAOX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749EwgAAANsAAAAPAAAAAAAAAAAAAAAAAJgCAABkcnMvZG93&#10;bnJldi54bWxQSwUGAAAAAAQABAD1AAAAhwMAAAAA&#10;" fillcolor="white [3212]" strokeweight=".5pt">
                  <v:textbox inset="2.83019mm,1.41511mm,2.83019mm,1.41511mm">
                    <w:txbxContent>
                      <w:p w14:paraId="2940B036" w14:textId="77777777" w:rsidR="00A87459" w:rsidRDefault="00A87459" w:rsidP="00A62484">
                        <w:pPr>
                          <w:pStyle w:val="NormalWeb"/>
                          <w:spacing w:before="0" w:beforeAutospacing="0" w:after="0" w:afterAutospacing="0"/>
                          <w:jc w:val="center"/>
                        </w:pPr>
                        <w:r>
                          <w:rPr>
                            <w:rFonts w:asciiTheme="minorHAnsi" w:eastAsia="Calibri" w:hAnsi="Calibri" w:cstheme="minorBidi"/>
                            <w:color w:val="000000"/>
                            <w:kern w:val="24"/>
                            <w:sz w:val="25"/>
                            <w:szCs w:val="25"/>
                          </w:rPr>
                          <w:t>Local</w:t>
                        </w:r>
                      </w:p>
                      <w:p w14:paraId="31B4E3B5" w14:textId="77777777" w:rsidR="00A87459" w:rsidRDefault="00A87459" w:rsidP="00A62484">
                        <w:pPr>
                          <w:pStyle w:val="NormalWeb"/>
                          <w:spacing w:before="0" w:beforeAutospacing="0" w:after="0" w:afterAutospacing="0"/>
                          <w:jc w:val="center"/>
                        </w:pPr>
                        <w:r>
                          <w:rPr>
                            <w:rFonts w:asciiTheme="minorHAnsi" w:eastAsia="Calibri" w:hAnsi="Calibri" w:cstheme="minorBidi"/>
                            <w:color w:val="000000"/>
                            <w:kern w:val="24"/>
                            <w:sz w:val="25"/>
                            <w:szCs w:val="25"/>
                          </w:rPr>
                          <w:t>Compilers</w:t>
                        </w:r>
                      </w:p>
                    </w:txbxContent>
                  </v:textbox>
                </v:shape>
                <v:shape id="Text Box 42" o:spid="_x0000_s1087" type="#_x0000_t202" style="position:absolute;left:42125;top:26903;width:7519;height:5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kHssUA&#10;AADbAAAADwAAAGRycy9kb3ducmV2LnhtbESPQYvCMBSE74L/IbwFL6LpenC1axRZEZSioO5hj4/m&#10;2Rabl9pErf56Iyx4HGbmG2Yya0wprlS7wrKCz34Egji1uuBMwe9h2RuBcB5ZY2mZFNzJwWzabk0w&#10;1vbGO7rufSYChF2MCnLvq1hKl+Zk0PVtRRy8o60N+iDrTOoabwFuSjmIoqE0WHBYyLGin5zS0/5i&#10;FKyqv+S0Nmfffez0NlmMNsnxPlaq89HMv0F4avw7/N9eaQXjL3h9CT9AT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mQeyxQAAANsAAAAPAAAAAAAAAAAAAAAAAJgCAABkcnMv&#10;ZG93bnJldi54bWxQSwUGAAAAAAQABAD1AAAAigMAAAAA&#10;" filled="f" strokeweight=".5pt">
                  <v:textbox inset="0,1.41511mm,0,1.41511mm">
                    <w:txbxContent>
                      <w:p w14:paraId="52D85B75" w14:textId="77777777" w:rsidR="00A87459" w:rsidRDefault="00A87459" w:rsidP="00A62484">
                        <w:pPr>
                          <w:pStyle w:val="NormalWeb"/>
                          <w:spacing w:before="0" w:beforeAutospacing="0" w:after="0" w:afterAutospacing="0"/>
                          <w:jc w:val="center"/>
                        </w:pPr>
                        <w:r>
                          <w:rPr>
                            <w:rFonts w:asciiTheme="minorHAnsi" w:eastAsia="Calibri" w:hAnsi="Calibri" w:cstheme="minorBidi"/>
                            <w:color w:val="000000"/>
                            <w:kern w:val="24"/>
                            <w:sz w:val="25"/>
                            <w:szCs w:val="25"/>
                          </w:rPr>
                          <w:t>Local</w:t>
                        </w:r>
                      </w:p>
                      <w:p w14:paraId="513970F8" w14:textId="77777777" w:rsidR="00A87459" w:rsidRDefault="00A87459" w:rsidP="00A62484">
                        <w:pPr>
                          <w:pStyle w:val="NormalWeb"/>
                          <w:spacing w:before="0" w:beforeAutospacing="0" w:after="0" w:afterAutospacing="0"/>
                          <w:jc w:val="center"/>
                        </w:pPr>
                        <w:r>
                          <w:rPr>
                            <w:rFonts w:asciiTheme="minorHAnsi" w:eastAsia="Calibri" w:hAnsi="Calibri" w:cstheme="minorBidi"/>
                            <w:color w:val="000000"/>
                            <w:kern w:val="24"/>
                            <w:sz w:val="25"/>
                            <w:szCs w:val="25"/>
                          </w:rPr>
                          <w:t>Compilers</w:t>
                        </w:r>
                      </w:p>
                    </w:txbxContent>
                  </v:textbox>
                </v:shape>
                <v:line id="Straight Connector 76" o:spid="_x0000_s1088" style="position:absolute;flip:x;visibility:visible;mso-wrap-style:square" from="44980,23203" to="44980,26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XEfcQAAADbAAAADwAAAGRycy9kb3ducmV2LnhtbESPT4vCMBTE74LfITzBm6Yu2NVqFJEV&#10;hMUF/x28PZtnW21eShO1++3NwoLHYWZ+w0znjSnFg2pXWFYw6EcgiFOrC84UHPar3giE88gaS8uk&#10;4JcczGft1hQTbZ+8pcfOZyJA2CWoIPe+SqR0aU4GXd9WxMG72NqgD7LOpK7xGeCmlB9RFEuDBYeF&#10;HCta5pTednejYKU3Zx6N3c/paIv4e32tjl/DoVLdTrOYgPDU+Hf4v73WCj5j+PsSfoCcv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9cR9xAAAANsAAAAPAAAAAAAAAAAA&#10;AAAAAKECAABkcnMvZG93bnJldi54bWxQSwUGAAAAAAQABAD5AAAAkgMAAAAA&#10;" strokecolor="#f07f09 [3204]" strokeweight=".5pt">
                  <v:stroke joinstyle="miter"/>
                </v:line>
                <v:line id="Straight Connector 86" o:spid="_x0000_s1089" style="position:absolute;flip:y;visibility:visible;mso-wrap-style:square" from="19820,26216" to="41355,26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f07f09 [3204]" strokeweight=".5pt">
                  <v:stroke joinstyle="miter"/>
                </v:line>
                <v:line id="Straight Connector 85" o:spid="_x0000_s1090" style="position:absolute;visibility:visible;mso-wrap-style:square" from="19873,24577" to="19873,26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C2KsQAAADbAAAADwAAAGRycy9kb3ducmV2LnhtbESPzWrDMBCE74W+g9hAb4mclibGtRJK&#10;IKWnQn56yG2x1pYTa+VYqu2+fRUI9DjMzDdMvh5tI3rqfO1YwXyWgCAunK65UnA8bKcpCB+QNTaO&#10;ScEveVivHh9yzLQbeEf9PlQiQthnqMCE0GZS+sKQRT9zLXH0StdZDFF2ldQdDhFuG/mcJAtpsea4&#10;YLCljaHisv+xCq5YbMmevj/6ZDD9y6Jsv5bnk1JPk/H9DUSgMfyH7+1PrSB9hduX+AP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ILYqxAAAANsAAAAPAAAAAAAAAAAA&#10;AAAAAKECAABkcnMvZG93bnJldi54bWxQSwUGAAAAAAQABAD5AAAAkgMAAAAA&#10;" strokecolor="#f07f09 [3204]" strokeweight=".5pt">
                  <v:stroke joinstyle="miter"/>
                </v:line>
                <v:line id="Straight Connector 9" o:spid="_x0000_s1091" style="position:absolute;visibility:visible;mso-wrap-style:square" from="4017,10941" to="6795,26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2VAMMAAADaAAAADwAAAGRycy9kb3ducmV2LnhtbESPT2vCQBTE7wW/w/IEb81GBWtTV5GC&#10;4kmofw7eHtlnNm32bZpdk/jtu4LQ4zAzv2EWq95WoqXGl44VjJMUBHHudMmFgtNx8zoH4QOyxsox&#10;KbiTh9Vy8LLATLuOv6g9hEJECPsMFZgQ6kxKnxuy6BNXE0fv6hqLIcqmkLrBLsJtJSdpOpMWS44L&#10;Bmv6NJT/HG5WwS/mG7KX87ZNO9NOZ9d6//Z9UWo07NcfIAL14T/8bO+0gnd4XIk3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CtlQDDAAAA2gAAAA8AAAAAAAAAAAAA&#10;AAAAoQIAAGRycy9kb3ducmV2LnhtbFBLBQYAAAAABAAEAPkAAACRAwAAAAA=&#10;" strokecolor="#f07f09 [3204]" strokeweight=".5pt">
                  <v:stroke joinstyle="miter"/>
                </v:line>
                <v:line id="Straight Connector 10" o:spid="_x0000_s1092" style="position:absolute;visibility:visible;mso-wrap-style:square" from="4017,10941" to="7512,16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2ANcQAAADbAAAADwAAAGRycy9kb3ducmV2LnhtbESPQWvCQBCF7wX/wzJCb3WjBSvRVURQ&#10;PBVq24O3ITtmo9nZmF2T9N93DoXeZnhv3vtmtRl8rTpqYxXYwHSSgSIugq24NPD1uX9ZgIoJ2WId&#10;mAz8UITNevS0wtyGnj+oO6VSSQjHHA24lJpc61g48hgnoSEW7RJaj0nWttS2xV7Cfa1nWTbXHiuW&#10;BocN7RwVt9PDG7hjsSd//j50We+61/mleX+7no15Hg/bJahEQ/o3/10freALvfwiA+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XYA1xAAAANsAAAAPAAAAAAAAAAAA&#10;AAAAAKECAABkcnMvZG93bnJldi54bWxQSwUGAAAAAAQABAD5AAAAkgMAAAAA&#10;" strokecolor="#f07f09 [3204]" strokeweight=".5pt">
                  <v:stroke joinstyle="miter"/>
                </v:line>
                <v:line id="Straight Connector 11" o:spid="_x0000_s1093" style="position:absolute;visibility:visible;mso-wrap-style:square" from="4017,10888" to="17057,108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ElrsAAAADbAAAADwAAAGRycy9kb3ducmV2LnhtbERPS4vCMBC+C/6HMMLeNFVBl65RRFA8&#10;Lfg6eBuaseluM6lNbLv/fiMI3ubje85i1dlSNFT7wrGC8SgBQZw5XXCu4HzaDj9B+ICssXRMCv7I&#10;w2rZ7y0w1a7lAzXHkIsYwj5FBSaEKpXSZ4Ys+pGriCN3c7XFEGGdS11jG8NtKSdJMpMWC44NBiva&#10;GMp+jw+r4I7Zluz1smuS1jTT2a36nv9clfoYdOsvEIG68Ba/3Hsd54/h+Us8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wRJa7AAAAA2wAAAA8AAAAAAAAAAAAAAAAA&#10;oQIAAGRycy9kb3ducmV2LnhtbFBLBQYAAAAABAAEAPkAAACOAwAAAAA=&#10;" strokecolor="#f07f09 [3204]" strokeweight=".5pt">
                  <v:stroke joinstyle="miter"/>
                </v:line>
                <w10:anchorlock/>
              </v:group>
            </w:pict>
          </mc:Fallback>
        </mc:AlternateContent>
      </w:r>
    </w:p>
    <w:p w14:paraId="384691A8" w14:textId="77777777" w:rsidR="00E020D4" w:rsidRPr="00015584" w:rsidRDefault="00E020D4" w:rsidP="00A0350A">
      <w:pPr>
        <w:pStyle w:val="Caption"/>
        <w:jc w:val="center"/>
        <w:rPr>
          <w:lang w:val="en-AU"/>
        </w:rPr>
      </w:pPr>
      <w:bookmarkStart w:id="60" w:name="_Ref401916103"/>
      <w:r w:rsidRPr="00015584">
        <w:rPr>
          <w:lang w:val="en-AU"/>
        </w:rPr>
        <w:t xml:space="preserve">Figure </w:t>
      </w:r>
      <w:r w:rsidRPr="00015584">
        <w:rPr>
          <w:lang w:val="en-AU"/>
        </w:rPr>
        <w:fldChar w:fldCharType="begin"/>
      </w:r>
      <w:r w:rsidRPr="00015584">
        <w:rPr>
          <w:lang w:val="en-AU"/>
        </w:rPr>
        <w:instrText xml:space="preserve"> SEQ Figure \* ARABIC </w:instrText>
      </w:r>
      <w:r w:rsidRPr="00015584">
        <w:rPr>
          <w:lang w:val="en-AU"/>
        </w:rPr>
        <w:fldChar w:fldCharType="separate"/>
      </w:r>
      <w:r w:rsidR="00645BFD">
        <w:rPr>
          <w:noProof/>
          <w:lang w:val="en-AU"/>
        </w:rPr>
        <w:t>2</w:t>
      </w:r>
      <w:r w:rsidRPr="00015584">
        <w:rPr>
          <w:lang w:val="en-AU"/>
        </w:rPr>
        <w:fldChar w:fldCharType="end"/>
      </w:r>
      <w:bookmarkEnd w:id="60"/>
      <w:r w:rsidRPr="00015584">
        <w:rPr>
          <w:lang w:val="en-AU"/>
        </w:rPr>
        <w:t xml:space="preserve">: The new architecture for the </w:t>
      </w:r>
      <w:r w:rsidR="00C77E4E" w:rsidRPr="00015584">
        <w:rPr>
          <w:lang w:val="en-AU"/>
        </w:rPr>
        <w:t>CodeHandIn</w:t>
      </w:r>
      <w:r w:rsidRPr="00015584">
        <w:rPr>
          <w:lang w:val="en-AU"/>
        </w:rPr>
        <w:t xml:space="preserve"> package</w:t>
      </w:r>
    </w:p>
    <w:p w14:paraId="064EB4D9" w14:textId="77777777" w:rsidR="001E2105" w:rsidRPr="00015584" w:rsidRDefault="00FA47B8" w:rsidP="00E020D4">
      <w:pPr>
        <w:rPr>
          <w:lang w:val="en-AU"/>
        </w:rPr>
      </w:pPr>
      <w:r w:rsidRPr="00015584">
        <w:rPr>
          <w:lang w:val="en-AU"/>
        </w:rPr>
        <w:t xml:space="preserve">After familiarisation </w:t>
      </w:r>
      <w:r w:rsidR="001D7F79" w:rsidRPr="00015584">
        <w:rPr>
          <w:lang w:val="en-AU"/>
        </w:rPr>
        <w:t>with</w:t>
      </w:r>
      <w:r w:rsidR="00044258" w:rsidRPr="00015584">
        <w:rPr>
          <w:lang w:val="en-AU"/>
        </w:rPr>
        <w:t xml:space="preserve"> the existing project </w:t>
      </w:r>
      <w:r w:rsidRPr="00015584">
        <w:rPr>
          <w:lang w:val="en-AU"/>
        </w:rPr>
        <w:t>and consultation with Netspot representative</w:t>
      </w:r>
      <w:r w:rsidR="00044258" w:rsidRPr="00015584">
        <w:rPr>
          <w:lang w:val="en-AU"/>
        </w:rPr>
        <w:t>s</w:t>
      </w:r>
      <w:r w:rsidR="009826AF" w:rsidRPr="00015584">
        <w:rPr>
          <w:lang w:val="en-AU"/>
        </w:rPr>
        <w:t xml:space="preserve"> (</w:t>
      </w:r>
      <w:r w:rsidRPr="00015584">
        <w:rPr>
          <w:lang w:val="en-AU"/>
        </w:rPr>
        <w:t xml:space="preserve">who host FLO, Flinders University’s version of </w:t>
      </w:r>
      <w:r w:rsidR="00074A4D" w:rsidRPr="00015584">
        <w:rPr>
          <w:lang w:val="en-AU"/>
        </w:rPr>
        <w:t>Moodle</w:t>
      </w:r>
      <w:r w:rsidR="009826AF" w:rsidRPr="00015584">
        <w:rPr>
          <w:lang w:val="en-AU"/>
        </w:rPr>
        <w:t>)</w:t>
      </w:r>
      <w:r w:rsidRPr="00015584">
        <w:rPr>
          <w:lang w:val="en-AU"/>
        </w:rPr>
        <w:t xml:space="preserve"> the architecture defined in the previous project (see </w:t>
      </w:r>
      <w:r w:rsidRPr="00015584">
        <w:rPr>
          <w:lang w:val="en-AU"/>
        </w:rPr>
        <w:fldChar w:fldCharType="begin"/>
      </w:r>
      <w:r w:rsidRPr="00015584">
        <w:rPr>
          <w:lang w:val="en-AU"/>
        </w:rPr>
        <w:instrText xml:space="preserve"> REF _Ref401915668 \h </w:instrText>
      </w:r>
      <w:r w:rsidRPr="00015584">
        <w:rPr>
          <w:lang w:val="en-AU"/>
        </w:rPr>
      </w:r>
      <w:r w:rsidRPr="00015584">
        <w:rPr>
          <w:lang w:val="en-AU"/>
        </w:rPr>
        <w:fldChar w:fldCharType="separate"/>
      </w:r>
      <w:r w:rsidR="003C6B0D" w:rsidRPr="00015584">
        <w:rPr>
          <w:lang w:val="en-AU"/>
        </w:rPr>
        <w:t xml:space="preserve">Figure </w:t>
      </w:r>
      <w:r w:rsidR="003C6B0D" w:rsidRPr="00015584">
        <w:rPr>
          <w:noProof/>
          <w:lang w:val="en-AU"/>
        </w:rPr>
        <w:t>1</w:t>
      </w:r>
      <w:r w:rsidRPr="00015584">
        <w:rPr>
          <w:lang w:val="en-AU"/>
        </w:rPr>
        <w:fldChar w:fldCharType="end"/>
      </w:r>
      <w:r w:rsidRPr="00015584">
        <w:rPr>
          <w:lang w:val="en-AU"/>
        </w:rPr>
        <w:t>) was found not</w:t>
      </w:r>
      <w:r w:rsidR="00687895" w:rsidRPr="00015584">
        <w:rPr>
          <w:lang w:val="en-AU"/>
        </w:rPr>
        <w:t xml:space="preserve"> to be the best possible </w:t>
      </w:r>
      <w:r w:rsidR="00525344" w:rsidRPr="00015584">
        <w:rPr>
          <w:lang w:val="en-AU"/>
        </w:rPr>
        <w:t xml:space="preserve">architecture for an Automated Programming Assessment </w:t>
      </w:r>
      <w:r w:rsidR="001977B4" w:rsidRPr="00015584">
        <w:rPr>
          <w:lang w:val="en-AU"/>
        </w:rPr>
        <w:t>S</w:t>
      </w:r>
      <w:r w:rsidR="00525344" w:rsidRPr="00015584">
        <w:rPr>
          <w:lang w:val="en-AU"/>
        </w:rPr>
        <w:t>ystem</w:t>
      </w:r>
      <w:r w:rsidR="001977B4" w:rsidRPr="00015584">
        <w:rPr>
          <w:lang w:val="en-AU"/>
        </w:rPr>
        <w:t xml:space="preserve"> (APAS)</w:t>
      </w:r>
      <w:r w:rsidR="00525344" w:rsidRPr="00015584">
        <w:rPr>
          <w:lang w:val="en-AU"/>
        </w:rPr>
        <w:t xml:space="preserve"> for </w:t>
      </w:r>
      <w:r w:rsidR="00074A4D" w:rsidRPr="00015584">
        <w:rPr>
          <w:lang w:val="en-AU"/>
        </w:rPr>
        <w:t>Moodle</w:t>
      </w:r>
      <w:r w:rsidR="00687895" w:rsidRPr="00015584">
        <w:rPr>
          <w:lang w:val="en-AU"/>
        </w:rPr>
        <w:t xml:space="preserve">. </w:t>
      </w:r>
      <w:r w:rsidR="00525344" w:rsidRPr="00015584">
        <w:rPr>
          <w:lang w:val="en-AU"/>
        </w:rPr>
        <w:t xml:space="preserve">The preferred architecture was to </w:t>
      </w:r>
      <w:r w:rsidR="00687895" w:rsidRPr="00015584">
        <w:rPr>
          <w:lang w:val="en-AU"/>
        </w:rPr>
        <w:t xml:space="preserve">re-implement the </w:t>
      </w:r>
      <w:r w:rsidR="00C77E4E" w:rsidRPr="00015584">
        <w:rPr>
          <w:lang w:val="en-AU"/>
        </w:rPr>
        <w:t>CodeHandIn</w:t>
      </w:r>
      <w:r w:rsidR="00687895" w:rsidRPr="00015584">
        <w:rPr>
          <w:lang w:val="en-AU"/>
        </w:rPr>
        <w:t xml:space="preserve"> module as two </w:t>
      </w:r>
      <w:r w:rsidR="005C534A" w:rsidRPr="00015584">
        <w:rPr>
          <w:lang w:val="en-AU"/>
        </w:rPr>
        <w:t>separate</w:t>
      </w:r>
      <w:r w:rsidR="00687895" w:rsidRPr="00015584">
        <w:rPr>
          <w:lang w:val="en-AU"/>
        </w:rPr>
        <w:t xml:space="preserve"> plugins</w:t>
      </w:r>
      <w:r w:rsidR="001F52EE" w:rsidRPr="00015584">
        <w:rPr>
          <w:lang w:val="en-AU"/>
        </w:rPr>
        <w:t xml:space="preserve">; </w:t>
      </w:r>
      <w:r w:rsidR="00525344" w:rsidRPr="00015584">
        <w:rPr>
          <w:lang w:val="en-AU"/>
        </w:rPr>
        <w:t>one</w:t>
      </w:r>
      <w:r w:rsidR="00C51FDA" w:rsidRPr="00015584">
        <w:rPr>
          <w:lang w:val="en-AU"/>
        </w:rPr>
        <w:t xml:space="preserve"> submission</w:t>
      </w:r>
      <w:r w:rsidR="00525344" w:rsidRPr="00015584">
        <w:rPr>
          <w:lang w:val="en-AU"/>
        </w:rPr>
        <w:t xml:space="preserve"> plugin</w:t>
      </w:r>
      <w:r w:rsidR="00C51FDA" w:rsidRPr="00015584">
        <w:rPr>
          <w:lang w:val="en-AU"/>
        </w:rPr>
        <w:t xml:space="preserve"> and </w:t>
      </w:r>
      <w:r w:rsidR="00525344" w:rsidRPr="00015584">
        <w:rPr>
          <w:lang w:val="en-AU"/>
        </w:rPr>
        <w:t xml:space="preserve">one </w:t>
      </w:r>
      <w:r w:rsidR="00C51FDA" w:rsidRPr="00015584">
        <w:rPr>
          <w:lang w:val="en-AU"/>
        </w:rPr>
        <w:t>feedback pl</w:t>
      </w:r>
      <w:r w:rsidR="001977B4" w:rsidRPr="00015584">
        <w:rPr>
          <w:lang w:val="en-AU"/>
        </w:rPr>
        <w:t>ugin,</w:t>
      </w:r>
      <w:r w:rsidR="00687895" w:rsidRPr="00015584">
        <w:rPr>
          <w:lang w:val="en-AU"/>
        </w:rPr>
        <w:t xml:space="preserve"> </w:t>
      </w:r>
      <w:r w:rsidR="001977B4" w:rsidRPr="00015584">
        <w:rPr>
          <w:lang w:val="en-AU"/>
        </w:rPr>
        <w:t>to extend</w:t>
      </w:r>
      <w:r w:rsidR="00687895" w:rsidRPr="00015584">
        <w:rPr>
          <w:lang w:val="en-AU"/>
        </w:rPr>
        <w:t xml:space="preserve"> </w:t>
      </w:r>
      <w:r w:rsidR="00074A4D" w:rsidRPr="00015584">
        <w:rPr>
          <w:lang w:val="en-AU"/>
        </w:rPr>
        <w:t>Moodle</w:t>
      </w:r>
      <w:r w:rsidR="00687895" w:rsidRPr="00015584">
        <w:rPr>
          <w:lang w:val="en-AU"/>
        </w:rPr>
        <w:t xml:space="preserve">’s existing assignment module. </w:t>
      </w:r>
    </w:p>
    <w:p w14:paraId="147CA201" w14:textId="77777777" w:rsidR="0071327B" w:rsidRPr="00015584" w:rsidRDefault="00525344" w:rsidP="00E020D4">
      <w:pPr>
        <w:rPr>
          <w:lang w:val="en-AU"/>
        </w:rPr>
      </w:pPr>
      <w:r w:rsidRPr="00015584">
        <w:rPr>
          <w:lang w:val="en-AU"/>
        </w:rPr>
        <w:t xml:space="preserve">This allows a </w:t>
      </w:r>
      <w:r w:rsidR="00C77E4E" w:rsidRPr="00015584">
        <w:rPr>
          <w:lang w:val="en-AU"/>
        </w:rPr>
        <w:t>CodeHandIn</w:t>
      </w:r>
      <w:r w:rsidRPr="00015584">
        <w:rPr>
          <w:lang w:val="en-AU"/>
        </w:rPr>
        <w:t xml:space="preserve"> module to utilise the existing features of the </w:t>
      </w:r>
      <w:r w:rsidR="00074A4D" w:rsidRPr="00015584">
        <w:rPr>
          <w:lang w:val="en-AU"/>
        </w:rPr>
        <w:t>Moodle</w:t>
      </w:r>
      <w:r w:rsidR="001E2105" w:rsidRPr="00015584">
        <w:rPr>
          <w:lang w:val="en-AU"/>
        </w:rPr>
        <w:t xml:space="preserve"> Assignment module </w:t>
      </w:r>
      <w:r w:rsidR="001F52EE" w:rsidRPr="00015584">
        <w:rPr>
          <w:lang w:val="en-AU"/>
        </w:rPr>
        <w:t>including</w:t>
      </w:r>
      <w:r w:rsidR="00587EDF" w:rsidRPr="00015584">
        <w:rPr>
          <w:lang w:val="en-AU"/>
        </w:rPr>
        <w:t xml:space="preserve"> support for group assignments, complex deadlines, better gradebook integration, the ability to grant personalised extensions and </w:t>
      </w:r>
      <w:r w:rsidRPr="00015584">
        <w:rPr>
          <w:lang w:val="en-AU"/>
        </w:rPr>
        <w:t xml:space="preserve">integration with </w:t>
      </w:r>
      <w:r w:rsidR="00587EDF" w:rsidRPr="00015584">
        <w:rPr>
          <w:lang w:val="en-AU"/>
        </w:rPr>
        <w:t xml:space="preserve">other plugins such as the </w:t>
      </w:r>
      <w:r w:rsidRPr="00015584">
        <w:rPr>
          <w:lang w:val="en-AU"/>
        </w:rPr>
        <w:t xml:space="preserve">general text based </w:t>
      </w:r>
      <w:r w:rsidR="00587EDF" w:rsidRPr="00015584">
        <w:rPr>
          <w:lang w:val="en-AU"/>
        </w:rPr>
        <w:t xml:space="preserve">feedback plugin. This takes most of the burden off the </w:t>
      </w:r>
      <w:r w:rsidR="00C77E4E" w:rsidRPr="00015584">
        <w:rPr>
          <w:lang w:val="en-AU"/>
        </w:rPr>
        <w:t>CodeHandIn</w:t>
      </w:r>
      <w:r w:rsidR="00587EDF" w:rsidRPr="00015584">
        <w:rPr>
          <w:lang w:val="en-AU"/>
        </w:rPr>
        <w:t xml:space="preserve"> plugins leaving the</w:t>
      </w:r>
      <w:r w:rsidR="0071327B" w:rsidRPr="00015584">
        <w:rPr>
          <w:lang w:val="en-AU"/>
        </w:rPr>
        <w:t xml:space="preserve"> two new plugins</w:t>
      </w:r>
      <w:r w:rsidR="00587EDF" w:rsidRPr="00015584">
        <w:rPr>
          <w:lang w:val="en-AU"/>
        </w:rPr>
        <w:t xml:space="preserve"> to focus</w:t>
      </w:r>
      <w:r w:rsidR="0071327B" w:rsidRPr="00015584">
        <w:rPr>
          <w:lang w:val="en-AU"/>
        </w:rPr>
        <w:t xml:space="preserve"> on</w:t>
      </w:r>
      <w:r w:rsidR="00587EDF" w:rsidRPr="00015584">
        <w:rPr>
          <w:lang w:val="en-AU"/>
        </w:rPr>
        <w:t xml:space="preserve"> </w:t>
      </w:r>
      <w:r w:rsidRPr="00015584">
        <w:rPr>
          <w:lang w:val="en-AU"/>
        </w:rPr>
        <w:t xml:space="preserve">the </w:t>
      </w:r>
      <w:r w:rsidR="00C77E4E" w:rsidRPr="00015584">
        <w:rPr>
          <w:lang w:val="en-AU"/>
        </w:rPr>
        <w:t>CodeHandIn</w:t>
      </w:r>
      <w:r w:rsidR="00044258" w:rsidRPr="00015584">
        <w:rPr>
          <w:lang w:val="en-AU"/>
        </w:rPr>
        <w:t xml:space="preserve"> specific components such as </w:t>
      </w:r>
      <w:r w:rsidR="0071327B" w:rsidRPr="00015584">
        <w:rPr>
          <w:lang w:val="en-AU"/>
        </w:rPr>
        <w:t xml:space="preserve">checkpoint </w:t>
      </w:r>
      <w:r w:rsidR="00044258" w:rsidRPr="00015584">
        <w:rPr>
          <w:lang w:val="en-AU"/>
        </w:rPr>
        <w:t xml:space="preserve">and </w:t>
      </w:r>
      <w:r w:rsidR="0071327B" w:rsidRPr="00015584">
        <w:rPr>
          <w:lang w:val="en-AU"/>
        </w:rPr>
        <w:t>test</w:t>
      </w:r>
      <w:r w:rsidR="00044258" w:rsidRPr="00015584">
        <w:rPr>
          <w:lang w:val="en-AU"/>
        </w:rPr>
        <w:t xml:space="preserve"> creation and modification, submission feedback and manual assessment</w:t>
      </w:r>
      <w:r w:rsidR="0071327B" w:rsidRPr="00015584">
        <w:rPr>
          <w:lang w:val="en-AU"/>
        </w:rPr>
        <w:t>.</w:t>
      </w:r>
    </w:p>
    <w:p w14:paraId="0C5FCA8C" w14:textId="77777777" w:rsidR="0071327B" w:rsidRPr="00015584" w:rsidRDefault="002E31D6" w:rsidP="00811109">
      <w:pPr>
        <w:rPr>
          <w:lang w:val="en-AU"/>
        </w:rPr>
      </w:pPr>
      <w:r w:rsidRPr="00015584">
        <w:rPr>
          <w:lang w:val="en-AU"/>
        </w:rPr>
        <w:t xml:space="preserve">The architectural </w:t>
      </w:r>
      <w:r w:rsidR="0053732C" w:rsidRPr="00015584">
        <w:rPr>
          <w:lang w:val="en-AU"/>
        </w:rPr>
        <w:t xml:space="preserve">change meant that rather than </w:t>
      </w:r>
      <w:r w:rsidR="001F52EE" w:rsidRPr="00015584">
        <w:rPr>
          <w:lang w:val="en-AU"/>
        </w:rPr>
        <w:t xml:space="preserve">having </w:t>
      </w:r>
      <w:r w:rsidR="0053732C" w:rsidRPr="00015584">
        <w:rPr>
          <w:lang w:val="en-AU"/>
        </w:rPr>
        <w:t xml:space="preserve">two components </w:t>
      </w:r>
      <w:r w:rsidR="00811109" w:rsidRPr="00015584">
        <w:rPr>
          <w:lang w:val="en-AU"/>
        </w:rPr>
        <w:t xml:space="preserve">requiring use of the core functionality </w:t>
      </w:r>
      <w:r w:rsidR="001F52EE" w:rsidRPr="00015584">
        <w:rPr>
          <w:lang w:val="en-AU"/>
        </w:rPr>
        <w:t>(the testing</w:t>
      </w:r>
      <w:r w:rsidR="00B9783E" w:rsidRPr="00015584">
        <w:rPr>
          <w:lang w:val="en-AU"/>
        </w:rPr>
        <w:t xml:space="preserve"> of submissions and </w:t>
      </w:r>
      <w:r w:rsidR="001F52EE" w:rsidRPr="00015584">
        <w:rPr>
          <w:lang w:val="en-AU"/>
        </w:rPr>
        <w:t xml:space="preserve">the </w:t>
      </w:r>
      <w:r w:rsidR="00B9783E" w:rsidRPr="00015584">
        <w:rPr>
          <w:lang w:val="en-AU"/>
        </w:rPr>
        <w:t>creation/modification</w:t>
      </w:r>
      <w:r w:rsidR="001F52EE" w:rsidRPr="00015584">
        <w:rPr>
          <w:lang w:val="en-AU"/>
        </w:rPr>
        <w:t xml:space="preserve"> of the tests)</w:t>
      </w:r>
      <w:r w:rsidR="00B9783E" w:rsidRPr="00015584">
        <w:rPr>
          <w:lang w:val="en-AU"/>
        </w:rPr>
        <w:t xml:space="preserve"> </w:t>
      </w:r>
      <w:r w:rsidR="00811109" w:rsidRPr="00015584">
        <w:rPr>
          <w:lang w:val="en-AU"/>
        </w:rPr>
        <w:t>there were now three. To adapt to this change the code was refactored to use a centralised shared library attached to the web service as it uses most</w:t>
      </w:r>
      <w:r w:rsidR="001F52EE" w:rsidRPr="00015584">
        <w:rPr>
          <w:lang w:val="en-AU"/>
        </w:rPr>
        <w:t>,</w:t>
      </w:r>
      <w:r w:rsidR="00811109" w:rsidRPr="00015584">
        <w:rPr>
          <w:lang w:val="en-AU"/>
        </w:rPr>
        <w:t xml:space="preserve"> if not all</w:t>
      </w:r>
      <w:r w:rsidR="001F52EE" w:rsidRPr="00015584">
        <w:rPr>
          <w:lang w:val="en-AU"/>
        </w:rPr>
        <w:t>,</w:t>
      </w:r>
      <w:r w:rsidR="00811109" w:rsidRPr="00015584">
        <w:rPr>
          <w:lang w:val="en-AU"/>
        </w:rPr>
        <w:t xml:space="preserve"> of the core functionality methods.</w:t>
      </w:r>
    </w:p>
    <w:p w14:paraId="51EA0997" w14:textId="77777777" w:rsidR="007E77E2" w:rsidRPr="00015584" w:rsidRDefault="007E77E2" w:rsidP="005C534A">
      <w:pPr>
        <w:rPr>
          <w:lang w:val="en-AU"/>
        </w:rPr>
      </w:pPr>
      <w:r w:rsidRPr="00015584">
        <w:rPr>
          <w:lang w:val="en-AU"/>
        </w:rPr>
        <w:t xml:space="preserve">Another change was the move to </w:t>
      </w:r>
      <w:r w:rsidR="00262EE7" w:rsidRPr="00015584">
        <w:rPr>
          <w:lang w:val="en-AU"/>
        </w:rPr>
        <w:t>a</w:t>
      </w:r>
      <w:r w:rsidRPr="00015584">
        <w:rPr>
          <w:lang w:val="en-AU"/>
        </w:rPr>
        <w:t xml:space="preserve"> more formal specification of </w:t>
      </w:r>
      <w:r w:rsidR="000F5BD9" w:rsidRPr="00015584">
        <w:rPr>
          <w:lang w:val="en-AU"/>
        </w:rPr>
        <w:t>an external compiler. Though it was stated in the previous project that a local compiler was only used for convenience</w:t>
      </w:r>
      <w:r w:rsidR="00C51FDA" w:rsidRPr="00015584">
        <w:rPr>
          <w:lang w:val="en-AU"/>
        </w:rPr>
        <w:t>,</w:t>
      </w:r>
      <w:r w:rsidR="000F5BD9" w:rsidRPr="00015584">
        <w:rPr>
          <w:lang w:val="en-AU"/>
        </w:rPr>
        <w:t xml:space="preserve"> this project formally defines the use of an external sandboxed compiler.</w:t>
      </w:r>
      <w:r w:rsidR="00262EE7" w:rsidRPr="00015584">
        <w:rPr>
          <w:lang w:val="en-AU"/>
        </w:rPr>
        <w:t xml:space="preserve"> This includes a specific choice of compiler and support for its future </w:t>
      </w:r>
      <w:r w:rsidR="003A566B" w:rsidRPr="00015584">
        <w:rPr>
          <w:lang w:val="en-AU"/>
        </w:rPr>
        <w:t>implementation</w:t>
      </w:r>
      <w:r w:rsidR="00262EE7" w:rsidRPr="00015584">
        <w:rPr>
          <w:lang w:val="en-AU"/>
        </w:rPr>
        <w:t>.</w:t>
      </w:r>
    </w:p>
    <w:p w14:paraId="1A7ED08E" w14:textId="77777777" w:rsidR="00A221E5" w:rsidRPr="00015584" w:rsidRDefault="00A221E5" w:rsidP="0069692F">
      <w:pPr>
        <w:pStyle w:val="Heading2"/>
      </w:pPr>
      <w:bookmarkStart w:id="61" w:name="_Toc403336564"/>
      <w:bookmarkStart w:id="62" w:name="_Toc403371491"/>
      <w:r w:rsidRPr="00015584">
        <w:lastRenderedPageBreak/>
        <w:t>System Components</w:t>
      </w:r>
      <w:bookmarkEnd w:id="61"/>
      <w:bookmarkEnd w:id="62"/>
    </w:p>
    <w:p w14:paraId="0E13A43E" w14:textId="77777777" w:rsidR="000F5BD9" w:rsidRPr="00015584" w:rsidRDefault="00091532" w:rsidP="0069692F">
      <w:pPr>
        <w:ind w:firstLine="284"/>
        <w:rPr>
          <w:lang w:val="en-AU"/>
        </w:rPr>
      </w:pPr>
      <w:r w:rsidRPr="00015584">
        <w:rPr>
          <w:lang w:val="en-AU"/>
        </w:rPr>
        <w:t xml:space="preserve">The </w:t>
      </w:r>
      <w:r w:rsidR="00C77E4E" w:rsidRPr="00015584">
        <w:rPr>
          <w:lang w:val="en-AU"/>
        </w:rPr>
        <w:t>CodeHandIn</w:t>
      </w:r>
      <w:r w:rsidRPr="00015584">
        <w:rPr>
          <w:lang w:val="en-AU"/>
        </w:rPr>
        <w:t xml:space="preserve"> package consists of five</w:t>
      </w:r>
      <w:r w:rsidR="00EC24C1" w:rsidRPr="00015584">
        <w:rPr>
          <w:lang w:val="en-AU"/>
        </w:rPr>
        <w:t xml:space="preserve"> distinct components, as seen in </w:t>
      </w:r>
      <w:r w:rsidR="00EC24C1" w:rsidRPr="00015584">
        <w:rPr>
          <w:lang w:val="en-AU"/>
        </w:rPr>
        <w:fldChar w:fldCharType="begin"/>
      </w:r>
      <w:r w:rsidR="00EC24C1" w:rsidRPr="00015584">
        <w:rPr>
          <w:lang w:val="en-AU"/>
        </w:rPr>
        <w:instrText xml:space="preserve"> REF _Ref401916103 \h </w:instrText>
      </w:r>
      <w:r w:rsidR="00EC24C1" w:rsidRPr="00015584">
        <w:rPr>
          <w:lang w:val="en-AU"/>
        </w:rPr>
      </w:r>
      <w:r w:rsidR="00EC24C1" w:rsidRPr="00015584">
        <w:rPr>
          <w:lang w:val="en-AU"/>
        </w:rPr>
        <w:fldChar w:fldCharType="separate"/>
      </w:r>
      <w:r w:rsidR="003C6B0D" w:rsidRPr="00015584">
        <w:rPr>
          <w:lang w:val="en-AU"/>
        </w:rPr>
        <w:t xml:space="preserve">Figure </w:t>
      </w:r>
      <w:r w:rsidR="003C6B0D" w:rsidRPr="00015584">
        <w:rPr>
          <w:noProof/>
          <w:lang w:val="en-AU"/>
        </w:rPr>
        <w:t>2</w:t>
      </w:r>
      <w:r w:rsidR="00EC24C1" w:rsidRPr="00015584">
        <w:rPr>
          <w:lang w:val="en-AU"/>
        </w:rPr>
        <w:fldChar w:fldCharType="end"/>
      </w:r>
      <w:r w:rsidR="00EC24C1" w:rsidRPr="00015584">
        <w:rPr>
          <w:lang w:val="en-AU"/>
        </w:rPr>
        <w:t>, these are</w:t>
      </w:r>
    </w:p>
    <w:p w14:paraId="1E3287B4" w14:textId="32DAAACC" w:rsidR="00EC24C1" w:rsidRPr="00F06ABA" w:rsidRDefault="00EC24C1" w:rsidP="000470DB">
      <w:pPr>
        <w:pStyle w:val="ListParagraph"/>
        <w:numPr>
          <w:ilvl w:val="0"/>
          <w:numId w:val="16"/>
        </w:numPr>
        <w:rPr>
          <w:lang w:val="en-AU"/>
        </w:rPr>
      </w:pPr>
      <w:r w:rsidRPr="00F06ABA">
        <w:rPr>
          <w:b/>
          <w:bCs/>
          <w:lang w:val="en-AU"/>
        </w:rPr>
        <w:t xml:space="preserve">A </w:t>
      </w:r>
      <w:r w:rsidR="00C77E4E" w:rsidRPr="00F06ABA">
        <w:rPr>
          <w:b/>
          <w:bCs/>
          <w:lang w:val="en-AU"/>
        </w:rPr>
        <w:t>CodeHandIn</w:t>
      </w:r>
      <w:r w:rsidRPr="00F06ABA">
        <w:rPr>
          <w:b/>
          <w:bCs/>
          <w:lang w:val="en-AU"/>
        </w:rPr>
        <w:t xml:space="preserve"> Submission Plugin</w:t>
      </w:r>
      <w:r w:rsidRPr="00F06ABA">
        <w:rPr>
          <w:bCs/>
          <w:lang w:val="en-AU"/>
        </w:rPr>
        <w:t xml:space="preserve">, </w:t>
      </w:r>
      <w:r w:rsidR="0079538D" w:rsidRPr="00F06ABA">
        <w:rPr>
          <w:bCs/>
          <w:lang w:val="en-AU"/>
        </w:rPr>
        <w:t xml:space="preserve">that handles </w:t>
      </w:r>
      <w:r w:rsidRPr="00F06ABA">
        <w:rPr>
          <w:bCs/>
          <w:lang w:val="en-AU"/>
        </w:rPr>
        <w:t xml:space="preserve">the creation and modification of </w:t>
      </w:r>
      <w:r w:rsidR="00C77E4E" w:rsidRPr="00F06ABA">
        <w:rPr>
          <w:bCs/>
          <w:lang w:val="en-AU"/>
        </w:rPr>
        <w:t>CodeHandIn</w:t>
      </w:r>
      <w:r w:rsidR="00F92C84" w:rsidRPr="00F06ABA">
        <w:rPr>
          <w:bCs/>
          <w:lang w:val="en-AU"/>
        </w:rPr>
        <w:t xml:space="preserve"> Assignments through the definition of </w:t>
      </w:r>
      <w:r w:rsidRPr="00F06ABA">
        <w:rPr>
          <w:lang w:val="en-AU"/>
        </w:rPr>
        <w:t>tests</w:t>
      </w:r>
      <w:r w:rsidR="00F92C84" w:rsidRPr="00F06ABA">
        <w:rPr>
          <w:lang w:val="en-AU"/>
        </w:rPr>
        <w:t xml:space="preserve">, </w:t>
      </w:r>
      <w:r w:rsidRPr="00F06ABA">
        <w:rPr>
          <w:lang w:val="en-AU"/>
        </w:rPr>
        <w:t>checkpoints (groups</w:t>
      </w:r>
      <w:r w:rsidR="00F92C84" w:rsidRPr="00F06ABA">
        <w:rPr>
          <w:lang w:val="en-AU"/>
        </w:rPr>
        <w:t xml:space="preserve"> of tests) and other information</w:t>
      </w:r>
      <w:r w:rsidR="00F06ABA">
        <w:rPr>
          <w:lang w:val="en-AU"/>
        </w:rPr>
        <w:t>. S</w:t>
      </w:r>
      <w:r w:rsidR="002524BE" w:rsidRPr="00F06ABA">
        <w:rPr>
          <w:lang w:val="en-AU"/>
        </w:rPr>
        <w:t xml:space="preserve">ee section </w:t>
      </w:r>
      <w:r w:rsidR="002524BE" w:rsidRPr="00F06ABA">
        <w:rPr>
          <w:i/>
          <w:lang w:val="en-AU"/>
        </w:rPr>
        <w:fldChar w:fldCharType="begin"/>
      </w:r>
      <w:r w:rsidR="002524BE" w:rsidRPr="00F06ABA">
        <w:rPr>
          <w:i/>
          <w:lang w:val="en-AU"/>
        </w:rPr>
        <w:instrText xml:space="preserve"> REF _Ref403309010 \r \h  \* MERGEFORMAT </w:instrText>
      </w:r>
      <w:r w:rsidR="002524BE" w:rsidRPr="00015584">
        <w:rPr>
          <w:i/>
          <w:lang w:val="en-AU"/>
        </w:rPr>
      </w:r>
      <w:r w:rsidR="002524BE" w:rsidRPr="00F06ABA">
        <w:rPr>
          <w:i/>
          <w:lang w:val="en-AU"/>
        </w:rPr>
        <w:fldChar w:fldCharType="separate"/>
      </w:r>
      <w:r w:rsidR="003C6B0D" w:rsidRPr="00F06ABA">
        <w:rPr>
          <w:i/>
          <w:lang w:val="en-AU"/>
        </w:rPr>
        <w:t>3.2.1</w:t>
      </w:r>
      <w:r w:rsidR="002524BE" w:rsidRPr="00F06ABA">
        <w:rPr>
          <w:i/>
          <w:lang w:val="en-AU"/>
        </w:rPr>
        <w:fldChar w:fldCharType="end"/>
      </w:r>
      <w:r w:rsidR="002524BE" w:rsidRPr="00F06ABA">
        <w:rPr>
          <w:i/>
          <w:lang w:val="en-AU"/>
        </w:rPr>
        <w:t xml:space="preserve"> </w:t>
      </w:r>
      <w:r w:rsidR="002524BE" w:rsidRPr="00F06ABA">
        <w:rPr>
          <w:i/>
          <w:lang w:val="en-AU"/>
        </w:rPr>
        <w:fldChar w:fldCharType="begin"/>
      </w:r>
      <w:r w:rsidR="002524BE" w:rsidRPr="00F06ABA">
        <w:rPr>
          <w:i/>
          <w:lang w:val="en-AU"/>
        </w:rPr>
        <w:instrText xml:space="preserve"> REF _Ref403309013 \h  \* MERGEFORMAT </w:instrText>
      </w:r>
      <w:r w:rsidR="002524BE" w:rsidRPr="00015584">
        <w:rPr>
          <w:i/>
          <w:lang w:val="en-AU"/>
        </w:rPr>
      </w:r>
      <w:r w:rsidR="002524BE" w:rsidRPr="00F06ABA">
        <w:rPr>
          <w:i/>
          <w:lang w:val="en-AU"/>
        </w:rPr>
        <w:fldChar w:fldCharType="separate"/>
      </w:r>
      <w:r w:rsidR="003C6B0D" w:rsidRPr="00F06ABA">
        <w:rPr>
          <w:i/>
          <w:lang w:val="en-AU"/>
        </w:rPr>
        <w:t>CodeHandIn Submission Plugin</w:t>
      </w:r>
      <w:r w:rsidR="002524BE" w:rsidRPr="00F06ABA">
        <w:rPr>
          <w:i/>
          <w:lang w:val="en-AU"/>
        </w:rPr>
        <w:fldChar w:fldCharType="end"/>
      </w:r>
      <w:r w:rsidR="00F06ABA">
        <w:rPr>
          <w:lang w:val="en-AU"/>
        </w:rPr>
        <w:t>;</w:t>
      </w:r>
    </w:p>
    <w:p w14:paraId="138CB70C" w14:textId="6090894B" w:rsidR="00EC24C1" w:rsidRPr="00015584" w:rsidRDefault="00EC24C1" w:rsidP="00F17080">
      <w:pPr>
        <w:pStyle w:val="ListParagraph"/>
        <w:numPr>
          <w:ilvl w:val="0"/>
          <w:numId w:val="16"/>
        </w:numPr>
        <w:rPr>
          <w:lang w:val="en-AU"/>
        </w:rPr>
      </w:pPr>
      <w:r w:rsidRPr="00015584">
        <w:rPr>
          <w:b/>
          <w:bCs/>
          <w:lang w:val="en-AU"/>
        </w:rPr>
        <w:t>A range of Client plugins</w:t>
      </w:r>
      <w:r w:rsidR="00F92C84" w:rsidRPr="00015584">
        <w:rPr>
          <w:bCs/>
          <w:lang w:val="en-AU"/>
        </w:rPr>
        <w:t>, that</w:t>
      </w:r>
      <w:r w:rsidR="006B541B" w:rsidRPr="00015584">
        <w:rPr>
          <w:bCs/>
          <w:lang w:val="en-AU"/>
        </w:rPr>
        <w:t xml:space="preserve"> provide an external interface for the management, </w:t>
      </w:r>
      <w:r w:rsidR="00F92C84" w:rsidRPr="00015584">
        <w:rPr>
          <w:bCs/>
          <w:lang w:val="en-AU"/>
        </w:rPr>
        <w:t xml:space="preserve">submission and testing of </w:t>
      </w:r>
      <w:r w:rsidR="00C77E4E" w:rsidRPr="00015584">
        <w:rPr>
          <w:bCs/>
          <w:lang w:val="en-AU"/>
        </w:rPr>
        <w:t>CodeHandIn</w:t>
      </w:r>
      <w:r w:rsidR="00F92C84" w:rsidRPr="00015584">
        <w:rPr>
          <w:bCs/>
          <w:lang w:val="en-AU"/>
        </w:rPr>
        <w:t xml:space="preserve"> Assignments.</w:t>
      </w:r>
      <w:r w:rsidR="00713DC1" w:rsidRPr="00015584">
        <w:rPr>
          <w:bCs/>
          <w:lang w:val="en-AU"/>
        </w:rPr>
        <w:t xml:space="preserve"> </w:t>
      </w:r>
      <w:r w:rsidR="002524BE" w:rsidRPr="00015584">
        <w:rPr>
          <w:lang w:val="en-AU"/>
        </w:rPr>
        <w:t>See section</w:t>
      </w:r>
      <w:r w:rsidR="005D71F8" w:rsidRPr="00015584">
        <w:rPr>
          <w:lang w:val="en-AU"/>
        </w:rPr>
        <w:t xml:space="preserve"> </w:t>
      </w:r>
      <w:r w:rsidR="005D71F8" w:rsidRPr="00015584">
        <w:rPr>
          <w:i/>
          <w:lang w:val="en-AU"/>
        </w:rPr>
        <w:fldChar w:fldCharType="begin"/>
      </w:r>
      <w:r w:rsidR="005D71F8" w:rsidRPr="00015584">
        <w:rPr>
          <w:i/>
          <w:lang w:val="en-AU"/>
        </w:rPr>
        <w:instrText xml:space="preserve"> REF _Ref401921408 \r \h  \* MERGEFORMAT </w:instrText>
      </w:r>
      <w:r w:rsidR="005D71F8" w:rsidRPr="00015584">
        <w:rPr>
          <w:i/>
          <w:lang w:val="en-AU"/>
        </w:rPr>
      </w:r>
      <w:r w:rsidR="005D71F8" w:rsidRPr="00015584">
        <w:rPr>
          <w:i/>
          <w:lang w:val="en-AU"/>
        </w:rPr>
        <w:fldChar w:fldCharType="separate"/>
      </w:r>
      <w:r w:rsidR="003C6B0D" w:rsidRPr="00015584">
        <w:rPr>
          <w:i/>
          <w:lang w:val="en-AU"/>
        </w:rPr>
        <w:t>3.2.3</w:t>
      </w:r>
      <w:r w:rsidR="005D71F8" w:rsidRPr="00015584">
        <w:rPr>
          <w:i/>
          <w:lang w:val="en-AU"/>
        </w:rPr>
        <w:fldChar w:fldCharType="end"/>
      </w:r>
      <w:r w:rsidR="005D71F8" w:rsidRPr="00015584">
        <w:rPr>
          <w:i/>
          <w:lang w:val="en-AU"/>
        </w:rPr>
        <w:t xml:space="preserve"> </w:t>
      </w:r>
      <w:r w:rsidR="005D71F8" w:rsidRPr="00015584">
        <w:rPr>
          <w:i/>
          <w:lang w:val="en-AU"/>
        </w:rPr>
        <w:fldChar w:fldCharType="begin"/>
      </w:r>
      <w:r w:rsidR="005D71F8" w:rsidRPr="00015584">
        <w:rPr>
          <w:i/>
          <w:lang w:val="en-AU"/>
        </w:rPr>
        <w:instrText xml:space="preserve"> REF _Ref401921408 \h  \* MERGEFORMAT </w:instrText>
      </w:r>
      <w:r w:rsidR="005D71F8" w:rsidRPr="00015584">
        <w:rPr>
          <w:i/>
          <w:lang w:val="en-AU"/>
        </w:rPr>
      </w:r>
      <w:r w:rsidR="005D71F8" w:rsidRPr="00015584">
        <w:rPr>
          <w:i/>
          <w:lang w:val="en-AU"/>
        </w:rPr>
        <w:fldChar w:fldCharType="separate"/>
      </w:r>
      <w:r w:rsidR="003C6B0D" w:rsidRPr="00015584">
        <w:rPr>
          <w:i/>
          <w:lang w:val="en-AU"/>
        </w:rPr>
        <w:t>Java Client &amp; NetBeans plugin</w:t>
      </w:r>
      <w:r w:rsidR="005D71F8" w:rsidRPr="00015584">
        <w:rPr>
          <w:i/>
          <w:lang w:val="en-AU"/>
        </w:rPr>
        <w:fldChar w:fldCharType="end"/>
      </w:r>
      <w:r w:rsidR="001F52EE" w:rsidRPr="00015584">
        <w:rPr>
          <w:i/>
          <w:lang w:val="en-AU"/>
        </w:rPr>
        <w:t>;</w:t>
      </w:r>
    </w:p>
    <w:p w14:paraId="1856F2BF" w14:textId="75F11DEB" w:rsidR="00EC24C1" w:rsidRPr="00015584" w:rsidRDefault="00091532" w:rsidP="00F17080">
      <w:pPr>
        <w:pStyle w:val="ListParagraph"/>
        <w:numPr>
          <w:ilvl w:val="0"/>
          <w:numId w:val="16"/>
        </w:numPr>
        <w:rPr>
          <w:lang w:val="en-AU"/>
        </w:rPr>
      </w:pPr>
      <w:r w:rsidRPr="00015584">
        <w:rPr>
          <w:b/>
          <w:bCs/>
          <w:lang w:val="en-AU"/>
        </w:rPr>
        <w:t xml:space="preserve">A </w:t>
      </w:r>
      <w:r w:rsidR="00C77E4E" w:rsidRPr="00015584">
        <w:rPr>
          <w:b/>
          <w:bCs/>
          <w:lang w:val="en-AU"/>
        </w:rPr>
        <w:t>CodeHandIn</w:t>
      </w:r>
      <w:r w:rsidR="00EC24C1" w:rsidRPr="00015584">
        <w:rPr>
          <w:b/>
          <w:bCs/>
          <w:lang w:val="en-AU"/>
        </w:rPr>
        <w:t xml:space="preserve"> Webservice</w:t>
      </w:r>
      <w:r w:rsidR="00EC24C1" w:rsidRPr="00015584">
        <w:rPr>
          <w:bCs/>
          <w:lang w:val="en-AU"/>
        </w:rPr>
        <w:t xml:space="preserve">, </w:t>
      </w:r>
      <w:r w:rsidR="006B541B" w:rsidRPr="00015584">
        <w:rPr>
          <w:bCs/>
          <w:lang w:val="en-AU"/>
        </w:rPr>
        <w:t xml:space="preserve">that provides the functionality for the management, submission and testing of </w:t>
      </w:r>
      <w:r w:rsidR="00C77E4E" w:rsidRPr="00015584">
        <w:rPr>
          <w:bCs/>
          <w:lang w:val="en-AU"/>
        </w:rPr>
        <w:t>CodeHandIn</w:t>
      </w:r>
      <w:r w:rsidR="006B541B" w:rsidRPr="00015584">
        <w:rPr>
          <w:bCs/>
          <w:lang w:val="en-AU"/>
        </w:rPr>
        <w:t xml:space="preserve"> Assignments.</w:t>
      </w:r>
      <w:r w:rsidR="002524BE" w:rsidRPr="00015584">
        <w:rPr>
          <w:lang w:val="en-AU"/>
        </w:rPr>
        <w:t xml:space="preserve"> See section</w:t>
      </w:r>
      <w:r w:rsidR="002524BE" w:rsidRPr="00015584">
        <w:rPr>
          <w:bCs/>
          <w:lang w:val="en-AU"/>
        </w:rPr>
        <w:t xml:space="preserve"> </w:t>
      </w:r>
      <w:r w:rsidR="002524BE" w:rsidRPr="00015584">
        <w:rPr>
          <w:i/>
          <w:lang w:val="en-AU"/>
        </w:rPr>
        <w:fldChar w:fldCharType="begin"/>
      </w:r>
      <w:r w:rsidR="002524BE" w:rsidRPr="00015584">
        <w:rPr>
          <w:i/>
          <w:lang w:val="en-AU"/>
        </w:rPr>
        <w:instrText xml:space="preserve"> REF _Ref403308948 \n \h </w:instrText>
      </w:r>
      <w:r w:rsidR="005D71F8" w:rsidRPr="00015584">
        <w:rPr>
          <w:i/>
          <w:lang w:val="en-AU"/>
        </w:rPr>
        <w:instrText xml:space="preserve"> \* MERGEFORMAT </w:instrText>
      </w:r>
      <w:r w:rsidR="002524BE" w:rsidRPr="00015584">
        <w:rPr>
          <w:i/>
          <w:lang w:val="en-AU"/>
        </w:rPr>
      </w:r>
      <w:r w:rsidR="002524BE" w:rsidRPr="00015584">
        <w:rPr>
          <w:i/>
          <w:lang w:val="en-AU"/>
        </w:rPr>
        <w:fldChar w:fldCharType="separate"/>
      </w:r>
      <w:r w:rsidR="003C6B0D" w:rsidRPr="00015584">
        <w:rPr>
          <w:i/>
          <w:lang w:val="en-AU"/>
        </w:rPr>
        <w:t>3.2.2</w:t>
      </w:r>
      <w:r w:rsidR="002524BE" w:rsidRPr="00015584">
        <w:rPr>
          <w:i/>
          <w:lang w:val="en-AU"/>
        </w:rPr>
        <w:fldChar w:fldCharType="end"/>
      </w:r>
      <w:r w:rsidR="005D71F8" w:rsidRPr="00015584">
        <w:rPr>
          <w:i/>
          <w:lang w:val="en-AU"/>
        </w:rPr>
        <w:t xml:space="preserve"> </w:t>
      </w:r>
      <w:r w:rsidR="002524BE" w:rsidRPr="00015584">
        <w:rPr>
          <w:i/>
          <w:lang w:val="en-AU"/>
        </w:rPr>
        <w:fldChar w:fldCharType="begin"/>
      </w:r>
      <w:r w:rsidR="002524BE" w:rsidRPr="00015584">
        <w:rPr>
          <w:i/>
          <w:lang w:val="en-AU"/>
        </w:rPr>
        <w:instrText xml:space="preserve"> REF _Ref403308953 \h </w:instrText>
      </w:r>
      <w:r w:rsidR="005D71F8" w:rsidRPr="00015584">
        <w:rPr>
          <w:i/>
          <w:lang w:val="en-AU"/>
        </w:rPr>
        <w:instrText xml:space="preserve"> \* MERGEFORMAT </w:instrText>
      </w:r>
      <w:r w:rsidR="002524BE" w:rsidRPr="00015584">
        <w:rPr>
          <w:i/>
          <w:lang w:val="en-AU"/>
        </w:rPr>
      </w:r>
      <w:r w:rsidR="002524BE" w:rsidRPr="00015584">
        <w:rPr>
          <w:i/>
          <w:lang w:val="en-AU"/>
        </w:rPr>
        <w:fldChar w:fldCharType="separate"/>
      </w:r>
      <w:r w:rsidR="003C6B0D" w:rsidRPr="00015584">
        <w:rPr>
          <w:i/>
          <w:lang w:val="en-AU"/>
        </w:rPr>
        <w:t>Moodle Webservice</w:t>
      </w:r>
      <w:r w:rsidR="002524BE" w:rsidRPr="00015584">
        <w:rPr>
          <w:i/>
          <w:lang w:val="en-AU"/>
        </w:rPr>
        <w:fldChar w:fldCharType="end"/>
      </w:r>
      <w:r w:rsidR="001F52EE" w:rsidRPr="00015584">
        <w:rPr>
          <w:lang w:val="en-AU"/>
        </w:rPr>
        <w:t>;</w:t>
      </w:r>
    </w:p>
    <w:p w14:paraId="5AAB4361" w14:textId="46E816EF" w:rsidR="00705647" w:rsidRPr="00015584" w:rsidRDefault="00705647" w:rsidP="00705647">
      <w:pPr>
        <w:pStyle w:val="ListParagraph"/>
        <w:numPr>
          <w:ilvl w:val="0"/>
          <w:numId w:val="16"/>
        </w:numPr>
        <w:rPr>
          <w:lang w:val="en-AU"/>
        </w:rPr>
      </w:pPr>
      <w:r w:rsidRPr="00015584">
        <w:rPr>
          <w:b/>
          <w:bCs/>
          <w:lang w:val="en-AU"/>
        </w:rPr>
        <w:t xml:space="preserve">A Remote Sandboxed Compiler Controller, </w:t>
      </w:r>
      <w:r w:rsidRPr="00015584">
        <w:rPr>
          <w:bCs/>
          <w:lang w:val="en-AU"/>
        </w:rPr>
        <w:t xml:space="preserve">that allows </w:t>
      </w:r>
      <w:r w:rsidRPr="00015584">
        <w:rPr>
          <w:lang w:val="en-AU"/>
        </w:rPr>
        <w:t xml:space="preserve">Submitted programs to be compiled and tested remotely. See section </w:t>
      </w:r>
      <w:r w:rsidRPr="00015584">
        <w:rPr>
          <w:i/>
          <w:lang w:val="en-AU"/>
        </w:rPr>
        <w:fldChar w:fldCharType="begin"/>
      </w:r>
      <w:r w:rsidRPr="00015584">
        <w:rPr>
          <w:i/>
          <w:lang w:val="en-AU"/>
        </w:rPr>
        <w:instrText xml:space="preserve"> REF _Ref403308980 \r \h  \* MERGEFORMAT </w:instrText>
      </w:r>
      <w:r w:rsidRPr="00015584">
        <w:rPr>
          <w:i/>
          <w:lang w:val="en-AU"/>
        </w:rPr>
      </w:r>
      <w:r w:rsidRPr="00015584">
        <w:rPr>
          <w:i/>
          <w:lang w:val="en-AU"/>
        </w:rPr>
        <w:fldChar w:fldCharType="separate"/>
      </w:r>
      <w:r w:rsidR="003C6B0D" w:rsidRPr="00015584">
        <w:rPr>
          <w:i/>
          <w:lang w:val="en-AU"/>
        </w:rPr>
        <w:t>3.2.4</w:t>
      </w:r>
      <w:r w:rsidRPr="00015584">
        <w:rPr>
          <w:i/>
          <w:lang w:val="en-AU"/>
        </w:rPr>
        <w:fldChar w:fldCharType="end"/>
      </w:r>
      <w:r w:rsidRPr="00015584">
        <w:rPr>
          <w:i/>
          <w:lang w:val="en-AU"/>
        </w:rPr>
        <w:t xml:space="preserve"> </w:t>
      </w:r>
      <w:r w:rsidRPr="00015584">
        <w:rPr>
          <w:i/>
          <w:lang w:val="en-AU"/>
        </w:rPr>
        <w:fldChar w:fldCharType="begin"/>
      </w:r>
      <w:r w:rsidRPr="00015584">
        <w:rPr>
          <w:i/>
          <w:lang w:val="en-AU"/>
        </w:rPr>
        <w:instrText xml:space="preserve"> REF _Ref403308980 \h  \* MERGEFORMAT </w:instrText>
      </w:r>
      <w:r w:rsidRPr="00015584">
        <w:rPr>
          <w:i/>
          <w:lang w:val="en-AU"/>
        </w:rPr>
      </w:r>
      <w:r w:rsidRPr="00015584">
        <w:rPr>
          <w:i/>
          <w:lang w:val="en-AU"/>
        </w:rPr>
        <w:fldChar w:fldCharType="separate"/>
      </w:r>
      <w:r w:rsidR="003C6B0D" w:rsidRPr="00015584">
        <w:rPr>
          <w:i/>
          <w:lang w:val="en-AU"/>
        </w:rPr>
        <w:t>Remote Compile Controller</w:t>
      </w:r>
      <w:r w:rsidRPr="00015584">
        <w:rPr>
          <w:i/>
          <w:lang w:val="en-AU"/>
        </w:rPr>
        <w:fldChar w:fldCharType="end"/>
      </w:r>
      <w:r w:rsidRPr="00015584">
        <w:rPr>
          <w:i/>
          <w:lang w:val="en-AU"/>
        </w:rPr>
        <w:t>; and</w:t>
      </w:r>
    </w:p>
    <w:p w14:paraId="7744D0B4" w14:textId="38FFA63A" w:rsidR="00713DC1" w:rsidRPr="00F06ABA" w:rsidRDefault="00091532" w:rsidP="00F17080">
      <w:pPr>
        <w:pStyle w:val="ListParagraph"/>
        <w:numPr>
          <w:ilvl w:val="0"/>
          <w:numId w:val="16"/>
        </w:numPr>
        <w:rPr>
          <w:lang w:val="en-AU"/>
        </w:rPr>
      </w:pPr>
      <w:r w:rsidRPr="00015584">
        <w:rPr>
          <w:b/>
          <w:bCs/>
          <w:lang w:val="en-AU"/>
        </w:rPr>
        <w:t xml:space="preserve">A </w:t>
      </w:r>
      <w:r w:rsidR="00C77E4E" w:rsidRPr="00015584">
        <w:rPr>
          <w:b/>
          <w:bCs/>
          <w:lang w:val="en-AU"/>
        </w:rPr>
        <w:t>CodeHandIn</w:t>
      </w:r>
      <w:r w:rsidR="00EC24C1" w:rsidRPr="00015584">
        <w:rPr>
          <w:b/>
          <w:bCs/>
          <w:lang w:val="en-AU"/>
        </w:rPr>
        <w:t xml:space="preserve"> Feedback Plugin, </w:t>
      </w:r>
      <w:r w:rsidR="00713DC1" w:rsidRPr="00015584">
        <w:rPr>
          <w:bCs/>
          <w:lang w:val="en-AU"/>
        </w:rPr>
        <w:t xml:space="preserve">that handles </w:t>
      </w:r>
      <w:r w:rsidR="00EC24C1" w:rsidRPr="00015584">
        <w:rPr>
          <w:bCs/>
          <w:lang w:val="en-AU"/>
        </w:rPr>
        <w:t xml:space="preserve">Feedback </w:t>
      </w:r>
      <w:r w:rsidR="00713DC1" w:rsidRPr="00015584">
        <w:rPr>
          <w:bCs/>
          <w:lang w:val="en-AU"/>
        </w:rPr>
        <w:t>and final grading of submissions</w:t>
      </w:r>
      <w:r w:rsidR="001F52EE" w:rsidRPr="00015584">
        <w:rPr>
          <w:bCs/>
          <w:lang w:val="en-AU"/>
        </w:rPr>
        <w:t>.</w:t>
      </w:r>
      <w:r w:rsidR="002524BE" w:rsidRPr="00015584">
        <w:rPr>
          <w:bCs/>
          <w:lang w:val="en-AU"/>
        </w:rPr>
        <w:t xml:space="preserve"> </w:t>
      </w:r>
      <w:r w:rsidR="002524BE" w:rsidRPr="00015584">
        <w:rPr>
          <w:lang w:val="en-AU"/>
        </w:rPr>
        <w:t>See section</w:t>
      </w:r>
      <w:r w:rsidR="005D71F8" w:rsidRPr="00015584">
        <w:rPr>
          <w:lang w:val="en-AU"/>
        </w:rPr>
        <w:t xml:space="preserve"> </w:t>
      </w:r>
      <w:r w:rsidR="005D71F8" w:rsidRPr="00015584">
        <w:rPr>
          <w:i/>
          <w:lang w:val="en-AU"/>
        </w:rPr>
        <w:fldChar w:fldCharType="begin"/>
      </w:r>
      <w:r w:rsidR="005D71F8" w:rsidRPr="00015584">
        <w:rPr>
          <w:i/>
          <w:lang w:val="en-AU"/>
        </w:rPr>
        <w:instrText xml:space="preserve"> REF _Ref403308966 \r \h  \* MERGEFORMAT </w:instrText>
      </w:r>
      <w:r w:rsidR="005D71F8" w:rsidRPr="00015584">
        <w:rPr>
          <w:i/>
          <w:lang w:val="en-AU"/>
        </w:rPr>
      </w:r>
      <w:r w:rsidR="005D71F8" w:rsidRPr="00015584">
        <w:rPr>
          <w:i/>
          <w:lang w:val="en-AU"/>
        </w:rPr>
        <w:fldChar w:fldCharType="separate"/>
      </w:r>
      <w:r w:rsidR="003C6B0D" w:rsidRPr="00015584">
        <w:rPr>
          <w:i/>
          <w:lang w:val="en-AU"/>
        </w:rPr>
        <w:t>3.2.5</w:t>
      </w:r>
      <w:r w:rsidR="005D71F8" w:rsidRPr="00015584">
        <w:rPr>
          <w:i/>
          <w:lang w:val="en-AU"/>
        </w:rPr>
        <w:fldChar w:fldCharType="end"/>
      </w:r>
      <w:r w:rsidR="005D71F8" w:rsidRPr="00015584">
        <w:rPr>
          <w:i/>
          <w:lang w:val="en-AU"/>
        </w:rPr>
        <w:t xml:space="preserve"> </w:t>
      </w:r>
      <w:r w:rsidR="005D71F8" w:rsidRPr="00015584">
        <w:rPr>
          <w:i/>
          <w:lang w:val="en-AU"/>
        </w:rPr>
        <w:fldChar w:fldCharType="begin"/>
      </w:r>
      <w:r w:rsidR="005D71F8" w:rsidRPr="00015584">
        <w:rPr>
          <w:i/>
          <w:lang w:val="en-AU"/>
        </w:rPr>
        <w:instrText xml:space="preserve"> REF _Ref403308968 \h  \* MERGEFORMAT </w:instrText>
      </w:r>
      <w:r w:rsidR="005D71F8" w:rsidRPr="00015584">
        <w:rPr>
          <w:i/>
          <w:lang w:val="en-AU"/>
        </w:rPr>
      </w:r>
      <w:r w:rsidR="005D71F8" w:rsidRPr="00015584">
        <w:rPr>
          <w:i/>
          <w:lang w:val="en-AU"/>
        </w:rPr>
        <w:fldChar w:fldCharType="separate"/>
      </w:r>
      <w:r w:rsidR="003C6B0D" w:rsidRPr="00015584">
        <w:rPr>
          <w:i/>
          <w:lang w:val="en-AU"/>
        </w:rPr>
        <w:t>CodeHandIn Feedback Plugin</w:t>
      </w:r>
      <w:r w:rsidR="005D71F8" w:rsidRPr="00015584">
        <w:rPr>
          <w:i/>
          <w:lang w:val="en-AU"/>
        </w:rPr>
        <w:fldChar w:fldCharType="end"/>
      </w:r>
      <w:r w:rsidR="001F52EE" w:rsidRPr="00015584">
        <w:rPr>
          <w:i/>
          <w:lang w:val="en-AU"/>
        </w:rPr>
        <w:t>;</w:t>
      </w:r>
    </w:p>
    <w:p w14:paraId="7599EC07" w14:textId="0B2FD3B6" w:rsidR="00F06ABA" w:rsidRPr="00F06ABA" w:rsidRDefault="00F06ABA" w:rsidP="00F06ABA">
      <w:pPr>
        <w:rPr>
          <w:lang w:val="en-AU"/>
        </w:rPr>
      </w:pPr>
      <w:r>
        <w:rPr>
          <w:lang w:val="en-AU"/>
        </w:rPr>
        <w:t xml:space="preserve">Note that the entire data requirements for the CodeHandIn package are defined within the Codehandin Submission plugin, see section </w:t>
      </w:r>
      <w:r w:rsidRPr="00F06ABA">
        <w:rPr>
          <w:i/>
          <w:lang w:val="en-AU"/>
        </w:rPr>
        <w:fldChar w:fldCharType="begin"/>
      </w:r>
      <w:r w:rsidRPr="00F06ABA">
        <w:rPr>
          <w:i/>
          <w:lang w:val="en-AU"/>
        </w:rPr>
        <w:instrText xml:space="preserve"> REF _Ref403310489 \w \h </w:instrText>
      </w:r>
      <w:r w:rsidRPr="00F06ABA">
        <w:rPr>
          <w:i/>
          <w:lang w:val="en-AU"/>
        </w:rPr>
      </w:r>
      <w:r>
        <w:rPr>
          <w:i/>
          <w:lang w:val="en-AU"/>
        </w:rPr>
        <w:instrText xml:space="preserve"> \* MERGEFORMAT </w:instrText>
      </w:r>
      <w:r w:rsidRPr="00F06ABA">
        <w:rPr>
          <w:i/>
          <w:lang w:val="en-AU"/>
        </w:rPr>
        <w:fldChar w:fldCharType="separate"/>
      </w:r>
      <w:r w:rsidRPr="00F06ABA">
        <w:rPr>
          <w:i/>
          <w:lang w:val="en-AU"/>
        </w:rPr>
        <w:t>3.2.1.2</w:t>
      </w:r>
      <w:r w:rsidRPr="00F06ABA">
        <w:rPr>
          <w:i/>
          <w:lang w:val="en-AU"/>
        </w:rPr>
        <w:fldChar w:fldCharType="end"/>
      </w:r>
      <w:r w:rsidRPr="00F06ABA">
        <w:rPr>
          <w:i/>
          <w:lang w:val="en-AU"/>
        </w:rPr>
        <w:t xml:space="preserve"> </w:t>
      </w:r>
      <w:r w:rsidRPr="00F06ABA">
        <w:rPr>
          <w:i/>
          <w:lang w:val="en-AU"/>
        </w:rPr>
        <w:fldChar w:fldCharType="begin"/>
      </w:r>
      <w:r w:rsidRPr="00F06ABA">
        <w:rPr>
          <w:i/>
          <w:lang w:val="en-AU"/>
        </w:rPr>
        <w:instrText xml:space="preserve"> REF _Ref403310489 \h </w:instrText>
      </w:r>
      <w:r w:rsidRPr="00F06ABA">
        <w:rPr>
          <w:i/>
          <w:lang w:val="en-AU"/>
        </w:rPr>
      </w:r>
      <w:r>
        <w:rPr>
          <w:i/>
          <w:lang w:val="en-AU"/>
        </w:rPr>
        <w:instrText xml:space="preserve"> \* MERGEFORMAT </w:instrText>
      </w:r>
      <w:r w:rsidRPr="00F06ABA">
        <w:rPr>
          <w:i/>
          <w:lang w:val="en-AU"/>
        </w:rPr>
        <w:fldChar w:fldCharType="separate"/>
      </w:r>
      <w:r w:rsidRPr="00F06ABA">
        <w:rPr>
          <w:i/>
        </w:rPr>
        <w:t>Data requirements</w:t>
      </w:r>
      <w:r w:rsidRPr="00F06ABA">
        <w:rPr>
          <w:i/>
          <w:lang w:val="en-AU"/>
        </w:rPr>
        <w:fldChar w:fldCharType="end"/>
      </w:r>
      <w:r>
        <w:rPr>
          <w:i/>
          <w:lang w:val="en-AU"/>
        </w:rPr>
        <w:t xml:space="preserve"> </w:t>
      </w:r>
      <w:r w:rsidRPr="00F06ABA">
        <w:rPr>
          <w:lang w:val="en-AU"/>
        </w:rPr>
        <w:t>for a complete specification</w:t>
      </w:r>
      <w:r>
        <w:rPr>
          <w:lang w:val="en-AU"/>
        </w:rPr>
        <w:t>.</w:t>
      </w:r>
    </w:p>
    <w:p w14:paraId="26077BE2" w14:textId="77777777" w:rsidR="00091532" w:rsidRPr="00015584" w:rsidRDefault="00C77E4E" w:rsidP="005E3977">
      <w:pPr>
        <w:pStyle w:val="Heading3"/>
      </w:pPr>
      <w:bookmarkStart w:id="63" w:name="_Ref403309010"/>
      <w:bookmarkStart w:id="64" w:name="_Ref403309013"/>
      <w:bookmarkStart w:id="65" w:name="_Toc403336565"/>
      <w:bookmarkStart w:id="66" w:name="_Toc403371492"/>
      <w:r w:rsidRPr="00015584">
        <w:t>CodeHandIn</w:t>
      </w:r>
      <w:r w:rsidR="00091532" w:rsidRPr="00015584">
        <w:t xml:space="preserve"> Submission Plugin</w:t>
      </w:r>
      <w:bookmarkEnd w:id="63"/>
      <w:bookmarkEnd w:id="64"/>
      <w:bookmarkEnd w:id="65"/>
      <w:bookmarkEnd w:id="66"/>
    </w:p>
    <w:p w14:paraId="08285590" w14:textId="77777777" w:rsidR="00364761" w:rsidRPr="00015584" w:rsidRDefault="00577BDD" w:rsidP="0069692F">
      <w:pPr>
        <w:ind w:left="284"/>
        <w:rPr>
          <w:lang w:val="en-AU"/>
        </w:rPr>
      </w:pPr>
      <w:r w:rsidRPr="00015584">
        <w:rPr>
          <w:lang w:val="en-AU"/>
        </w:rPr>
        <w:t xml:space="preserve">The </w:t>
      </w:r>
      <w:r w:rsidR="00C77E4E" w:rsidRPr="00015584">
        <w:rPr>
          <w:lang w:val="en-AU"/>
        </w:rPr>
        <w:t>CodeHandIn</w:t>
      </w:r>
      <w:r w:rsidRPr="00015584">
        <w:rPr>
          <w:lang w:val="en-AU"/>
        </w:rPr>
        <w:t xml:space="preserve"> Submission plugin</w:t>
      </w:r>
      <w:r w:rsidR="00364761" w:rsidRPr="00015584">
        <w:rPr>
          <w:lang w:val="en-AU"/>
        </w:rPr>
        <w:t xml:space="preserve"> has been given two primary responsibilities in the </w:t>
      </w:r>
      <w:r w:rsidR="00C77E4E" w:rsidRPr="00015584">
        <w:rPr>
          <w:lang w:val="en-AU"/>
        </w:rPr>
        <w:t>CodeHandIn</w:t>
      </w:r>
      <w:r w:rsidR="00364761" w:rsidRPr="00015584">
        <w:rPr>
          <w:lang w:val="en-AU"/>
        </w:rPr>
        <w:t xml:space="preserve"> </w:t>
      </w:r>
      <w:r w:rsidR="00E94B80" w:rsidRPr="00015584">
        <w:rPr>
          <w:lang w:val="en-AU"/>
        </w:rPr>
        <w:t>s</w:t>
      </w:r>
      <w:r w:rsidR="00364761" w:rsidRPr="00015584">
        <w:rPr>
          <w:lang w:val="en-AU"/>
        </w:rPr>
        <w:t>ystem</w:t>
      </w:r>
      <w:r w:rsidR="0065223B" w:rsidRPr="00015584">
        <w:rPr>
          <w:lang w:val="en-AU"/>
        </w:rPr>
        <w:t>:</w:t>
      </w:r>
    </w:p>
    <w:p w14:paraId="0E671B3B" w14:textId="77777777" w:rsidR="00364761" w:rsidRPr="00015584" w:rsidRDefault="00E94B80" w:rsidP="00F17080">
      <w:pPr>
        <w:pStyle w:val="ListParagraph"/>
        <w:numPr>
          <w:ilvl w:val="0"/>
          <w:numId w:val="17"/>
        </w:numPr>
        <w:rPr>
          <w:lang w:val="en-AU"/>
        </w:rPr>
      </w:pPr>
      <w:r w:rsidRPr="00015584">
        <w:rPr>
          <w:lang w:val="en-AU"/>
        </w:rPr>
        <w:t xml:space="preserve">to </w:t>
      </w:r>
      <w:r w:rsidR="00364761" w:rsidRPr="00015584">
        <w:rPr>
          <w:lang w:val="en-AU"/>
        </w:rPr>
        <w:t>define</w:t>
      </w:r>
      <w:r w:rsidR="00084FD2" w:rsidRPr="00015584">
        <w:rPr>
          <w:lang w:val="en-AU"/>
        </w:rPr>
        <w:t xml:space="preserve"> </w:t>
      </w:r>
      <w:r w:rsidR="0071017B" w:rsidRPr="00015584">
        <w:rPr>
          <w:lang w:val="en-AU"/>
        </w:rPr>
        <w:t xml:space="preserve">the </w:t>
      </w:r>
      <w:r w:rsidR="00364761" w:rsidRPr="00015584">
        <w:rPr>
          <w:lang w:val="en-AU"/>
        </w:rPr>
        <w:t xml:space="preserve">database </w:t>
      </w:r>
      <w:r w:rsidR="0071017B" w:rsidRPr="00015584">
        <w:rPr>
          <w:lang w:val="en-AU"/>
        </w:rPr>
        <w:t>tables</w:t>
      </w:r>
      <w:r w:rsidR="001622A0" w:rsidRPr="00015584">
        <w:rPr>
          <w:lang w:val="en-AU"/>
        </w:rPr>
        <w:t xml:space="preserve"> </w:t>
      </w:r>
      <w:r w:rsidR="00DF2123" w:rsidRPr="00015584">
        <w:rPr>
          <w:lang w:val="en-AU"/>
        </w:rPr>
        <w:t>that support</w:t>
      </w:r>
      <w:r w:rsidR="00364761" w:rsidRPr="00015584">
        <w:rPr>
          <w:lang w:val="en-AU"/>
        </w:rPr>
        <w:t xml:space="preserve"> and </w:t>
      </w:r>
      <w:r w:rsidRPr="00015584">
        <w:rPr>
          <w:lang w:val="en-AU"/>
        </w:rPr>
        <w:t>represent</w:t>
      </w:r>
      <w:r w:rsidR="00DF2123" w:rsidRPr="00015584">
        <w:rPr>
          <w:lang w:val="en-AU"/>
        </w:rPr>
        <w:t xml:space="preserve"> the </w:t>
      </w:r>
      <w:r w:rsidR="00C77E4E" w:rsidRPr="00015584">
        <w:rPr>
          <w:lang w:val="en-AU"/>
        </w:rPr>
        <w:t>CodeHandIn</w:t>
      </w:r>
      <w:r w:rsidR="0071017B" w:rsidRPr="00015584">
        <w:rPr>
          <w:lang w:val="en-AU"/>
        </w:rPr>
        <w:t xml:space="preserve"> assignment </w:t>
      </w:r>
      <w:r w:rsidR="00364761" w:rsidRPr="00015584">
        <w:rPr>
          <w:lang w:val="en-AU"/>
        </w:rPr>
        <w:t>type</w:t>
      </w:r>
      <w:r w:rsidRPr="00015584">
        <w:rPr>
          <w:lang w:val="en-AU"/>
        </w:rPr>
        <w:t xml:space="preserve"> and </w:t>
      </w:r>
    </w:p>
    <w:p w14:paraId="248C5677" w14:textId="77777777" w:rsidR="00DC49A1" w:rsidRPr="00015584" w:rsidRDefault="00A5603F" w:rsidP="00F17080">
      <w:pPr>
        <w:pStyle w:val="ListParagraph"/>
        <w:numPr>
          <w:ilvl w:val="0"/>
          <w:numId w:val="17"/>
        </w:numPr>
        <w:rPr>
          <w:lang w:val="en-AU"/>
        </w:rPr>
      </w:pPr>
      <w:proofErr w:type="gramStart"/>
      <w:r w:rsidRPr="00015584">
        <w:rPr>
          <w:lang w:val="en-AU"/>
        </w:rPr>
        <w:t>to</w:t>
      </w:r>
      <w:proofErr w:type="gramEnd"/>
      <w:r w:rsidR="00E94B80" w:rsidRPr="00015584">
        <w:rPr>
          <w:lang w:val="en-AU"/>
        </w:rPr>
        <w:t xml:space="preserve"> </w:t>
      </w:r>
      <w:r w:rsidR="00364761" w:rsidRPr="00015584">
        <w:rPr>
          <w:lang w:val="en-AU"/>
        </w:rPr>
        <w:t xml:space="preserve">define </w:t>
      </w:r>
      <w:r w:rsidR="00E94B80" w:rsidRPr="00015584">
        <w:rPr>
          <w:lang w:val="en-AU"/>
        </w:rPr>
        <w:t xml:space="preserve">the </w:t>
      </w:r>
      <w:r w:rsidR="0071017B" w:rsidRPr="00015584">
        <w:rPr>
          <w:lang w:val="en-AU"/>
        </w:rPr>
        <w:t>web interfaces</w:t>
      </w:r>
      <w:r w:rsidR="00863C3C" w:rsidRPr="00015584">
        <w:rPr>
          <w:lang w:val="en-AU"/>
        </w:rPr>
        <w:t xml:space="preserve"> for the </w:t>
      </w:r>
      <w:r w:rsidR="002A34EE" w:rsidRPr="00015584">
        <w:rPr>
          <w:lang w:val="en-AU"/>
        </w:rPr>
        <w:t>declaration</w:t>
      </w:r>
      <w:r w:rsidR="001622A0" w:rsidRPr="00015584">
        <w:rPr>
          <w:lang w:val="en-AU"/>
        </w:rPr>
        <w:t xml:space="preserve"> of </w:t>
      </w:r>
      <w:r w:rsidR="0071017B" w:rsidRPr="00015584">
        <w:rPr>
          <w:lang w:val="en-AU"/>
        </w:rPr>
        <w:t>global</w:t>
      </w:r>
      <w:r w:rsidR="00863C3C" w:rsidRPr="00015584">
        <w:rPr>
          <w:lang w:val="en-AU"/>
        </w:rPr>
        <w:t xml:space="preserve"> </w:t>
      </w:r>
      <w:r w:rsidR="00C77E4E" w:rsidRPr="00015584">
        <w:rPr>
          <w:lang w:val="en-AU"/>
        </w:rPr>
        <w:t>CodeHandIn</w:t>
      </w:r>
      <w:r w:rsidR="0071017B" w:rsidRPr="00015584">
        <w:rPr>
          <w:lang w:val="en-AU"/>
        </w:rPr>
        <w:t xml:space="preserve"> options and the initialisation of </w:t>
      </w:r>
      <w:r w:rsidR="00C77E4E" w:rsidRPr="00015584">
        <w:rPr>
          <w:lang w:val="en-AU"/>
        </w:rPr>
        <w:t>CodeHandIn</w:t>
      </w:r>
      <w:r w:rsidR="0071017B" w:rsidRPr="00015584">
        <w:rPr>
          <w:lang w:val="en-AU"/>
        </w:rPr>
        <w:t xml:space="preserve"> assignments</w:t>
      </w:r>
      <w:bookmarkStart w:id="67" w:name="_Ref402867665"/>
      <w:r w:rsidR="00504DE7" w:rsidRPr="00015584">
        <w:rPr>
          <w:lang w:val="en-AU"/>
        </w:rPr>
        <w:t>.</w:t>
      </w:r>
    </w:p>
    <w:p w14:paraId="36DDD744" w14:textId="6334CD74" w:rsidR="00364761" w:rsidRPr="00015584" w:rsidRDefault="00C77E4E" w:rsidP="0065223B">
      <w:pPr>
        <w:pStyle w:val="Heading4"/>
      </w:pPr>
      <w:bookmarkStart w:id="68" w:name="_Ref403314389"/>
      <w:r w:rsidRPr="00015584">
        <w:t>CodeHandIn</w:t>
      </w:r>
      <w:r w:rsidR="0065223B" w:rsidRPr="00015584">
        <w:t xml:space="preserve"> Submission Plugin </w:t>
      </w:r>
      <w:bookmarkEnd w:id="68"/>
      <w:r w:rsidR="007E202D">
        <w:t>Web interfaces</w:t>
      </w:r>
    </w:p>
    <w:p w14:paraId="779822D7" w14:textId="06BDD114" w:rsidR="00BC457E" w:rsidRPr="00015584" w:rsidRDefault="00290034" w:rsidP="00290034">
      <w:pPr>
        <w:rPr>
          <w:lang w:val="en-AU"/>
        </w:rPr>
      </w:pPr>
      <w:r>
        <w:rPr>
          <w:lang w:val="en-AU"/>
        </w:rPr>
        <w:t xml:space="preserve">Currently the </w:t>
      </w:r>
      <w:r w:rsidRPr="00290034">
        <w:rPr>
          <w:lang w:val="en-AU"/>
        </w:rPr>
        <w:t>CodeHandIn Submission Plugin</w:t>
      </w:r>
      <w:r w:rsidR="00782096">
        <w:rPr>
          <w:lang w:val="en-AU"/>
        </w:rPr>
        <w:t xml:space="preserve"> only defines</w:t>
      </w:r>
      <w:r>
        <w:rPr>
          <w:lang w:val="en-AU"/>
        </w:rPr>
        <w:t xml:space="preserve"> </w:t>
      </w:r>
      <w:r w:rsidR="00FB466E">
        <w:rPr>
          <w:lang w:val="en-AU"/>
        </w:rPr>
        <w:t>one</w:t>
      </w:r>
      <w:r>
        <w:rPr>
          <w:lang w:val="en-AU"/>
        </w:rPr>
        <w:t xml:space="preserve"> interface</w:t>
      </w:r>
      <w:r w:rsidR="00FB466E">
        <w:rPr>
          <w:lang w:val="en-AU"/>
        </w:rPr>
        <w:t>; an interface</w:t>
      </w:r>
      <w:r>
        <w:rPr>
          <w:lang w:val="en-AU"/>
        </w:rPr>
        <w:t xml:space="preserve"> for </w:t>
      </w:r>
      <w:r w:rsidR="001F52EE" w:rsidRPr="00015584">
        <w:rPr>
          <w:lang w:val="en-AU"/>
        </w:rPr>
        <w:t xml:space="preserve">handling of global options for the entire </w:t>
      </w:r>
      <w:r w:rsidR="00C77E4E" w:rsidRPr="00015584">
        <w:rPr>
          <w:lang w:val="en-AU"/>
        </w:rPr>
        <w:t>CodeHandIn</w:t>
      </w:r>
      <w:r w:rsidR="001F52EE" w:rsidRPr="00015584">
        <w:rPr>
          <w:lang w:val="en-AU"/>
        </w:rPr>
        <w:t xml:space="preserve"> assignment</w:t>
      </w:r>
      <w:r w:rsidR="006F573C">
        <w:rPr>
          <w:lang w:val="en-AU"/>
        </w:rPr>
        <w:t xml:space="preserve"> </w:t>
      </w:r>
      <w:r w:rsidR="006F573C" w:rsidRPr="00015584">
        <w:rPr>
          <w:lang w:val="en-AU"/>
        </w:rPr>
        <w:t xml:space="preserve">(as seen in </w:t>
      </w:r>
      <w:r w:rsidR="006F573C" w:rsidRPr="00015584">
        <w:rPr>
          <w:lang w:val="en-AU"/>
        </w:rPr>
        <w:fldChar w:fldCharType="begin"/>
      </w:r>
      <w:r w:rsidR="006F573C" w:rsidRPr="00015584">
        <w:rPr>
          <w:lang w:val="en-AU"/>
        </w:rPr>
        <w:instrText xml:space="preserve"> REF _Ref403059977 \h </w:instrText>
      </w:r>
      <w:r w:rsidR="006F573C" w:rsidRPr="00015584">
        <w:rPr>
          <w:lang w:val="en-AU"/>
        </w:rPr>
      </w:r>
      <w:r w:rsidR="006F573C" w:rsidRPr="00015584">
        <w:rPr>
          <w:lang w:val="en-AU"/>
        </w:rPr>
        <w:fldChar w:fldCharType="separate"/>
      </w:r>
      <w:r w:rsidR="006F573C" w:rsidRPr="00015584">
        <w:rPr>
          <w:lang w:val="en-AU"/>
        </w:rPr>
        <w:t xml:space="preserve">Figure </w:t>
      </w:r>
      <w:r w:rsidR="006F573C" w:rsidRPr="00015584">
        <w:rPr>
          <w:noProof/>
          <w:lang w:val="en-AU"/>
        </w:rPr>
        <w:t>3</w:t>
      </w:r>
      <w:r w:rsidR="006F573C" w:rsidRPr="00015584">
        <w:rPr>
          <w:lang w:val="en-AU"/>
        </w:rPr>
        <w:fldChar w:fldCharType="end"/>
      </w:r>
      <w:r w:rsidR="006F573C" w:rsidRPr="00015584">
        <w:rPr>
          <w:lang w:val="en-AU"/>
        </w:rPr>
        <w:t>)</w:t>
      </w:r>
      <w:r w:rsidR="001F52EE" w:rsidRPr="00015584">
        <w:rPr>
          <w:lang w:val="en-AU"/>
        </w:rPr>
        <w:t xml:space="preserve">. </w:t>
      </w:r>
      <w:r w:rsidR="00782096">
        <w:rPr>
          <w:lang w:val="en-AU"/>
        </w:rPr>
        <w:t xml:space="preserve">At present </w:t>
      </w:r>
      <w:r w:rsidR="00873C17" w:rsidRPr="00015584">
        <w:rPr>
          <w:lang w:val="en-AU"/>
        </w:rPr>
        <w:t xml:space="preserve">there are only two global options for the </w:t>
      </w:r>
      <w:r w:rsidR="00C77E4E" w:rsidRPr="00015584">
        <w:rPr>
          <w:lang w:val="en-AU"/>
        </w:rPr>
        <w:t>CodeHandIn</w:t>
      </w:r>
      <w:r w:rsidR="00873C17" w:rsidRPr="00015584">
        <w:rPr>
          <w:lang w:val="en-AU"/>
        </w:rPr>
        <w:t xml:space="preserve"> System</w:t>
      </w:r>
      <w:r w:rsidR="006F573C">
        <w:rPr>
          <w:lang w:val="en-AU"/>
        </w:rPr>
        <w:t>, one that specifies</w:t>
      </w:r>
      <w:r w:rsidR="006E04D3" w:rsidRPr="00015584">
        <w:rPr>
          <w:lang w:val="en-AU"/>
        </w:rPr>
        <w:t xml:space="preserve"> the default </w:t>
      </w:r>
      <w:r w:rsidR="00873C17" w:rsidRPr="00015584">
        <w:rPr>
          <w:lang w:val="en-AU"/>
        </w:rPr>
        <w:t>programming language</w:t>
      </w:r>
      <w:r w:rsidR="006E04D3" w:rsidRPr="00015584">
        <w:rPr>
          <w:lang w:val="en-AU"/>
        </w:rPr>
        <w:t xml:space="preserve"> and</w:t>
      </w:r>
      <w:r w:rsidR="00EC3A5D">
        <w:rPr>
          <w:lang w:val="en-AU"/>
        </w:rPr>
        <w:t xml:space="preserve"> another that defines</w:t>
      </w:r>
      <w:r w:rsidR="006F573C">
        <w:rPr>
          <w:lang w:val="en-AU"/>
        </w:rPr>
        <w:t xml:space="preserve"> if </w:t>
      </w:r>
      <w:r w:rsidR="00EC3A5D">
        <w:rPr>
          <w:lang w:val="en-AU"/>
        </w:rPr>
        <w:t xml:space="preserve">the option to </w:t>
      </w:r>
      <w:r w:rsidR="006F573C">
        <w:rPr>
          <w:lang w:val="en-AU"/>
        </w:rPr>
        <w:t>c</w:t>
      </w:r>
      <w:r w:rsidR="00873C17" w:rsidRPr="00015584">
        <w:rPr>
          <w:lang w:val="en-AU"/>
        </w:rPr>
        <w:t xml:space="preserve">ompile/test </w:t>
      </w:r>
      <w:r w:rsidR="00FB466E">
        <w:rPr>
          <w:lang w:val="en-AU"/>
        </w:rPr>
        <w:t>before</w:t>
      </w:r>
      <w:r w:rsidR="00EC3A5D">
        <w:rPr>
          <w:lang w:val="en-AU"/>
        </w:rPr>
        <w:t xml:space="preserve"> submission sho</w:t>
      </w:r>
      <w:r w:rsidR="00873C17" w:rsidRPr="00015584">
        <w:rPr>
          <w:lang w:val="en-AU"/>
        </w:rPr>
        <w:t>uld be selected by default</w:t>
      </w:r>
      <w:r w:rsidR="006E04D3" w:rsidRPr="00015584">
        <w:rPr>
          <w:lang w:val="en-AU"/>
        </w:rPr>
        <w:t xml:space="preserve"> on the Assignment Creation form. </w:t>
      </w:r>
      <w:r w:rsidR="00EC3A5D">
        <w:rPr>
          <w:lang w:val="en-AU"/>
        </w:rPr>
        <w:t xml:space="preserve">However </w:t>
      </w:r>
      <w:r w:rsidR="00514AA3">
        <w:rPr>
          <w:lang w:val="en-AU"/>
        </w:rPr>
        <w:t>i</w:t>
      </w:r>
      <w:r w:rsidR="006E04D3" w:rsidRPr="00015584">
        <w:rPr>
          <w:lang w:val="en-AU"/>
        </w:rPr>
        <w:t>t is noted that there are several other options that would benefit from having a global default value set</w:t>
      </w:r>
      <w:r w:rsidR="00514AA3">
        <w:rPr>
          <w:lang w:val="en-AU"/>
        </w:rPr>
        <w:t>. Other p</w:t>
      </w:r>
      <w:r w:rsidR="00873C17" w:rsidRPr="00015584">
        <w:rPr>
          <w:lang w:val="en-AU"/>
        </w:rPr>
        <w:t>ossible</w:t>
      </w:r>
      <w:r w:rsidR="00514AA3">
        <w:rPr>
          <w:lang w:val="en-AU"/>
        </w:rPr>
        <w:t xml:space="preserve"> global options </w:t>
      </w:r>
      <w:r w:rsidR="00BC457E" w:rsidRPr="00015584">
        <w:rPr>
          <w:lang w:val="en-AU"/>
        </w:rPr>
        <w:t>includ</w:t>
      </w:r>
      <w:r w:rsidR="006E04D3" w:rsidRPr="00015584">
        <w:rPr>
          <w:lang w:val="en-AU"/>
        </w:rPr>
        <w:t xml:space="preserve">e </w:t>
      </w:r>
      <w:r w:rsidR="00BC457E" w:rsidRPr="00015584">
        <w:rPr>
          <w:lang w:val="en-AU"/>
        </w:rPr>
        <w:t>defaults for</w:t>
      </w:r>
    </w:p>
    <w:p w14:paraId="227D9BD3" w14:textId="77777777" w:rsidR="00873C17" w:rsidRPr="00015584" w:rsidRDefault="00BC457E" w:rsidP="00F17080">
      <w:pPr>
        <w:pStyle w:val="ListParagraph"/>
        <w:numPr>
          <w:ilvl w:val="0"/>
          <w:numId w:val="20"/>
        </w:numPr>
        <w:rPr>
          <w:lang w:val="en-AU"/>
        </w:rPr>
      </w:pPr>
      <w:r w:rsidRPr="00015584">
        <w:rPr>
          <w:lang w:val="en-AU"/>
        </w:rPr>
        <w:t>The</w:t>
      </w:r>
      <w:r w:rsidR="00873C17" w:rsidRPr="00015584">
        <w:rPr>
          <w:lang w:val="en-AU"/>
        </w:rPr>
        <w:t xml:space="preserve"> style grade</w:t>
      </w:r>
      <w:r w:rsidR="00504DE7" w:rsidRPr="00015584">
        <w:rPr>
          <w:lang w:val="en-AU"/>
        </w:rPr>
        <w:t xml:space="preserve"> mark,</w:t>
      </w:r>
    </w:p>
    <w:p w14:paraId="47CFC219" w14:textId="77777777" w:rsidR="00BC457E" w:rsidRPr="00015584" w:rsidRDefault="00BC457E" w:rsidP="00F17080">
      <w:pPr>
        <w:pStyle w:val="ListParagraph"/>
        <w:numPr>
          <w:ilvl w:val="0"/>
          <w:numId w:val="20"/>
        </w:numPr>
        <w:rPr>
          <w:lang w:val="en-AU"/>
        </w:rPr>
      </w:pPr>
      <w:r w:rsidRPr="00015584">
        <w:rPr>
          <w:lang w:val="en-AU"/>
        </w:rPr>
        <w:t>The test limit per student</w:t>
      </w:r>
      <w:r w:rsidR="00504DE7" w:rsidRPr="00015584">
        <w:rPr>
          <w:lang w:val="en-AU"/>
        </w:rPr>
        <w:t>,</w:t>
      </w:r>
    </w:p>
    <w:p w14:paraId="085607C3" w14:textId="77777777" w:rsidR="00BC457E" w:rsidRPr="00015584" w:rsidRDefault="00504DE7" w:rsidP="00F17080">
      <w:pPr>
        <w:pStyle w:val="ListParagraph"/>
        <w:numPr>
          <w:ilvl w:val="0"/>
          <w:numId w:val="20"/>
        </w:numPr>
        <w:rPr>
          <w:lang w:val="en-AU"/>
        </w:rPr>
      </w:pPr>
      <w:r w:rsidRPr="00015584">
        <w:rPr>
          <w:lang w:val="en-AU"/>
        </w:rPr>
        <w:t>Runtime specific arguments such as max memory, max threads, compile time length and others</w:t>
      </w:r>
    </w:p>
    <w:p w14:paraId="67746CAC" w14:textId="77777777" w:rsidR="0071017B" w:rsidRPr="00015584" w:rsidRDefault="0071017B" w:rsidP="0071017B">
      <w:pPr>
        <w:keepNext/>
        <w:rPr>
          <w:lang w:val="en-AU"/>
        </w:rPr>
      </w:pPr>
      <w:r w:rsidRPr="00015584">
        <w:rPr>
          <w:lang w:val="en-AU"/>
        </w:rPr>
        <w:lastRenderedPageBreak/>
        <w:softHyphen/>
      </w:r>
      <w:r w:rsidRPr="00015584">
        <w:rPr>
          <w:lang w:val="en-AU"/>
        </w:rPr>
        <w:softHyphen/>
      </w:r>
      <w:r w:rsidRPr="00015584">
        <w:rPr>
          <w:lang w:val="en-AU"/>
        </w:rPr>
        <w:softHyphen/>
      </w:r>
      <w:r w:rsidRPr="00015584">
        <w:rPr>
          <w:lang w:val="en-AU"/>
        </w:rPr>
        <w:softHyphen/>
      </w:r>
      <w:r w:rsidRPr="00015584">
        <w:rPr>
          <w:noProof/>
          <w:lang w:val="en-AU"/>
        </w:rPr>
        <w:drawing>
          <wp:inline distT="0" distB="0" distL="0" distR="0" wp14:anchorId="4F2CF823" wp14:editId="0B383B1F">
            <wp:extent cx="5943600" cy="1600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600835"/>
                    </a:xfrm>
                    <a:prstGeom prst="rect">
                      <a:avLst/>
                    </a:prstGeom>
                  </pic:spPr>
                </pic:pic>
              </a:graphicData>
            </a:graphic>
          </wp:inline>
        </w:drawing>
      </w:r>
    </w:p>
    <w:p w14:paraId="787A0275" w14:textId="77777777" w:rsidR="0071017B" w:rsidRPr="00015584" w:rsidRDefault="0071017B" w:rsidP="0071017B">
      <w:pPr>
        <w:pStyle w:val="Caption"/>
        <w:rPr>
          <w:lang w:val="en-AU"/>
        </w:rPr>
      </w:pPr>
      <w:bookmarkStart w:id="69" w:name="_Ref403059977"/>
      <w:r w:rsidRPr="00015584">
        <w:rPr>
          <w:lang w:val="en-AU"/>
        </w:rPr>
        <w:t xml:space="preserve">Figure </w:t>
      </w:r>
      <w:r w:rsidRPr="00015584">
        <w:rPr>
          <w:lang w:val="en-AU"/>
        </w:rPr>
        <w:fldChar w:fldCharType="begin"/>
      </w:r>
      <w:r w:rsidRPr="00015584">
        <w:rPr>
          <w:lang w:val="en-AU"/>
        </w:rPr>
        <w:instrText xml:space="preserve"> SEQ Figure \* ARABIC </w:instrText>
      </w:r>
      <w:r w:rsidRPr="00015584">
        <w:rPr>
          <w:lang w:val="en-AU"/>
        </w:rPr>
        <w:fldChar w:fldCharType="separate"/>
      </w:r>
      <w:r w:rsidR="00645BFD">
        <w:rPr>
          <w:noProof/>
          <w:lang w:val="en-AU"/>
        </w:rPr>
        <w:t>3</w:t>
      </w:r>
      <w:r w:rsidRPr="00015584">
        <w:rPr>
          <w:lang w:val="en-AU"/>
        </w:rPr>
        <w:fldChar w:fldCharType="end"/>
      </w:r>
      <w:bookmarkEnd w:id="69"/>
      <w:r w:rsidRPr="00015584">
        <w:rPr>
          <w:lang w:val="en-AU"/>
        </w:rPr>
        <w:t xml:space="preserve">: </w:t>
      </w:r>
      <w:r w:rsidR="006C0DB8" w:rsidRPr="00015584">
        <w:rPr>
          <w:lang w:val="en-AU"/>
        </w:rPr>
        <w:t>Current G</w:t>
      </w:r>
      <w:r w:rsidRPr="00015584">
        <w:rPr>
          <w:lang w:val="en-AU"/>
        </w:rPr>
        <w:t xml:space="preserve">lobal </w:t>
      </w:r>
      <w:r w:rsidR="00C77E4E" w:rsidRPr="00015584">
        <w:rPr>
          <w:lang w:val="en-AU"/>
        </w:rPr>
        <w:t>CodeHandIn</w:t>
      </w:r>
      <w:r w:rsidRPr="00015584">
        <w:rPr>
          <w:lang w:val="en-AU"/>
        </w:rPr>
        <w:t xml:space="preserve"> Options</w:t>
      </w:r>
    </w:p>
    <w:p w14:paraId="7BBD4BFE" w14:textId="77777777" w:rsidR="00504DE7" w:rsidRDefault="00504DE7" w:rsidP="00AD3CCD">
      <w:pPr>
        <w:rPr>
          <w:lang w:val="en-AU"/>
        </w:rPr>
      </w:pPr>
      <w:r w:rsidRPr="00015584">
        <w:rPr>
          <w:lang w:val="en-AU"/>
        </w:rPr>
        <w:t xml:space="preserve">The second type of web interface declared by </w:t>
      </w:r>
      <w:r w:rsidR="00813784" w:rsidRPr="00015584">
        <w:rPr>
          <w:lang w:val="en-AU"/>
        </w:rPr>
        <w:t xml:space="preserve">the </w:t>
      </w:r>
      <w:r w:rsidR="00C77E4E" w:rsidRPr="00015584">
        <w:rPr>
          <w:lang w:val="en-AU"/>
        </w:rPr>
        <w:t>CodeHandIn</w:t>
      </w:r>
      <w:r w:rsidRPr="00015584">
        <w:rPr>
          <w:lang w:val="en-AU"/>
        </w:rPr>
        <w:t xml:space="preserve"> Submission plugin</w:t>
      </w:r>
      <w:r w:rsidR="001F52EE" w:rsidRPr="00015584">
        <w:rPr>
          <w:lang w:val="en-AU"/>
        </w:rPr>
        <w:t xml:space="preserve"> </w:t>
      </w:r>
      <w:r w:rsidRPr="00015584">
        <w:rPr>
          <w:lang w:val="en-AU"/>
        </w:rPr>
        <w:t xml:space="preserve">used to aid in the initialisation of </w:t>
      </w:r>
      <w:r w:rsidR="00813784" w:rsidRPr="00015584">
        <w:rPr>
          <w:lang w:val="en-AU"/>
        </w:rPr>
        <w:t xml:space="preserve">a </w:t>
      </w:r>
      <w:r w:rsidR="00C77E4E" w:rsidRPr="00015584">
        <w:rPr>
          <w:lang w:val="en-AU"/>
        </w:rPr>
        <w:t>CodeHandIn</w:t>
      </w:r>
      <w:r w:rsidRPr="00015584">
        <w:rPr>
          <w:lang w:val="en-AU"/>
        </w:rPr>
        <w:t xml:space="preserve"> assignment. </w:t>
      </w:r>
    </w:p>
    <w:p w14:paraId="0EF3F455" w14:textId="77777777" w:rsidR="008C7F11" w:rsidRPr="00015584" w:rsidRDefault="008C7F11" w:rsidP="00AD3CCD">
      <w:pPr>
        <w:rPr>
          <w:lang w:val="en-AU"/>
        </w:rPr>
      </w:pPr>
    </w:p>
    <w:p w14:paraId="28195B77" w14:textId="77777777" w:rsidR="000E0C0E" w:rsidRPr="00015584" w:rsidRDefault="00504DE7" w:rsidP="00AD3CCD">
      <w:pPr>
        <w:rPr>
          <w:lang w:val="en-AU"/>
        </w:rPr>
      </w:pPr>
      <w:r w:rsidRPr="00015584">
        <w:rPr>
          <w:lang w:val="en-AU"/>
        </w:rPr>
        <w:t xml:space="preserve">This predominantly involves specifying the programming language to be used, other options like if the a test/compile must be attempted before submission and how submission will be tested </w:t>
      </w:r>
      <w:proofErr w:type="spellStart"/>
      <w:r w:rsidRPr="00015584">
        <w:rPr>
          <w:lang w:val="en-AU"/>
        </w:rPr>
        <w:t>i.e</w:t>
      </w:r>
      <w:proofErr w:type="spellEnd"/>
      <w:r w:rsidRPr="00015584">
        <w:rPr>
          <w:lang w:val="en-AU"/>
        </w:rPr>
        <w:t xml:space="preserve"> through a single test program i.e. one that may act as a client or through the use of tests and checkpoints (groups of tests). In total there are 23 options (5 high level, </w:t>
      </w:r>
      <w:r w:rsidR="0099023D" w:rsidRPr="00015584">
        <w:rPr>
          <w:lang w:val="en-AU"/>
        </w:rPr>
        <w:t>5 a checkpoint and 13 for a tests) that</w:t>
      </w:r>
      <w:r w:rsidRPr="00015584">
        <w:rPr>
          <w:lang w:val="en-AU"/>
        </w:rPr>
        <w:t xml:space="preserve"> have been placed onto a </w:t>
      </w:r>
      <w:r w:rsidR="00074A4D" w:rsidRPr="00015584">
        <w:rPr>
          <w:lang w:val="en-AU"/>
        </w:rPr>
        <w:t>Moodle</w:t>
      </w:r>
      <w:r w:rsidRPr="00015584">
        <w:rPr>
          <w:lang w:val="en-AU"/>
        </w:rPr>
        <w:t xml:space="preserve"> form </w:t>
      </w:r>
      <w:r w:rsidR="0099023D" w:rsidRPr="00015584">
        <w:rPr>
          <w:lang w:val="en-AU"/>
        </w:rPr>
        <w:t xml:space="preserve">and </w:t>
      </w:r>
      <w:r w:rsidRPr="00015584">
        <w:rPr>
          <w:lang w:val="en-AU"/>
        </w:rPr>
        <w:t xml:space="preserve">are fully functional with the underlying </w:t>
      </w:r>
      <w:r w:rsidR="0099023D" w:rsidRPr="00015584">
        <w:rPr>
          <w:lang w:val="en-AU"/>
        </w:rPr>
        <w:t>database</w:t>
      </w:r>
      <w:r w:rsidRPr="00015584">
        <w:rPr>
          <w:lang w:val="en-AU"/>
        </w:rPr>
        <w:t xml:space="preserve">. </w:t>
      </w:r>
    </w:p>
    <w:p w14:paraId="6FD6B85F" w14:textId="77777777" w:rsidR="0099023D" w:rsidRPr="00015584" w:rsidRDefault="000E0C0E" w:rsidP="00AD3CCD">
      <w:pPr>
        <w:rPr>
          <w:lang w:val="en-AU"/>
        </w:rPr>
      </w:pPr>
      <w:r w:rsidRPr="00015584">
        <w:rPr>
          <w:noProof/>
          <w:lang w:val="en-AU"/>
        </w:rPr>
        <mc:AlternateContent>
          <mc:Choice Requires="wpg">
            <w:drawing>
              <wp:inline distT="0" distB="0" distL="0" distR="0" wp14:anchorId="03F7B5EC" wp14:editId="510ABFC7">
                <wp:extent cx="5943600" cy="4062931"/>
                <wp:effectExtent l="0" t="0" r="19050" b="0"/>
                <wp:docPr id="6" name="Group 6"/>
                <wp:cNvGraphicFramePr/>
                <a:graphic xmlns:a="http://schemas.openxmlformats.org/drawingml/2006/main">
                  <a:graphicData uri="http://schemas.microsoft.com/office/word/2010/wordprocessingGroup">
                    <wpg:wgp>
                      <wpg:cNvGrpSpPr/>
                      <wpg:grpSpPr>
                        <a:xfrm>
                          <a:off x="0" y="0"/>
                          <a:ext cx="5943600" cy="4062931"/>
                          <a:chOff x="0" y="0"/>
                          <a:chExt cx="5944741" cy="4063365"/>
                        </a:xfrm>
                      </wpg:grpSpPr>
                      <pic:pic xmlns:pic="http://schemas.openxmlformats.org/drawingml/2006/picture">
                        <pic:nvPicPr>
                          <pic:cNvPr id="48" name="Picture 4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0425" cy="4063365"/>
                          </a:xfrm>
                          <a:prstGeom prst="rect">
                            <a:avLst/>
                          </a:prstGeom>
                        </pic:spPr>
                      </pic:pic>
                      <wps:wsp>
                        <wps:cNvPr id="45" name="Rounded Rectangle 45"/>
                        <wps:cNvSpPr/>
                        <wps:spPr>
                          <a:xfrm>
                            <a:off x="4319516" y="0"/>
                            <a:ext cx="1625225" cy="219050"/>
                          </a:xfrm>
                          <a:prstGeom prst="roundRect">
                            <a:avLst/>
                          </a:prstGeom>
                          <a:solidFill>
                            <a:srgbClr val="66D9D9"/>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E47184" w14:textId="77777777" w:rsidR="00A87459" w:rsidRPr="00F679B5" w:rsidRDefault="00A87459" w:rsidP="000E0C0E">
                              <w:pPr>
                                <w:jc w:val="center"/>
                                <w:rPr>
                                  <w:color w:val="000000" w:themeColor="text1"/>
                                </w:rPr>
                              </w:pPr>
                              <w:r>
                                <w:rPr>
                                  <w:color w:val="000000" w:themeColor="text1"/>
                                </w:rPr>
                                <w:t>Tables for</w:t>
                              </w:r>
                              <w:r w:rsidRPr="00F679B5">
                                <w:rPr>
                                  <w:color w:val="000000" w:themeColor="text1"/>
                                </w:rPr>
                                <w:t xml:space="preserve"> CodeHandI</w:t>
                              </w:r>
                              <w:r>
                                <w:rPr>
                                  <w:color w:val="000000" w:themeColor="text1"/>
                                </w:rPr>
                                <w:t>n</w:t>
                              </w:r>
                            </w:p>
                            <w:p w14:paraId="47E3A14E" w14:textId="77777777" w:rsidR="00A87459" w:rsidRDefault="00A87459" w:rsidP="000E0C0E">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2" name="Rounded Rectangle 42"/>
                        <wps:cNvSpPr/>
                        <wps:spPr>
                          <a:xfrm>
                            <a:off x="0" y="3575713"/>
                            <a:ext cx="1694389" cy="219037"/>
                          </a:xfrm>
                          <a:prstGeom prst="roundRect">
                            <a:avLst/>
                          </a:prstGeom>
                          <a:solidFill>
                            <a:srgbClr val="F5B67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9734F1" w14:textId="77777777" w:rsidR="00A87459" w:rsidRPr="00F679B5" w:rsidRDefault="00A87459" w:rsidP="000E0C0E">
                              <w:pPr>
                                <w:jc w:val="center"/>
                                <w:rPr>
                                  <w:color w:val="000000" w:themeColor="text1"/>
                                </w:rPr>
                              </w:pPr>
                              <w:r w:rsidRPr="00F679B5">
                                <w:rPr>
                                  <w:color w:val="000000" w:themeColor="text1"/>
                                </w:rPr>
                                <w:t>Core Moodle Tables</w:t>
                              </w:r>
                            </w:p>
                            <w:p w14:paraId="61D6D911" w14:textId="77777777" w:rsidR="00A87459" w:rsidRDefault="00A87459" w:rsidP="000E0C0E">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inline>
            </w:drawing>
          </mc:Choice>
          <mc:Fallback>
            <w:pict>
              <v:group w14:anchorId="03F7B5EC" id="Group 6" o:spid="_x0000_s1094" style="width:468pt;height:319.9pt;mso-position-horizontal-relative:char;mso-position-vertical-relative:line" coordsize="59447,406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95" type="#_x0000_t75" style="position:absolute;width:59404;height:406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tggvCAAAA2wAAAA8AAABkcnMvZG93bnJldi54bWxET8luwjAQvVfiH6xB6q04QIUgYBBLI/VS&#10;IZYPGOIhiYjHwXZD6NfXh0o9Pr19sepMLVpyvrKsYDhIQBDnVldcKDifsrcpCB+QNdaWScGTPKyW&#10;vZcFpto++EDtMRQihrBPUUEZQpNK6fOSDPqBbYgjd7XOYIjQFVI7fMRwU8tRkkykwYpjQ4kNbUvK&#10;b8dvo2Ay2j9nbTjcN+Ov9eVj85Pthi5T6rXfrecgAnXhX/zn/tQK3uPY+CX+ALn8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I7YILwgAAANsAAAAPAAAAAAAAAAAAAAAAAJ8C&#10;AABkcnMvZG93bnJldi54bWxQSwUGAAAAAAQABAD3AAAAjgMAAAAA&#10;">
                  <v:imagedata r:id="rId14" o:title=""/>
                  <v:path arrowok="t"/>
                </v:shape>
                <v:roundrect id="Rounded Rectangle 45" o:spid="_x0000_s1096" style="position:absolute;left:43195;width:16252;height:21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ys78A&#10;AADbAAAADwAAAGRycy9kb3ducmV2LnhtbESPQYvCMBSE74L/ITzBm6aKiu0aRYSKN1kVz4/m2ZZt&#10;XkoStf57Iwh7HGbmG2a16UwjHuR8bVnBZJyAIC6srrlUcDnnoyUIH5A1NpZJwYs8bNb93gozbZ/8&#10;S49TKEWEsM9QQRVCm0npi4oM+rFtiaN3s85giNKVUjt8Rrhp5DRJFtJgzXGhwpZ2FRV/p7tR4MpJ&#10;nrxS0yyOHfI1303TI+6VGg667Q+IQF34D3/bB61gNofPl/gD5P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W3KzvwAAANsAAAAPAAAAAAAAAAAAAAAAAJgCAABkcnMvZG93bnJl&#10;di54bWxQSwUGAAAAAAQABAD1AAAAhAMAAAAA&#10;" fillcolor="#66d9d9" strokecolor="black [3213]" strokeweight="1pt">
                  <v:stroke joinstyle="miter"/>
                  <v:textbox inset="0,0,0,0">
                    <w:txbxContent>
                      <w:p w14:paraId="25E47184" w14:textId="77777777" w:rsidR="00A87459" w:rsidRPr="00F679B5" w:rsidRDefault="00A87459" w:rsidP="000E0C0E">
                        <w:pPr>
                          <w:jc w:val="center"/>
                          <w:rPr>
                            <w:color w:val="000000" w:themeColor="text1"/>
                          </w:rPr>
                        </w:pPr>
                        <w:r>
                          <w:rPr>
                            <w:color w:val="000000" w:themeColor="text1"/>
                          </w:rPr>
                          <w:t>Tables for</w:t>
                        </w:r>
                        <w:r w:rsidRPr="00F679B5">
                          <w:rPr>
                            <w:color w:val="000000" w:themeColor="text1"/>
                          </w:rPr>
                          <w:t xml:space="preserve"> CodeHandI</w:t>
                        </w:r>
                        <w:r>
                          <w:rPr>
                            <w:color w:val="000000" w:themeColor="text1"/>
                          </w:rPr>
                          <w:t>n</w:t>
                        </w:r>
                      </w:p>
                      <w:p w14:paraId="47E3A14E" w14:textId="77777777" w:rsidR="00A87459" w:rsidRDefault="00A87459" w:rsidP="000E0C0E">
                        <w:pPr>
                          <w:jc w:val="center"/>
                        </w:pPr>
                      </w:p>
                    </w:txbxContent>
                  </v:textbox>
                </v:roundrect>
                <v:roundrect id="Rounded Rectangle 42" o:spid="_x0000_s1097" style="position:absolute;top:35757;width:16943;height:21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pKjMQA&#10;AADbAAAADwAAAGRycy9kb3ducmV2LnhtbESPQWvCQBSE74X+h+UJvdWNYotEN8EWBEEvtTVeH9ln&#10;Nph9G7Krm/77bqHQ4zAz3zDrcrSduNPgW8cKZtMMBHHtdMuNgq/P7fMShA/IGjvHpOCbPJTF48Ma&#10;c+0if9D9GBqRIOxzVGBC6HMpfW3Iop+6njh5FzdYDEkOjdQDxgS3nZxn2au02HJaMNjTu6H6erxZ&#10;BaetjPtDddifqur8dpNmEV/iTqmnybhZgQg0hv/wX3unFSzm8Psl/QB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aSozEAAAA2wAAAA8AAAAAAAAAAAAAAAAAmAIAAGRycy9k&#10;b3ducmV2LnhtbFBLBQYAAAAABAAEAPUAAACJAwAAAAA=&#10;" fillcolor="#f5b67a" strokecolor="black [3213]" strokeweight="1pt">
                  <v:stroke joinstyle="miter"/>
                  <v:textbox inset="0,0,0,0">
                    <w:txbxContent>
                      <w:p w14:paraId="369734F1" w14:textId="77777777" w:rsidR="00A87459" w:rsidRPr="00F679B5" w:rsidRDefault="00A87459" w:rsidP="000E0C0E">
                        <w:pPr>
                          <w:jc w:val="center"/>
                          <w:rPr>
                            <w:color w:val="000000" w:themeColor="text1"/>
                          </w:rPr>
                        </w:pPr>
                        <w:r w:rsidRPr="00F679B5">
                          <w:rPr>
                            <w:color w:val="000000" w:themeColor="text1"/>
                          </w:rPr>
                          <w:t>Core Moodle Tables</w:t>
                        </w:r>
                      </w:p>
                      <w:p w14:paraId="61D6D911" w14:textId="77777777" w:rsidR="00A87459" w:rsidRDefault="00A87459" w:rsidP="000E0C0E">
                        <w:pPr>
                          <w:jc w:val="center"/>
                        </w:pPr>
                      </w:p>
                    </w:txbxContent>
                  </v:textbox>
                </v:roundrect>
                <w10:anchorlock/>
              </v:group>
            </w:pict>
          </mc:Fallback>
        </mc:AlternateContent>
      </w:r>
    </w:p>
    <w:p w14:paraId="1B6C140B" w14:textId="77777777" w:rsidR="000E0C0E" w:rsidRPr="00015584" w:rsidRDefault="000E0C0E" w:rsidP="000E0C0E">
      <w:pPr>
        <w:pStyle w:val="Caption"/>
        <w:rPr>
          <w:lang w:val="en-AU"/>
        </w:rPr>
      </w:pPr>
      <w:bookmarkStart w:id="70" w:name="_Ref403309295"/>
      <w:bookmarkStart w:id="71" w:name="_Ref403309288"/>
      <w:r w:rsidRPr="00015584">
        <w:rPr>
          <w:lang w:val="en-AU"/>
        </w:rPr>
        <w:t xml:space="preserve">Figure </w:t>
      </w:r>
      <w:r w:rsidR="00184837" w:rsidRPr="00015584">
        <w:rPr>
          <w:lang w:val="en-AU"/>
        </w:rPr>
        <w:fldChar w:fldCharType="begin"/>
      </w:r>
      <w:r w:rsidR="00184837" w:rsidRPr="00015584">
        <w:rPr>
          <w:lang w:val="en-AU"/>
        </w:rPr>
        <w:instrText xml:space="preserve"> SEQ Figure \* ARABIC </w:instrText>
      </w:r>
      <w:r w:rsidR="00184837" w:rsidRPr="00015584">
        <w:rPr>
          <w:lang w:val="en-AU"/>
        </w:rPr>
        <w:fldChar w:fldCharType="separate"/>
      </w:r>
      <w:r w:rsidR="00645BFD">
        <w:rPr>
          <w:noProof/>
          <w:lang w:val="en-AU"/>
        </w:rPr>
        <w:t>4</w:t>
      </w:r>
      <w:r w:rsidR="00184837" w:rsidRPr="00015584">
        <w:rPr>
          <w:noProof/>
          <w:lang w:val="en-AU"/>
        </w:rPr>
        <w:fldChar w:fldCharType="end"/>
      </w:r>
      <w:bookmarkEnd w:id="70"/>
      <w:r w:rsidRPr="00015584">
        <w:rPr>
          <w:lang w:val="en-AU"/>
        </w:rPr>
        <w:t>: The integration of the CodeHandIn with the existing assignment moodle tables</w:t>
      </w:r>
      <w:bookmarkEnd w:id="71"/>
    </w:p>
    <w:p w14:paraId="1C49A378" w14:textId="77777777" w:rsidR="0099023D" w:rsidRPr="00015584" w:rsidRDefault="0099023D" w:rsidP="00AD3CCD">
      <w:pPr>
        <w:rPr>
          <w:lang w:val="en-AU"/>
        </w:rPr>
      </w:pPr>
      <w:r w:rsidRPr="00015584">
        <w:rPr>
          <w:lang w:val="en-AU"/>
        </w:rPr>
        <w:lastRenderedPageBreak/>
        <w:t xml:space="preserve">Since this only gives the ability to define one checkpoint consisting of one test it is in no way functional or useful in any practical sense but does give some indication of how a future web based form would work. The reasons for this lax development is that the form API is more about simple options rather than describing complex entities and their relationships. </w:t>
      </w:r>
    </w:p>
    <w:p w14:paraId="29DDBF11" w14:textId="7DC5179B" w:rsidR="00645BFD" w:rsidRDefault="0099023D" w:rsidP="00645BFD">
      <w:pPr>
        <w:rPr>
          <w:lang w:val="en-AU"/>
        </w:rPr>
      </w:pPr>
      <w:r w:rsidRPr="00645BFD">
        <w:rPr>
          <w:lang w:val="en-AU"/>
        </w:rPr>
        <w:t xml:space="preserve">Significant effort was spent looking into the yahoo user interface (YUI) that is used to define the form elements but it was found that what was required was the extension of existing elements a process that would be time consuming. The alternative was to employ HTML elements but this would break the layout of the interfaces and would also require large effort to implement. As such a lot of time was wasted fiddling with UI trying to get it to look better but </w:t>
      </w:r>
      <w:r w:rsidR="00C33566" w:rsidRPr="00645BFD">
        <w:rPr>
          <w:lang w:val="en-AU"/>
        </w:rPr>
        <w:t>unfortunately</w:t>
      </w:r>
      <w:r w:rsidRPr="00645BFD">
        <w:rPr>
          <w:lang w:val="en-AU"/>
        </w:rPr>
        <w:t xml:space="preserve"> the result did not get much passed</w:t>
      </w:r>
      <w:r w:rsidRPr="00015584">
        <w:rPr>
          <w:lang w:val="en-AU"/>
        </w:rPr>
        <w:t xml:space="preserve"> the form presented in </w:t>
      </w:r>
      <w:r w:rsidR="00645BFD">
        <w:rPr>
          <w:lang w:val="en-AU"/>
        </w:rPr>
        <w:t xml:space="preserve">Figures </w:t>
      </w:r>
      <w:r w:rsidR="00645BFD">
        <w:rPr>
          <w:lang w:val="en-AU"/>
        </w:rPr>
        <w:fldChar w:fldCharType="begin"/>
      </w:r>
      <w:r w:rsidR="00645BFD">
        <w:rPr>
          <w:lang w:val="en-AU"/>
        </w:rPr>
        <w:instrText xml:space="preserve"> REF _Ref402993672 \h </w:instrText>
      </w:r>
      <w:r w:rsidR="00645BFD">
        <w:rPr>
          <w:lang w:val="en-AU"/>
        </w:rPr>
      </w:r>
      <w:r w:rsidR="00645BFD">
        <w:rPr>
          <w:lang w:val="en-AU"/>
        </w:rPr>
        <w:fldChar w:fldCharType="separate"/>
      </w:r>
      <w:r w:rsidR="00645BFD" w:rsidRPr="00015584">
        <w:rPr>
          <w:lang w:val="en-AU"/>
        </w:rPr>
        <w:t xml:space="preserve">Figure </w:t>
      </w:r>
      <w:r w:rsidR="00645BFD">
        <w:rPr>
          <w:noProof/>
          <w:lang w:val="en-AU"/>
        </w:rPr>
        <w:t>11</w:t>
      </w:r>
      <w:r w:rsidR="00645BFD">
        <w:rPr>
          <w:lang w:val="en-AU"/>
        </w:rPr>
        <w:fldChar w:fldCharType="end"/>
      </w:r>
      <w:r w:rsidR="00645BFD">
        <w:rPr>
          <w:lang w:val="en-AU"/>
        </w:rPr>
        <w:t xml:space="preserve"> and </w:t>
      </w:r>
      <w:r w:rsidR="00645BFD">
        <w:rPr>
          <w:lang w:val="en-AU"/>
        </w:rPr>
        <w:fldChar w:fldCharType="begin"/>
      </w:r>
      <w:r w:rsidR="00645BFD">
        <w:rPr>
          <w:lang w:val="en-AU"/>
        </w:rPr>
        <w:instrText xml:space="preserve"> REF _Ref402993676 \h </w:instrText>
      </w:r>
      <w:r w:rsidR="00645BFD">
        <w:rPr>
          <w:lang w:val="en-AU"/>
        </w:rPr>
      </w:r>
      <w:r w:rsidR="00645BFD">
        <w:rPr>
          <w:lang w:val="en-AU"/>
        </w:rPr>
        <w:fldChar w:fldCharType="separate"/>
      </w:r>
      <w:r w:rsidR="00645BFD">
        <w:rPr>
          <w:noProof/>
          <w:lang w:val="en-AU"/>
        </w:rPr>
        <w:t>12</w:t>
      </w:r>
      <w:r w:rsidR="00645BFD">
        <w:rPr>
          <w:lang w:val="en-AU"/>
        </w:rPr>
        <w:fldChar w:fldCharType="end"/>
      </w:r>
      <w:r w:rsidR="00645BFD">
        <w:rPr>
          <w:lang w:val="en-AU"/>
        </w:rPr>
        <w:t xml:space="preserve"> </w:t>
      </w:r>
      <w:r w:rsidR="00645BFD" w:rsidRPr="00645BFD">
        <w:rPr>
          <w:lang w:val="en-AU"/>
        </w:rPr>
        <w:t>in the Appendix.</w:t>
      </w:r>
    </w:p>
    <w:p w14:paraId="5E0D1E26" w14:textId="77777777" w:rsidR="00645BFD" w:rsidRDefault="00645BFD" w:rsidP="00645BFD">
      <w:pPr>
        <w:rPr>
          <w:lang w:val="en-AU"/>
        </w:rPr>
      </w:pPr>
    </w:p>
    <w:p w14:paraId="3CE43097" w14:textId="77777777" w:rsidR="00645BFD" w:rsidRDefault="00645BFD" w:rsidP="00645BFD">
      <w:pPr>
        <w:keepNext/>
      </w:pPr>
      <w:r w:rsidRPr="00015584">
        <w:rPr>
          <w:noProof/>
          <w:lang w:val="en-AU"/>
        </w:rPr>
        <mc:AlternateContent>
          <mc:Choice Requires="wpg">
            <w:drawing>
              <wp:inline distT="0" distB="0" distL="0" distR="0" wp14:anchorId="29AD6EAC" wp14:editId="7D7B8FF3">
                <wp:extent cx="5543550" cy="2246630"/>
                <wp:effectExtent l="0" t="0" r="0" b="20320"/>
                <wp:docPr id="117" name="Group 117"/>
                <wp:cNvGraphicFramePr/>
                <a:graphic xmlns:a="http://schemas.openxmlformats.org/drawingml/2006/main">
                  <a:graphicData uri="http://schemas.microsoft.com/office/word/2010/wordprocessingGroup">
                    <wpg:wgp>
                      <wpg:cNvGrpSpPr/>
                      <wpg:grpSpPr>
                        <a:xfrm>
                          <a:off x="0" y="0"/>
                          <a:ext cx="5543550" cy="2246630"/>
                          <a:chOff x="0" y="0"/>
                          <a:chExt cx="5543550" cy="2246630"/>
                        </a:xfrm>
                      </wpg:grpSpPr>
                      <pic:pic xmlns:pic="http://schemas.openxmlformats.org/drawingml/2006/picture">
                        <pic:nvPicPr>
                          <pic:cNvPr id="118" name="Picture 118"/>
                          <pic:cNvPicPr>
                            <a:picLocks noChangeAspect="1"/>
                          </pic:cNvPicPr>
                        </pic:nvPicPr>
                        <pic:blipFill rotWithShape="1">
                          <a:blip r:embed="rId15">
                            <a:extLst>
                              <a:ext uri="{28A0092B-C50C-407E-A947-70E740481C1C}">
                                <a14:useLocalDpi xmlns:a14="http://schemas.microsoft.com/office/drawing/2010/main" val="0"/>
                              </a:ext>
                            </a:extLst>
                          </a:blip>
                          <a:srcRect r="27303"/>
                          <a:stretch/>
                        </pic:blipFill>
                        <pic:spPr bwMode="auto">
                          <a:xfrm>
                            <a:off x="0" y="0"/>
                            <a:ext cx="5334000" cy="2246630"/>
                          </a:xfrm>
                          <a:prstGeom prst="rect">
                            <a:avLst/>
                          </a:prstGeom>
                          <a:noFill/>
                          <a:ln>
                            <a:noFill/>
                          </a:ln>
                          <a:extLst>
                            <a:ext uri="{53640926-AAD7-44D8-BBD7-CCE9431645EC}">
                              <a14:shadowObscured xmlns:a14="http://schemas.microsoft.com/office/drawing/2010/main"/>
                            </a:ext>
                          </a:extLst>
                        </pic:spPr>
                      </pic:pic>
                      <wps:wsp>
                        <wps:cNvPr id="119" name="Rectangle 119"/>
                        <wps:cNvSpPr/>
                        <wps:spPr>
                          <a:xfrm>
                            <a:off x="0" y="285750"/>
                            <a:ext cx="5334000" cy="1790700"/>
                          </a:xfrm>
                          <a:prstGeom prst="rect">
                            <a:avLst/>
                          </a:prstGeom>
                          <a:solidFill>
                            <a:schemeClr val="bg1">
                              <a:alpha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Rectangle 120"/>
                        <wps:cNvSpPr/>
                        <wps:spPr>
                          <a:xfrm>
                            <a:off x="2657475" y="2076450"/>
                            <a:ext cx="2676525" cy="170180"/>
                          </a:xfrm>
                          <a:prstGeom prst="rect">
                            <a:avLst/>
                          </a:prstGeom>
                          <a:solidFill>
                            <a:schemeClr val="bg1">
                              <a:alpha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1514475" y="2076450"/>
                            <a:ext cx="1143000" cy="170180"/>
                          </a:xfrm>
                          <a:prstGeom prst="rect">
                            <a:avLst/>
                          </a:prstGeom>
                          <a:noFill/>
                          <a:ln w="31750" cmpd="dbl">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ectangle 122"/>
                        <wps:cNvSpPr/>
                        <wps:spPr>
                          <a:xfrm>
                            <a:off x="0" y="2076450"/>
                            <a:ext cx="1514475" cy="170180"/>
                          </a:xfrm>
                          <a:prstGeom prst="rect">
                            <a:avLst/>
                          </a:prstGeom>
                          <a:solidFill>
                            <a:schemeClr val="bg1">
                              <a:alpha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H="1">
                            <a:off x="2657475" y="1857375"/>
                            <a:ext cx="533400" cy="276225"/>
                          </a:xfrm>
                          <a:prstGeom prst="straightConnector1">
                            <a:avLst/>
                          </a:prstGeom>
                          <a:ln w="3492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4" name="Text Box 124"/>
                        <wps:cNvSpPr txBox="1"/>
                        <wps:spPr>
                          <a:xfrm>
                            <a:off x="3143250" y="1704975"/>
                            <a:ext cx="2400300" cy="541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9B77C0" w14:textId="77777777" w:rsidR="00645BFD" w:rsidRPr="003F0DDE" w:rsidRDefault="00645BFD" w:rsidP="00645BFD">
                              <w:pPr>
                                <w:rPr>
                                  <w:sz w:val="28"/>
                                </w:rPr>
                              </w:pPr>
                              <w:r w:rsidRPr="003F0DDE">
                                <w:rPr>
                                  <w:sz w:val="28"/>
                                </w:rPr>
                                <w:t>The new CodeHandIn 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9AD6EAC" id="Group 117" o:spid="_x0000_s1098" style="width:436.5pt;height:176.9pt;mso-position-horizontal-relative:char;mso-position-vertical-relative:line" coordsize="55435,22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">
                <v:shape id="Picture 118" o:spid="_x0000_s1099" type="#_x0000_t75" style="position:absolute;width:53340;height:224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mDnHHAAAA3AAAAA8AAABkcnMvZG93bnJldi54bWxEj0FvwjAMhe+T+A+RkXYbKUyqpkJAE7Bp&#10;Q7uMwYGb1Zi2a+OUJkD59/NhEjdb7/m9z7NF7xp1oS5Ung2MRwko4tzbigsDu5+3pxdQISJbbDyT&#10;gRsFWMwHDzPMrL/yN122sVASwiFDA2WMbaZ1yEtyGEa+JRbt6DuHUdau0LbDq4S7Rk+SJNUOK5aG&#10;EltalpTX27MzUNPz5rxf1191Wr3/nlbrdPd5SI15HPavU1CR+ng3/19/WMEfC608IxPo+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PmDnHHAAAA3AAAAA8AAAAAAAAAAAAA&#10;AAAAnwIAAGRycy9kb3ducmV2LnhtbFBLBQYAAAAABAAEAPcAAACTAwAAAAA=&#10;">
                  <v:imagedata r:id="rId16" o:title="" cropright="17893f"/>
                  <v:path arrowok="t"/>
                </v:shape>
                <v:rect id="Rectangle 119" o:spid="_x0000_s1100" style="position:absolute;top:2857;width:53340;height:17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OjI8EA&#10;AADcAAAADwAAAGRycy9kb3ducmV2LnhtbERP32vCMBB+F/wfwg1801TZRtc1FRGcMqGo296P5paW&#10;NZfSRO3++0UY+HYf38/Ll4NtxYV63zhWMJ8lIIgrpxs2Cj4/NtMUhA/IGlvHpOCXPCyL8SjHTLsr&#10;H+lyCkbEEPYZKqhD6DIpfVWTRT9zHXHkvl1vMUTYG6l7vMZw28pFkjxLiw3Hhho7WtdU/ZzOVkG5&#10;3dvDm/x6pAW9+ydnfGnKVKnJw7B6BRFoCHfxv3un4/z5C9yeiRfI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CzoyPBAAAA3AAAAA8AAAAAAAAAAAAAAAAAmAIAAGRycy9kb3du&#10;cmV2LnhtbFBLBQYAAAAABAAEAPUAAACGAwAAAAA=&#10;" fillcolor="white [3212]" stroked="f" strokeweight="1pt">
                  <v:fill opacity="39321f"/>
                </v:rect>
                <v:rect id="Rectangle 120" o:spid="_x0000_s1101" style="position:absolute;left:26574;top:20764;width:26766;height:17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AA8QA&#10;AADcAAAADwAAAGRycy9kb3ducmV2LnhtbESPQWvCQBCF74X+h2UK3urGYEWiq0ihVSwEtfU+ZKeb&#10;0OxsyG41/vvOoeBthvfmvW+W68G36kJ9bAIbmIwzUMRVsA07A1+fb89zUDEhW2wDk4EbRVivHh+W&#10;WNhw5SNdTskpCeFYoIE6pa7QOlY1eYzj0BGL9h16j0nW3mnb41XCfavzLJtpjw1LQ40dvdZU/Zx+&#10;vYFy++EP7/o8pZz28SW4WLpybszoadgsQCUa0t38f72zgp8LvjwjE+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wAPEAAAA3AAAAA8AAAAAAAAAAAAAAAAAmAIAAGRycy9k&#10;b3ducmV2LnhtbFBLBQYAAAAABAAEAPUAAACJAwAAAAA=&#10;" fillcolor="white [3212]" stroked="f" strokeweight="1pt">
                  <v:fill opacity="39321f"/>
                </v:rect>
                <v:rect id="Rectangle 121" o:spid="_x0000_s1102" style="position:absolute;left:15144;top:20764;width:11430;height:17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UXk8QA&#10;AADcAAAADwAAAGRycy9kb3ducmV2LnhtbERPTWvCQBC9F/oflil4KbrRQy3RVYqiCEVo0yAeh+yY&#10;hO7Oxuyq0V/vFoTe5vE+ZzrvrBFnan3tWMFwkIAgLpyuuVSQ/6z67yB8QNZoHJOCK3mYz56fpphq&#10;d+FvOmehFDGEfYoKqhCaVEpfVGTRD1xDHLmDay2GCNtS6hYvMdwaOUqSN2mx5thQYUOLiorf7GQV&#10;HMfr7S7b3/JPufx63Zl1sjE2V6r30n1MQATqwr/44d7oOH80hL9n4gV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FF5PEAAAA3AAAAA8AAAAAAAAAAAAAAAAAmAIAAGRycy9k&#10;b3ducmV2LnhtbFBLBQYAAAAABAAEAPUAAACJAwAAAAA=&#10;" filled="f" strokecolor="#00b0f0" strokeweight="2.5pt">
                  <v:stroke linestyle="thinThin"/>
                </v:rect>
                <v:rect id="Rectangle 122" o:spid="_x0000_s1103" style="position:absolute;top:20764;width:15144;height:17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v778AA&#10;AADcAAAADwAAAGRycy9kb3ducmV2LnhtbERP22rCQBB9F/yHZQq+1U2DlhBdpQhtxULw+j5kx01o&#10;djZktxr/visIvs3hXGe+7G0jLtT52rGCt3ECgrh0umaj4Hj4fM1A+ICssXFMCm7kYbkYDuaYa3fl&#10;HV32wYgYwj5HBVUIbS6lLyuy6MeuJY7c2XUWQ4SdkbrDawy3jUyT5F1arDk2VNjSqqLyd/9nFRTf&#10;P3b7JU8TSmnjp874whSZUqOX/mMGIlAfnuKHe63j/DSF+zPxArn4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Hv778AAAADcAAAADwAAAAAAAAAAAAAAAACYAgAAZHJzL2Rvd25y&#10;ZXYueG1sUEsFBgAAAAAEAAQA9QAAAIUDAAAAAA==&#10;" fillcolor="white [3212]" stroked="f" strokeweight="1pt">
                  <v:fill opacity="39321f"/>
                </v:rect>
                <v:shapetype id="_x0000_t32" coordsize="21600,21600" o:spt="32" o:oned="t" path="m,l21600,21600e" filled="f">
                  <v:path arrowok="t" fillok="f" o:connecttype="none"/>
                  <o:lock v:ext="edit" shapetype="t"/>
                </v:shapetype>
                <v:shape id="Straight Arrow Connector 123" o:spid="_x0000_s1104" type="#_x0000_t32" style="position:absolute;left:26574;top:18573;width:5334;height:27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MXTsQAAADcAAAADwAAAGRycy9kb3ducmV2LnhtbERPTWvCQBC9F/oflil4qxstSohuQqgW&#10;vQjVqr1Os2MSmp0N2VVjf323IPQ2j/c586w3jbhQ52rLCkbDCARxYXXNpYL9x9tzDMJ5ZI2NZVJw&#10;IwdZ+vgwx0TbK2/psvOlCCHsElRQed8mUrqiIoNuaFviwJ1sZ9AH2JVSd3gN4aaR4yiaSoM1h4YK&#10;W3qtqPjenY2CxeQnPt6meD5s2uXk06zy+Os9V2rw1OczEJ56/y++u9c6zB+/wN8z4QKZ/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gxdOxAAAANwAAAAPAAAAAAAAAAAA&#10;AAAAAKECAABkcnMvZG93bnJldi54bWxQSwUGAAAAAAQABAD5AAAAkgMAAAAA&#10;" strokecolor="#00b0f0" strokeweight="2.75pt">
                  <v:stroke endarrow="block" joinstyle="miter"/>
                </v:shape>
                <v:shape id="Text Box 124" o:spid="_x0000_s1105" type="#_x0000_t202" style="position:absolute;left:31432;top:17049;width:24003;height:5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QYMMA&#10;AADcAAAADwAAAGRycy9kb3ducmV2LnhtbERPS4vCMBC+L+x/CLPgbU0tKt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pQYMMAAADcAAAADwAAAAAAAAAAAAAAAACYAgAAZHJzL2Rv&#10;d25yZXYueG1sUEsFBgAAAAAEAAQA9QAAAIgDAAAAAA==&#10;" filled="f" stroked="f" strokeweight=".5pt">
                  <v:textbox>
                    <w:txbxContent>
                      <w:p w14:paraId="3F9B77C0" w14:textId="77777777" w:rsidR="00645BFD" w:rsidRPr="003F0DDE" w:rsidRDefault="00645BFD" w:rsidP="00645BFD">
                        <w:pPr>
                          <w:rPr>
                            <w:sz w:val="28"/>
                          </w:rPr>
                        </w:pPr>
                        <w:r w:rsidRPr="003F0DDE">
                          <w:rPr>
                            <w:sz w:val="28"/>
                          </w:rPr>
                          <w:t>The new CodeHandIn Option</w:t>
                        </w:r>
                      </w:p>
                    </w:txbxContent>
                  </v:textbox>
                </v:shape>
                <w10:anchorlock/>
              </v:group>
            </w:pict>
          </mc:Fallback>
        </mc:AlternateContent>
      </w:r>
    </w:p>
    <w:p w14:paraId="660888D8" w14:textId="77C97F9B" w:rsidR="00645BFD" w:rsidRDefault="00645BFD" w:rsidP="00645BFD">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w:t>
      </w:r>
      <w:r w:rsidRPr="00645BFD">
        <w:t>Grading Option introduced by the codehandin feedback plugin</w:t>
      </w:r>
      <w:r w:rsidR="00504DE7" w:rsidRPr="00015584">
        <w:rPr>
          <w:lang w:val="en-AU"/>
        </w:rPr>
        <w:t xml:space="preserve"> </w:t>
      </w:r>
      <w:r w:rsidR="00504DE7" w:rsidRPr="00015584">
        <w:rPr>
          <w:lang w:val="en-AU"/>
        </w:rPr>
        <w:fldChar w:fldCharType="begin"/>
      </w:r>
      <w:r w:rsidR="00504DE7" w:rsidRPr="00015584">
        <w:rPr>
          <w:lang w:val="en-AU"/>
        </w:rPr>
        <w:instrText xml:space="preserve"> REF _Ref402993678 \h </w:instrText>
      </w:r>
      <w:r w:rsidR="00504DE7" w:rsidRPr="00015584">
        <w:rPr>
          <w:lang w:val="en-AU"/>
        </w:rPr>
      </w:r>
      <w:r w:rsidR="00504DE7" w:rsidRPr="00015584">
        <w:rPr>
          <w:lang w:val="en-AU"/>
        </w:rPr>
        <w:fldChar w:fldCharType="separate"/>
      </w:r>
    </w:p>
    <w:p w14:paraId="352B9D22" w14:textId="461B6DF3" w:rsidR="00A0742B" w:rsidRPr="00015584" w:rsidRDefault="00504DE7" w:rsidP="002210E2">
      <w:pPr>
        <w:pStyle w:val="Heading4"/>
      </w:pPr>
      <w:r w:rsidRPr="00015584">
        <w:fldChar w:fldCharType="end"/>
      </w:r>
      <w:bookmarkStart w:id="72" w:name="_Ref403310489"/>
      <w:r w:rsidR="00A0742B" w:rsidRPr="00015584">
        <w:t>Data requirements</w:t>
      </w:r>
      <w:bookmarkEnd w:id="67"/>
      <w:bookmarkEnd w:id="72"/>
    </w:p>
    <w:p w14:paraId="6537E72F" w14:textId="77777777" w:rsidR="00A0742B" w:rsidRPr="00015584" w:rsidRDefault="00A0742B" w:rsidP="00A0742B">
      <w:pPr>
        <w:rPr>
          <w:lang w:val="en-AU"/>
        </w:rPr>
      </w:pPr>
      <w:r w:rsidRPr="00015584">
        <w:rPr>
          <w:lang w:val="en-AU"/>
        </w:rPr>
        <w:t>The data requirements of the</w:t>
      </w:r>
      <w:r w:rsidR="00577BDD" w:rsidRPr="00015584">
        <w:rPr>
          <w:lang w:val="en-AU"/>
        </w:rPr>
        <w:t xml:space="preserve"> entire </w:t>
      </w:r>
      <w:r w:rsidR="00C77E4E" w:rsidRPr="00015584">
        <w:rPr>
          <w:lang w:val="en-AU"/>
        </w:rPr>
        <w:t>CodeHandIn</w:t>
      </w:r>
      <w:r w:rsidRPr="00015584">
        <w:rPr>
          <w:lang w:val="en-AU"/>
        </w:rPr>
        <w:t xml:space="preserve"> package are handled by the database tables defined in </w:t>
      </w:r>
      <w:proofErr w:type="gramStart"/>
      <w:r w:rsidRPr="00015584">
        <w:rPr>
          <w:lang w:val="en-AU"/>
        </w:rPr>
        <w:t>the</w:t>
      </w:r>
      <w:proofErr w:type="gramEnd"/>
      <w:r w:rsidRPr="00015584">
        <w:rPr>
          <w:lang w:val="en-AU"/>
        </w:rPr>
        <w:t xml:space="preserve"> submission plugin. </w:t>
      </w:r>
      <w:r w:rsidR="00577BDD" w:rsidRPr="00015584">
        <w:rPr>
          <w:lang w:val="en-AU"/>
        </w:rPr>
        <w:t xml:space="preserve">The plugin introduces 5 new tables into the database </w:t>
      </w:r>
      <w:r w:rsidR="002D5AF7" w:rsidRPr="00015584">
        <w:rPr>
          <w:lang w:val="en-AU"/>
        </w:rPr>
        <w:t>(light teal</w:t>
      </w:r>
      <w:r w:rsidR="00577BDD" w:rsidRPr="00015584">
        <w:rPr>
          <w:lang w:val="en-AU"/>
        </w:rPr>
        <w:t xml:space="preserve"> coloured in</w:t>
      </w:r>
      <w:r w:rsidR="003E7D06" w:rsidRPr="00015584">
        <w:rPr>
          <w:lang w:val="en-AU"/>
        </w:rPr>
        <w:t xml:space="preserve"> </w:t>
      </w:r>
      <w:r w:rsidR="003E7D06" w:rsidRPr="00015584">
        <w:rPr>
          <w:lang w:val="en-AU"/>
        </w:rPr>
        <w:fldChar w:fldCharType="begin"/>
      </w:r>
      <w:r w:rsidR="003E7D06" w:rsidRPr="00015584">
        <w:rPr>
          <w:lang w:val="en-AU"/>
        </w:rPr>
        <w:instrText xml:space="preserve"> REF _Ref403309295 \h </w:instrText>
      </w:r>
      <w:r w:rsidR="003E7D06" w:rsidRPr="00015584">
        <w:rPr>
          <w:lang w:val="en-AU"/>
        </w:rPr>
      </w:r>
      <w:r w:rsidR="003E7D06" w:rsidRPr="00015584">
        <w:rPr>
          <w:lang w:val="en-AU"/>
        </w:rPr>
        <w:fldChar w:fldCharType="separate"/>
      </w:r>
      <w:r w:rsidR="003C6B0D" w:rsidRPr="00015584">
        <w:rPr>
          <w:lang w:val="en-AU"/>
        </w:rPr>
        <w:t xml:space="preserve">Figure </w:t>
      </w:r>
      <w:r w:rsidR="003C6B0D" w:rsidRPr="00015584">
        <w:rPr>
          <w:noProof/>
          <w:lang w:val="en-AU"/>
        </w:rPr>
        <w:t>4</w:t>
      </w:r>
      <w:r w:rsidR="003E7D06" w:rsidRPr="00015584">
        <w:rPr>
          <w:lang w:val="en-AU"/>
        </w:rPr>
        <w:fldChar w:fldCharType="end"/>
      </w:r>
      <w:r w:rsidR="00577BDD" w:rsidRPr="00015584">
        <w:rPr>
          <w:lang w:val="en-AU"/>
        </w:rPr>
        <w:t xml:space="preserve">), two of which integrate directly into the </w:t>
      </w:r>
      <w:r w:rsidR="002D5AF7" w:rsidRPr="00015584">
        <w:rPr>
          <w:lang w:val="en-AU"/>
        </w:rPr>
        <w:t>existing Assignment module</w:t>
      </w:r>
      <w:r w:rsidR="00C77E4E" w:rsidRPr="00015584">
        <w:rPr>
          <w:lang w:val="en-AU"/>
        </w:rPr>
        <w:t>’s</w:t>
      </w:r>
      <w:r w:rsidR="002D5AF7" w:rsidRPr="00015584">
        <w:rPr>
          <w:lang w:val="en-AU"/>
        </w:rPr>
        <w:t xml:space="preserve"> tables (mustard coloured in </w:t>
      </w:r>
      <w:r w:rsidR="003E7D06" w:rsidRPr="00015584">
        <w:rPr>
          <w:lang w:val="en-AU"/>
        </w:rPr>
        <w:fldChar w:fldCharType="begin"/>
      </w:r>
      <w:r w:rsidR="003E7D06" w:rsidRPr="00015584">
        <w:rPr>
          <w:lang w:val="en-AU"/>
        </w:rPr>
        <w:instrText xml:space="preserve"> REF _Ref403309295 \h </w:instrText>
      </w:r>
      <w:r w:rsidR="003E7D06" w:rsidRPr="00015584">
        <w:rPr>
          <w:lang w:val="en-AU"/>
        </w:rPr>
      </w:r>
      <w:r w:rsidR="003E7D06" w:rsidRPr="00015584">
        <w:rPr>
          <w:lang w:val="en-AU"/>
        </w:rPr>
        <w:fldChar w:fldCharType="separate"/>
      </w:r>
      <w:r w:rsidR="003C6B0D" w:rsidRPr="00015584">
        <w:rPr>
          <w:lang w:val="en-AU"/>
        </w:rPr>
        <w:t xml:space="preserve">Figure </w:t>
      </w:r>
      <w:r w:rsidR="003C6B0D" w:rsidRPr="00015584">
        <w:rPr>
          <w:noProof/>
          <w:lang w:val="en-AU"/>
        </w:rPr>
        <w:t>4</w:t>
      </w:r>
      <w:r w:rsidR="003E7D06" w:rsidRPr="00015584">
        <w:rPr>
          <w:lang w:val="en-AU"/>
        </w:rPr>
        <w:fldChar w:fldCharType="end"/>
      </w:r>
      <w:r w:rsidR="003E7D06" w:rsidRPr="00015584">
        <w:rPr>
          <w:lang w:val="en-AU"/>
        </w:rPr>
        <w:t>)</w:t>
      </w:r>
    </w:p>
    <w:p w14:paraId="2CACDB01" w14:textId="7EA57E5B" w:rsidR="00E95D8B" w:rsidRPr="00015584" w:rsidRDefault="00E95D8B" w:rsidP="00A0742B">
      <w:pPr>
        <w:rPr>
          <w:lang w:val="en-AU"/>
        </w:rPr>
      </w:pPr>
      <w:r w:rsidRPr="00015584">
        <w:rPr>
          <w:lang w:val="en-AU"/>
        </w:rPr>
        <w:t xml:space="preserve">Since these tables reflect the overall structure and options of the </w:t>
      </w:r>
      <w:r w:rsidR="00C77E4E" w:rsidRPr="00015584">
        <w:rPr>
          <w:lang w:val="en-AU"/>
        </w:rPr>
        <w:t>CodeHandIn</w:t>
      </w:r>
      <w:r w:rsidRPr="00015584">
        <w:rPr>
          <w:lang w:val="en-AU"/>
        </w:rPr>
        <w:t xml:space="preserve"> assignment type</w:t>
      </w:r>
      <w:r w:rsidR="00EE4067">
        <w:rPr>
          <w:lang w:val="en-AU"/>
        </w:rPr>
        <w:t>,</w:t>
      </w:r>
      <w:r w:rsidRPr="00015584">
        <w:rPr>
          <w:lang w:val="en-AU"/>
        </w:rPr>
        <w:t xml:space="preserve"> a brief description of each of the introduced tables and their components </w:t>
      </w:r>
      <w:r w:rsidR="00C77E4E" w:rsidRPr="00015584">
        <w:rPr>
          <w:lang w:val="en-AU"/>
        </w:rPr>
        <w:t>is</w:t>
      </w:r>
      <w:r w:rsidR="00EE4067">
        <w:rPr>
          <w:lang w:val="en-AU"/>
        </w:rPr>
        <w:t xml:space="preserve"> presented below. It should be noted that these </w:t>
      </w:r>
      <w:r w:rsidR="002210E2">
        <w:rPr>
          <w:lang w:val="en-AU"/>
        </w:rPr>
        <w:t>tables’</w:t>
      </w:r>
      <w:r w:rsidR="00EE4067">
        <w:rPr>
          <w:lang w:val="en-AU"/>
        </w:rPr>
        <w:t xml:space="preserve"> only store data that will be used more than once, information such as project compile/Test instances are stored in memory.</w:t>
      </w:r>
    </w:p>
    <w:p w14:paraId="7E5A8289" w14:textId="77777777" w:rsidR="0008163A" w:rsidRPr="00015584" w:rsidRDefault="0008163A" w:rsidP="002210E2">
      <w:pPr>
        <w:pStyle w:val="Heading5"/>
      </w:pPr>
      <w:proofErr w:type="spellStart"/>
      <w:proofErr w:type="gramStart"/>
      <w:r w:rsidRPr="00015584">
        <w:t>mdl_</w:t>
      </w:r>
      <w:r w:rsidR="00C77E4E" w:rsidRPr="00015584">
        <w:t>CodeHandIn</w:t>
      </w:r>
      <w:proofErr w:type="spellEnd"/>
      <w:proofErr w:type="gramEnd"/>
      <w:r w:rsidRPr="00015584">
        <w:t xml:space="preserve"> Table:</w:t>
      </w:r>
    </w:p>
    <w:p w14:paraId="714EC56A" w14:textId="56C8FCC2" w:rsidR="00DF6EAB" w:rsidRPr="00015584" w:rsidRDefault="00DF6EAB" w:rsidP="00D768D1">
      <w:pPr>
        <w:rPr>
          <w:lang w:val="en-AU"/>
        </w:rPr>
      </w:pPr>
      <w:r w:rsidRPr="00015584">
        <w:rPr>
          <w:lang w:val="en-AU"/>
        </w:rPr>
        <w:t xml:space="preserve">The </w:t>
      </w:r>
      <w:proofErr w:type="spellStart"/>
      <w:r w:rsidRPr="00015584">
        <w:rPr>
          <w:lang w:val="en-AU"/>
        </w:rPr>
        <w:t>mdl_</w:t>
      </w:r>
      <w:r w:rsidR="00C77E4E" w:rsidRPr="00015584">
        <w:rPr>
          <w:lang w:val="en-AU"/>
        </w:rPr>
        <w:t>CodeHandIn</w:t>
      </w:r>
      <w:proofErr w:type="spellEnd"/>
      <w:r w:rsidRPr="00015584">
        <w:rPr>
          <w:lang w:val="en-AU"/>
        </w:rPr>
        <w:t xml:space="preserve"> table extends the definition of assignment (as defined by </w:t>
      </w:r>
      <w:proofErr w:type="spellStart"/>
      <w:r w:rsidRPr="00015584">
        <w:rPr>
          <w:lang w:val="en-AU"/>
        </w:rPr>
        <w:t>mdl_assign</w:t>
      </w:r>
      <w:proofErr w:type="spellEnd"/>
      <w:r w:rsidRPr="00015584">
        <w:rPr>
          <w:lang w:val="en-AU"/>
        </w:rPr>
        <w:t xml:space="preserve"> table as seen on the left hand side of </w:t>
      </w:r>
      <w:r w:rsidRPr="00015584">
        <w:rPr>
          <w:lang w:val="en-AU"/>
        </w:rPr>
        <w:fldChar w:fldCharType="begin"/>
      </w:r>
      <w:r w:rsidRPr="00015584">
        <w:rPr>
          <w:lang w:val="en-AU"/>
        </w:rPr>
        <w:instrText xml:space="preserve"> REF _Ref403309295 \h  \* MERGEFORMAT </w:instrText>
      </w:r>
      <w:r w:rsidRPr="00015584">
        <w:rPr>
          <w:lang w:val="en-AU"/>
        </w:rPr>
      </w:r>
      <w:r w:rsidRPr="00015584">
        <w:rPr>
          <w:lang w:val="en-AU"/>
        </w:rPr>
        <w:fldChar w:fldCharType="separate"/>
      </w:r>
      <w:r w:rsidR="003C6B0D" w:rsidRPr="00015584">
        <w:rPr>
          <w:lang w:val="en-AU"/>
        </w:rPr>
        <w:t xml:space="preserve">Figure </w:t>
      </w:r>
      <w:r w:rsidR="003C6B0D" w:rsidRPr="00015584">
        <w:rPr>
          <w:noProof/>
          <w:lang w:val="en-AU"/>
        </w:rPr>
        <w:t>4</w:t>
      </w:r>
      <w:r w:rsidRPr="00015584">
        <w:rPr>
          <w:lang w:val="en-AU"/>
        </w:rPr>
        <w:fldChar w:fldCharType="end"/>
      </w:r>
      <w:r w:rsidRPr="00015584">
        <w:rPr>
          <w:lang w:val="en-AU"/>
        </w:rPr>
        <w:t xml:space="preserve">) with specific features for the Moodle </w:t>
      </w:r>
      <w:r w:rsidR="00C77E4E" w:rsidRPr="00015584">
        <w:rPr>
          <w:lang w:val="en-AU"/>
        </w:rPr>
        <w:t>CodeHandIn</w:t>
      </w:r>
      <w:r w:rsidRPr="00015584">
        <w:rPr>
          <w:lang w:val="en-AU"/>
        </w:rPr>
        <w:t xml:space="preserve"> package. This primarily specifies the programming language as well as handling for specific testing files </w:t>
      </w:r>
      <w:r w:rsidR="00B4271F" w:rsidRPr="00015584">
        <w:rPr>
          <w:lang w:val="en-AU"/>
        </w:rPr>
        <w:t>(</w:t>
      </w:r>
      <w:r w:rsidRPr="00015584">
        <w:rPr>
          <w:lang w:val="en-AU"/>
        </w:rPr>
        <w:t>though the latter is yet to be implemented</w:t>
      </w:r>
      <w:r w:rsidR="00B4271F" w:rsidRPr="00015584">
        <w:rPr>
          <w:lang w:val="en-AU"/>
        </w:rPr>
        <w:t>)</w:t>
      </w:r>
      <w:r w:rsidRPr="00015584">
        <w:rPr>
          <w:lang w:val="en-AU"/>
        </w:rPr>
        <w:t xml:space="preserve">. The </w:t>
      </w:r>
      <w:r w:rsidR="00C77E4E" w:rsidRPr="00015584">
        <w:rPr>
          <w:lang w:val="en-AU"/>
        </w:rPr>
        <w:t>CodeHandIn</w:t>
      </w:r>
      <w:r w:rsidRPr="00015584">
        <w:rPr>
          <w:lang w:val="en-AU"/>
        </w:rPr>
        <w:t xml:space="preserve"> table used in the previous development, supported an assignment style module, contained many of the fields present in the </w:t>
      </w:r>
      <w:proofErr w:type="spellStart"/>
      <w:r w:rsidRPr="00015584">
        <w:rPr>
          <w:lang w:val="en-AU"/>
        </w:rPr>
        <w:t>mdl_assign</w:t>
      </w:r>
      <w:proofErr w:type="spellEnd"/>
      <w:r w:rsidRPr="00015584">
        <w:rPr>
          <w:lang w:val="en-AU"/>
        </w:rPr>
        <w:t xml:space="preserve"> table since the </w:t>
      </w:r>
      <w:r w:rsidRPr="00015584">
        <w:rPr>
          <w:lang w:val="en-AU"/>
        </w:rPr>
        <w:lastRenderedPageBreak/>
        <w:t xml:space="preserve">architecture now uses the assignment model </w:t>
      </w:r>
      <w:r w:rsidR="00B4271F" w:rsidRPr="00015584">
        <w:rPr>
          <w:lang w:val="en-AU"/>
        </w:rPr>
        <w:t>(</w:t>
      </w:r>
      <w:r w:rsidRPr="00015584">
        <w:rPr>
          <w:lang w:val="en-AU"/>
        </w:rPr>
        <w:t>the replicated and facsimile fields were removed</w:t>
      </w:r>
      <w:r w:rsidR="00B4271F" w:rsidRPr="00015584">
        <w:rPr>
          <w:lang w:val="en-AU"/>
        </w:rPr>
        <w:t>)</w:t>
      </w:r>
      <w:r w:rsidRPr="00015584">
        <w:rPr>
          <w:lang w:val="en-AU"/>
        </w:rPr>
        <w:t xml:space="preserve">.  The fields that support the definition of a </w:t>
      </w:r>
      <w:r w:rsidR="00C77E4E" w:rsidRPr="00015584">
        <w:rPr>
          <w:lang w:val="en-AU"/>
        </w:rPr>
        <w:t>CodeHandIn</w:t>
      </w:r>
      <w:r w:rsidRPr="00015584">
        <w:rPr>
          <w:lang w:val="en-AU"/>
        </w:rPr>
        <w:t xml:space="preserve"> assignment are:</w:t>
      </w:r>
    </w:p>
    <w:tbl>
      <w:tblPr>
        <w:tblStyle w:val="TableGrid"/>
        <w:tblW w:w="0" w:type="auto"/>
        <w:tblLook w:val="04A0" w:firstRow="1" w:lastRow="0" w:firstColumn="1" w:lastColumn="0" w:noHBand="0" w:noVBand="1"/>
      </w:tblPr>
      <w:tblGrid>
        <w:gridCol w:w="2263"/>
        <w:gridCol w:w="6946"/>
      </w:tblGrid>
      <w:tr w:rsidR="000A3CB9" w:rsidRPr="00015584" w14:paraId="267C40A1" w14:textId="77777777" w:rsidTr="007E70FA">
        <w:tc>
          <w:tcPr>
            <w:tcW w:w="2263" w:type="dxa"/>
          </w:tcPr>
          <w:p w14:paraId="75F87940" w14:textId="77777777" w:rsidR="000A3CB9" w:rsidRPr="00015584" w:rsidRDefault="000A3CB9" w:rsidP="00D42A9E">
            <w:pPr>
              <w:pStyle w:val="NoSpacing"/>
              <w:rPr>
                <w:lang w:val="en-AU"/>
              </w:rPr>
            </w:pPr>
            <w:proofErr w:type="spellStart"/>
            <w:r w:rsidRPr="00015584">
              <w:rPr>
                <w:lang w:val="en-AU"/>
              </w:rPr>
              <w:t>assignmentid</w:t>
            </w:r>
            <w:proofErr w:type="spellEnd"/>
          </w:p>
        </w:tc>
        <w:tc>
          <w:tcPr>
            <w:tcW w:w="6946" w:type="dxa"/>
          </w:tcPr>
          <w:p w14:paraId="5850954B" w14:textId="77777777" w:rsidR="000A3CB9" w:rsidRPr="00015584" w:rsidRDefault="000A3CB9" w:rsidP="00D42A9E">
            <w:pPr>
              <w:pStyle w:val="NoSpacing"/>
              <w:rPr>
                <w:lang w:val="en-AU"/>
              </w:rPr>
            </w:pPr>
            <w:r w:rsidRPr="00015584">
              <w:rPr>
                <w:lang w:val="en-AU"/>
              </w:rPr>
              <w:t xml:space="preserve">the id of the assignment (references id in </w:t>
            </w:r>
            <w:proofErr w:type="spellStart"/>
            <w:r w:rsidRPr="00015584">
              <w:rPr>
                <w:lang w:val="en-AU"/>
              </w:rPr>
              <w:t>mdl_assign</w:t>
            </w:r>
            <w:proofErr w:type="spellEnd"/>
            <w:r w:rsidRPr="00015584">
              <w:rPr>
                <w:lang w:val="en-AU"/>
              </w:rPr>
              <w:t>)</w:t>
            </w:r>
          </w:p>
        </w:tc>
      </w:tr>
      <w:tr w:rsidR="000A3CB9" w:rsidRPr="00015584" w14:paraId="5C893B25" w14:textId="77777777" w:rsidTr="007E70FA">
        <w:tc>
          <w:tcPr>
            <w:tcW w:w="2263" w:type="dxa"/>
          </w:tcPr>
          <w:p w14:paraId="07C826ED" w14:textId="77777777" w:rsidR="000A3CB9" w:rsidRPr="00015584" w:rsidRDefault="000A3CB9" w:rsidP="00B4271F">
            <w:pPr>
              <w:pStyle w:val="NoSpacing"/>
              <w:rPr>
                <w:lang w:val="en-AU"/>
              </w:rPr>
            </w:pPr>
            <w:proofErr w:type="spellStart"/>
            <w:r w:rsidRPr="00015584">
              <w:rPr>
                <w:lang w:val="en-AU"/>
              </w:rPr>
              <w:t>proglan</w:t>
            </w:r>
            <w:r w:rsidR="00B4271F" w:rsidRPr="00015584">
              <w:rPr>
                <w:lang w:val="en-AU"/>
              </w:rPr>
              <w:t>g</w:t>
            </w:r>
            <w:r w:rsidRPr="00015584">
              <w:rPr>
                <w:lang w:val="en-AU"/>
              </w:rPr>
              <w:t>id</w:t>
            </w:r>
            <w:proofErr w:type="spellEnd"/>
          </w:p>
        </w:tc>
        <w:tc>
          <w:tcPr>
            <w:tcW w:w="6946" w:type="dxa"/>
          </w:tcPr>
          <w:p w14:paraId="2489FBAF" w14:textId="77777777" w:rsidR="000A3CB9" w:rsidRPr="00015584" w:rsidRDefault="000A3CB9" w:rsidP="00D42A9E">
            <w:pPr>
              <w:pStyle w:val="NoSpacing"/>
              <w:rPr>
                <w:lang w:val="en-AU"/>
              </w:rPr>
            </w:pPr>
            <w:r w:rsidRPr="00015584">
              <w:rPr>
                <w:lang w:val="en-AU"/>
              </w:rPr>
              <w:t xml:space="preserve">the id of the programming language (a ref to </w:t>
            </w:r>
            <w:proofErr w:type="spellStart"/>
            <w:r w:rsidRPr="00015584">
              <w:rPr>
                <w:lang w:val="en-AU"/>
              </w:rPr>
              <w:t>mdl_</w:t>
            </w:r>
            <w:r w:rsidR="00C77E4E" w:rsidRPr="00015584">
              <w:rPr>
                <w:lang w:val="en-AU"/>
              </w:rPr>
              <w:t>CodeHandIn</w:t>
            </w:r>
            <w:proofErr w:type="spellEnd"/>
            <w:r w:rsidRPr="00015584">
              <w:rPr>
                <w:lang w:val="en-AU"/>
              </w:rPr>
              <w:t xml:space="preserve"> _</w:t>
            </w:r>
            <w:proofErr w:type="spellStart"/>
            <w:r w:rsidRPr="00015584">
              <w:rPr>
                <w:lang w:val="en-AU"/>
              </w:rPr>
              <w:t>proglang</w:t>
            </w:r>
            <w:proofErr w:type="spellEnd"/>
            <w:r w:rsidRPr="00015584">
              <w:rPr>
                <w:lang w:val="en-AU"/>
              </w:rPr>
              <w:t>)</w:t>
            </w:r>
          </w:p>
        </w:tc>
      </w:tr>
      <w:tr w:rsidR="000A3CB9" w:rsidRPr="00015584" w14:paraId="5631F400" w14:textId="77777777" w:rsidTr="007E70FA">
        <w:tc>
          <w:tcPr>
            <w:tcW w:w="2263" w:type="dxa"/>
          </w:tcPr>
          <w:p w14:paraId="17AEDABA" w14:textId="77777777" w:rsidR="000A3CB9" w:rsidRPr="00015584" w:rsidRDefault="000A3CB9" w:rsidP="00D42A9E">
            <w:pPr>
              <w:pStyle w:val="NoSpacing"/>
              <w:rPr>
                <w:lang w:val="en-AU"/>
              </w:rPr>
            </w:pPr>
            <w:proofErr w:type="spellStart"/>
            <w:r w:rsidRPr="00015584">
              <w:rPr>
                <w:lang w:val="en-AU"/>
              </w:rPr>
              <w:t>mustattemptcompile</w:t>
            </w:r>
            <w:proofErr w:type="spellEnd"/>
          </w:p>
        </w:tc>
        <w:tc>
          <w:tcPr>
            <w:tcW w:w="6946" w:type="dxa"/>
          </w:tcPr>
          <w:p w14:paraId="2A09D4B5" w14:textId="77777777" w:rsidR="000A3CB9" w:rsidRPr="00015584" w:rsidRDefault="000A3CB9" w:rsidP="00D42A9E">
            <w:pPr>
              <w:pStyle w:val="NoSpacing"/>
              <w:rPr>
                <w:lang w:val="en-AU"/>
              </w:rPr>
            </w:pPr>
            <w:r w:rsidRPr="00015584">
              <w:rPr>
                <w:lang w:val="en-AU"/>
              </w:rPr>
              <w:t>an option that lets assignments specify that they must attempt a compile/check before they can be submitted</w:t>
            </w:r>
          </w:p>
        </w:tc>
      </w:tr>
      <w:tr w:rsidR="000A3CB9" w:rsidRPr="00015584" w14:paraId="1165D59E" w14:textId="77777777" w:rsidTr="007E70FA">
        <w:tc>
          <w:tcPr>
            <w:tcW w:w="2263" w:type="dxa"/>
          </w:tcPr>
          <w:p w14:paraId="556A9271" w14:textId="77777777" w:rsidR="000A3CB9" w:rsidRPr="00015584" w:rsidRDefault="000A3CB9" w:rsidP="00D42A9E">
            <w:pPr>
              <w:pStyle w:val="NoSpacing"/>
              <w:rPr>
                <w:lang w:val="en-AU"/>
              </w:rPr>
            </w:pPr>
            <w:proofErr w:type="spellStart"/>
            <w:r w:rsidRPr="00015584">
              <w:rPr>
                <w:lang w:val="en-AU"/>
              </w:rPr>
              <w:t>spectest</w:t>
            </w:r>
            <w:proofErr w:type="spellEnd"/>
          </w:p>
        </w:tc>
        <w:tc>
          <w:tcPr>
            <w:tcW w:w="6946" w:type="dxa"/>
          </w:tcPr>
          <w:p w14:paraId="7480EF36" w14:textId="77777777" w:rsidR="000A3CB9" w:rsidRPr="00015584" w:rsidRDefault="000A3CB9" w:rsidP="00D42A9E">
            <w:pPr>
              <w:pStyle w:val="NoSpacing"/>
              <w:rPr>
                <w:lang w:val="en-AU"/>
              </w:rPr>
            </w:pPr>
            <w:r w:rsidRPr="00015584">
              <w:rPr>
                <w:lang w:val="en-AU"/>
              </w:rPr>
              <w:t>Pointer to a specific test file that can be used to replace or in conjunction with checkpoints and tests assessment definition.</w:t>
            </w:r>
          </w:p>
        </w:tc>
      </w:tr>
      <w:tr w:rsidR="000A3CB9" w:rsidRPr="00015584" w14:paraId="0A583853" w14:textId="77777777" w:rsidTr="007E70FA">
        <w:tc>
          <w:tcPr>
            <w:tcW w:w="2263" w:type="dxa"/>
          </w:tcPr>
          <w:p w14:paraId="0AC0D090" w14:textId="77777777" w:rsidR="000A3CB9" w:rsidRPr="00015584" w:rsidRDefault="000A3CB9" w:rsidP="00D42A9E">
            <w:pPr>
              <w:pStyle w:val="NoSpacing"/>
              <w:rPr>
                <w:lang w:val="en-AU"/>
              </w:rPr>
            </w:pPr>
            <w:proofErr w:type="spellStart"/>
            <w:r w:rsidRPr="00015584">
              <w:rPr>
                <w:lang w:val="en-AU"/>
              </w:rPr>
              <w:t>spectestruntimeargs</w:t>
            </w:r>
            <w:proofErr w:type="spellEnd"/>
          </w:p>
        </w:tc>
        <w:tc>
          <w:tcPr>
            <w:tcW w:w="6946" w:type="dxa"/>
          </w:tcPr>
          <w:p w14:paraId="220DE6B3" w14:textId="77777777" w:rsidR="000A3CB9" w:rsidRPr="00015584" w:rsidRDefault="000A3CB9" w:rsidP="00D42A9E">
            <w:pPr>
              <w:pStyle w:val="NoSpacing"/>
              <w:rPr>
                <w:lang w:val="en-AU"/>
              </w:rPr>
            </w:pPr>
            <w:r w:rsidRPr="00015584">
              <w:rPr>
                <w:lang w:val="en-AU"/>
              </w:rPr>
              <w:t>arguments for the specific test file for regular testing</w:t>
            </w:r>
          </w:p>
        </w:tc>
      </w:tr>
      <w:tr w:rsidR="000A3CB9" w:rsidRPr="00015584" w14:paraId="74BB2B1D" w14:textId="77777777" w:rsidTr="007E70FA">
        <w:tc>
          <w:tcPr>
            <w:tcW w:w="2263" w:type="dxa"/>
          </w:tcPr>
          <w:p w14:paraId="75756CB7" w14:textId="77777777" w:rsidR="000A3CB9" w:rsidRPr="00015584" w:rsidRDefault="000A3CB9" w:rsidP="00D42A9E">
            <w:pPr>
              <w:pStyle w:val="NoSpacing"/>
              <w:rPr>
                <w:lang w:val="en-AU"/>
              </w:rPr>
            </w:pPr>
            <w:proofErr w:type="spellStart"/>
            <w:r w:rsidRPr="00015584">
              <w:rPr>
                <w:lang w:val="en-AU"/>
              </w:rPr>
              <w:t>spectestaruntimeargs</w:t>
            </w:r>
            <w:proofErr w:type="spellEnd"/>
          </w:p>
        </w:tc>
        <w:tc>
          <w:tcPr>
            <w:tcW w:w="6946" w:type="dxa"/>
          </w:tcPr>
          <w:p w14:paraId="34D89AE6" w14:textId="77777777" w:rsidR="000A3CB9" w:rsidRPr="00015584" w:rsidRDefault="000A3CB9" w:rsidP="00D42A9E">
            <w:pPr>
              <w:pStyle w:val="NoSpacing"/>
              <w:rPr>
                <w:lang w:val="en-AU"/>
              </w:rPr>
            </w:pPr>
            <w:r w:rsidRPr="00015584">
              <w:rPr>
                <w:lang w:val="en-AU"/>
              </w:rPr>
              <w:t>arguments for the specific test file for assessment testing</w:t>
            </w:r>
          </w:p>
        </w:tc>
      </w:tr>
      <w:tr w:rsidR="000A3CB9" w:rsidRPr="00015584" w14:paraId="062BB29F" w14:textId="77777777" w:rsidTr="007E70FA">
        <w:tc>
          <w:tcPr>
            <w:tcW w:w="2263" w:type="dxa"/>
          </w:tcPr>
          <w:p w14:paraId="4B71F544" w14:textId="77777777" w:rsidR="000A3CB9" w:rsidRPr="00015584" w:rsidRDefault="000A3CB9" w:rsidP="00D42A9E">
            <w:pPr>
              <w:pStyle w:val="NoSpacing"/>
              <w:rPr>
                <w:lang w:val="en-AU"/>
              </w:rPr>
            </w:pPr>
            <w:proofErr w:type="spellStart"/>
            <w:r w:rsidRPr="00015584">
              <w:rPr>
                <w:lang w:val="en-AU"/>
              </w:rPr>
              <w:t>studentfile</w:t>
            </w:r>
            <w:proofErr w:type="spellEnd"/>
          </w:p>
        </w:tc>
        <w:tc>
          <w:tcPr>
            <w:tcW w:w="6946" w:type="dxa"/>
          </w:tcPr>
          <w:p w14:paraId="6DDB03BF" w14:textId="77777777" w:rsidR="000A3CB9" w:rsidRPr="00015584" w:rsidRDefault="000A3CB9" w:rsidP="00D42A9E">
            <w:pPr>
              <w:pStyle w:val="NoSpacing"/>
              <w:rPr>
                <w:lang w:val="en-AU"/>
              </w:rPr>
            </w:pPr>
            <w:r w:rsidRPr="00015584">
              <w:rPr>
                <w:lang w:val="en-AU"/>
              </w:rPr>
              <w:t>pointer to sample test file that students can download</w:t>
            </w:r>
          </w:p>
        </w:tc>
      </w:tr>
      <w:tr w:rsidR="000A3CB9" w:rsidRPr="00015584" w14:paraId="5BE2FD95" w14:textId="77777777" w:rsidTr="007E70FA">
        <w:tc>
          <w:tcPr>
            <w:tcW w:w="2263" w:type="dxa"/>
          </w:tcPr>
          <w:p w14:paraId="55703788" w14:textId="77777777" w:rsidR="000A3CB9" w:rsidRPr="00015584" w:rsidRDefault="000A3CB9" w:rsidP="00D42A9E">
            <w:pPr>
              <w:pStyle w:val="NoSpacing"/>
              <w:rPr>
                <w:lang w:val="en-AU"/>
              </w:rPr>
            </w:pPr>
            <w:proofErr w:type="spellStart"/>
            <w:r w:rsidRPr="00015584">
              <w:rPr>
                <w:lang w:val="en-AU"/>
              </w:rPr>
              <w:t>spectestonly</w:t>
            </w:r>
            <w:proofErr w:type="spellEnd"/>
          </w:p>
        </w:tc>
        <w:tc>
          <w:tcPr>
            <w:tcW w:w="6946" w:type="dxa"/>
          </w:tcPr>
          <w:p w14:paraId="4D0F37F8" w14:textId="77777777" w:rsidR="000A3CB9" w:rsidRPr="00015584" w:rsidRDefault="000A3CB9" w:rsidP="00D42A9E">
            <w:pPr>
              <w:pStyle w:val="NoSpacing"/>
              <w:keepNext/>
              <w:rPr>
                <w:lang w:val="en-AU"/>
              </w:rPr>
            </w:pPr>
            <w:r w:rsidRPr="00015584">
              <w:rPr>
                <w:lang w:val="en-AU"/>
              </w:rPr>
              <w:t>allows the use of a specific test file only</w:t>
            </w:r>
          </w:p>
        </w:tc>
      </w:tr>
    </w:tbl>
    <w:p w14:paraId="2E272AD3" w14:textId="7ACE306C" w:rsidR="000A3CB9" w:rsidRPr="00015584" w:rsidRDefault="000A3CB9" w:rsidP="000A3CB9">
      <w:pPr>
        <w:pStyle w:val="Caption"/>
        <w:rPr>
          <w:sz w:val="22"/>
          <w:szCs w:val="22"/>
          <w:lang w:val="en-AU"/>
        </w:rPr>
      </w:pPr>
      <w:r w:rsidRPr="00015584">
        <w:rPr>
          <w:sz w:val="22"/>
          <w:szCs w:val="22"/>
          <w:lang w:val="en-AU"/>
        </w:rPr>
        <w:t xml:space="preserve">Table </w:t>
      </w:r>
      <w:r w:rsidRPr="00015584">
        <w:rPr>
          <w:sz w:val="22"/>
          <w:szCs w:val="22"/>
          <w:lang w:val="en-AU"/>
        </w:rPr>
        <w:fldChar w:fldCharType="begin"/>
      </w:r>
      <w:r w:rsidRPr="00015584">
        <w:rPr>
          <w:sz w:val="22"/>
          <w:szCs w:val="22"/>
          <w:lang w:val="en-AU"/>
        </w:rPr>
        <w:instrText xml:space="preserve"> SEQ Table \* ARABIC </w:instrText>
      </w:r>
      <w:r w:rsidRPr="00015584">
        <w:rPr>
          <w:sz w:val="22"/>
          <w:szCs w:val="22"/>
          <w:lang w:val="en-AU"/>
        </w:rPr>
        <w:fldChar w:fldCharType="separate"/>
      </w:r>
      <w:r w:rsidR="003C6B0D" w:rsidRPr="00015584">
        <w:rPr>
          <w:noProof/>
          <w:sz w:val="22"/>
          <w:szCs w:val="22"/>
          <w:lang w:val="en-AU"/>
        </w:rPr>
        <w:t>1</w:t>
      </w:r>
      <w:r w:rsidRPr="00015584">
        <w:rPr>
          <w:sz w:val="22"/>
          <w:szCs w:val="22"/>
          <w:lang w:val="en-AU"/>
        </w:rPr>
        <w:fldChar w:fldCharType="end"/>
      </w:r>
      <w:r w:rsidRPr="00015584">
        <w:rPr>
          <w:sz w:val="22"/>
          <w:szCs w:val="22"/>
          <w:lang w:val="en-AU"/>
        </w:rPr>
        <w:t xml:space="preserve">: The </w:t>
      </w:r>
      <w:proofErr w:type="spellStart"/>
      <w:r w:rsidRPr="00015584">
        <w:rPr>
          <w:sz w:val="22"/>
          <w:szCs w:val="22"/>
          <w:lang w:val="en-AU"/>
        </w:rPr>
        <w:t>mdl_</w:t>
      </w:r>
      <w:r w:rsidR="00C77E4E" w:rsidRPr="00015584">
        <w:rPr>
          <w:sz w:val="22"/>
          <w:szCs w:val="22"/>
          <w:lang w:val="en-AU"/>
        </w:rPr>
        <w:t>CodeHandIn</w:t>
      </w:r>
      <w:proofErr w:type="spellEnd"/>
      <w:r w:rsidRPr="00015584">
        <w:rPr>
          <w:sz w:val="22"/>
          <w:szCs w:val="22"/>
          <w:lang w:val="en-AU"/>
        </w:rPr>
        <w:t xml:space="preserve"> </w:t>
      </w:r>
      <w:r w:rsidR="003D5036" w:rsidRPr="00015584">
        <w:rPr>
          <w:sz w:val="22"/>
          <w:szCs w:val="22"/>
          <w:lang w:val="en-AU"/>
        </w:rPr>
        <w:t>table is used to hold</w:t>
      </w:r>
      <w:r w:rsidRPr="00015584">
        <w:rPr>
          <w:sz w:val="22"/>
          <w:szCs w:val="22"/>
          <w:lang w:val="en-AU"/>
        </w:rPr>
        <w:t xml:space="preserve"> </w:t>
      </w:r>
      <w:r w:rsidR="00C77E4E" w:rsidRPr="00015584">
        <w:rPr>
          <w:sz w:val="22"/>
          <w:szCs w:val="22"/>
          <w:lang w:val="en-AU"/>
        </w:rPr>
        <w:t>CodeHandIn</w:t>
      </w:r>
      <w:r w:rsidRPr="00015584">
        <w:rPr>
          <w:sz w:val="22"/>
          <w:szCs w:val="22"/>
          <w:lang w:val="en-AU"/>
        </w:rPr>
        <w:t xml:space="preserve"> specific options</w:t>
      </w:r>
      <w:r w:rsidR="00E213F2" w:rsidRPr="00015584">
        <w:rPr>
          <w:sz w:val="22"/>
          <w:szCs w:val="22"/>
          <w:lang w:val="en-AU"/>
        </w:rPr>
        <w:t xml:space="preserve">, extending </w:t>
      </w:r>
      <w:r w:rsidRPr="00015584">
        <w:rPr>
          <w:sz w:val="22"/>
          <w:szCs w:val="22"/>
          <w:lang w:val="en-AU"/>
        </w:rPr>
        <w:t>the assign table of the assignment module</w:t>
      </w:r>
      <w:r w:rsidR="000E0C0E" w:rsidRPr="00015584">
        <w:rPr>
          <w:sz w:val="22"/>
          <w:szCs w:val="22"/>
          <w:lang w:val="en-AU"/>
        </w:rPr>
        <w:t>.</w:t>
      </w:r>
    </w:p>
    <w:p w14:paraId="2FA2B77F" w14:textId="77777777" w:rsidR="0008163A" w:rsidRPr="00015584" w:rsidRDefault="0008163A" w:rsidP="002210E2">
      <w:pPr>
        <w:pStyle w:val="Heading5"/>
      </w:pPr>
      <w:bookmarkStart w:id="73" w:name="_Ref403342792"/>
      <w:proofErr w:type="spellStart"/>
      <w:r w:rsidRPr="00015584">
        <w:t>mdl_</w:t>
      </w:r>
      <w:r w:rsidR="00C77E4E" w:rsidRPr="00015584">
        <w:t>CodeHandIn</w:t>
      </w:r>
      <w:r w:rsidRPr="00015584">
        <w:t>_proglang</w:t>
      </w:r>
      <w:bookmarkEnd w:id="73"/>
      <w:proofErr w:type="spellEnd"/>
    </w:p>
    <w:p w14:paraId="10664A9F" w14:textId="77777777" w:rsidR="0008163A" w:rsidRPr="00015584" w:rsidRDefault="009B6CCC" w:rsidP="007E70FA">
      <w:pPr>
        <w:pStyle w:val="NoSpacing"/>
        <w:rPr>
          <w:lang w:val="en-AU"/>
        </w:rPr>
      </w:pPr>
      <w:r w:rsidRPr="00015584">
        <w:rPr>
          <w:lang w:val="en-AU"/>
        </w:rPr>
        <w:t xml:space="preserve">The </w:t>
      </w:r>
      <w:proofErr w:type="spellStart"/>
      <w:r w:rsidRPr="00015584">
        <w:rPr>
          <w:lang w:val="en-AU"/>
        </w:rPr>
        <w:t>mdl_CodeHandIn_proglang</w:t>
      </w:r>
      <w:proofErr w:type="spellEnd"/>
      <w:r w:rsidRPr="00015584">
        <w:rPr>
          <w:lang w:val="en-AU"/>
        </w:rPr>
        <w:t xml:space="preserve"> table stores the compile scripts for all the supported programming languages.</w:t>
      </w:r>
    </w:p>
    <w:tbl>
      <w:tblPr>
        <w:tblStyle w:val="TableGrid"/>
        <w:tblW w:w="0" w:type="auto"/>
        <w:tblLook w:val="04A0" w:firstRow="1" w:lastRow="0" w:firstColumn="1" w:lastColumn="0" w:noHBand="0" w:noVBand="1"/>
      </w:tblPr>
      <w:tblGrid>
        <w:gridCol w:w="2263"/>
        <w:gridCol w:w="6946"/>
      </w:tblGrid>
      <w:tr w:rsidR="000A3CB9" w:rsidRPr="00015584" w14:paraId="52D59ACE" w14:textId="77777777" w:rsidTr="007E70FA">
        <w:tc>
          <w:tcPr>
            <w:tcW w:w="2263" w:type="dxa"/>
          </w:tcPr>
          <w:p w14:paraId="3F49742D" w14:textId="77777777" w:rsidR="000A3CB9" w:rsidRPr="00015584" w:rsidRDefault="000A3CB9" w:rsidP="000A3CB9">
            <w:pPr>
              <w:pStyle w:val="NoSpacing"/>
              <w:rPr>
                <w:lang w:val="en-AU"/>
              </w:rPr>
            </w:pPr>
            <w:r w:rsidRPr="00015584">
              <w:rPr>
                <w:lang w:val="en-AU"/>
              </w:rPr>
              <w:t>id</w:t>
            </w:r>
          </w:p>
        </w:tc>
        <w:tc>
          <w:tcPr>
            <w:tcW w:w="6946" w:type="dxa"/>
          </w:tcPr>
          <w:p w14:paraId="7FFAC7F2" w14:textId="77777777" w:rsidR="000A3CB9" w:rsidRPr="00015584" w:rsidRDefault="000A3CB9" w:rsidP="000A3CB9">
            <w:pPr>
              <w:pStyle w:val="NoSpacing"/>
              <w:rPr>
                <w:lang w:val="en-AU"/>
              </w:rPr>
            </w:pPr>
            <w:r w:rsidRPr="00015584">
              <w:rPr>
                <w:lang w:val="en-AU"/>
              </w:rPr>
              <w:t>the id of the programming language automatically assigned</w:t>
            </w:r>
          </w:p>
        </w:tc>
      </w:tr>
      <w:tr w:rsidR="000A3CB9" w:rsidRPr="00015584" w14:paraId="1AA9C0B6" w14:textId="77777777" w:rsidTr="007E70FA">
        <w:tc>
          <w:tcPr>
            <w:tcW w:w="2263" w:type="dxa"/>
          </w:tcPr>
          <w:p w14:paraId="67A0AF78" w14:textId="77777777" w:rsidR="000A3CB9" w:rsidRPr="00015584" w:rsidRDefault="000A3CB9" w:rsidP="000A3CB9">
            <w:pPr>
              <w:pStyle w:val="NoSpacing"/>
              <w:rPr>
                <w:lang w:val="en-AU"/>
              </w:rPr>
            </w:pPr>
            <w:r w:rsidRPr="00015584">
              <w:rPr>
                <w:lang w:val="en-AU"/>
              </w:rPr>
              <w:t xml:space="preserve">name </w:t>
            </w:r>
          </w:p>
        </w:tc>
        <w:tc>
          <w:tcPr>
            <w:tcW w:w="6946" w:type="dxa"/>
          </w:tcPr>
          <w:p w14:paraId="1A78783F" w14:textId="77777777" w:rsidR="000A3CB9" w:rsidRPr="00015584" w:rsidRDefault="000A3CB9" w:rsidP="000A3CB9">
            <w:pPr>
              <w:pStyle w:val="NoSpacing"/>
              <w:rPr>
                <w:lang w:val="en-AU"/>
              </w:rPr>
            </w:pPr>
            <w:r w:rsidRPr="00015584">
              <w:rPr>
                <w:lang w:val="en-AU"/>
              </w:rPr>
              <w:t>the name of the programming language</w:t>
            </w:r>
          </w:p>
        </w:tc>
      </w:tr>
      <w:tr w:rsidR="000A3CB9" w:rsidRPr="00015584" w14:paraId="5297BD40" w14:textId="77777777" w:rsidTr="007E70FA">
        <w:tc>
          <w:tcPr>
            <w:tcW w:w="2263" w:type="dxa"/>
          </w:tcPr>
          <w:p w14:paraId="7D52C5F4" w14:textId="77777777" w:rsidR="000A3CB9" w:rsidRPr="00015584" w:rsidRDefault="000A3CB9" w:rsidP="00D42A9E">
            <w:pPr>
              <w:pStyle w:val="NoSpacing"/>
              <w:rPr>
                <w:lang w:val="en-AU"/>
              </w:rPr>
            </w:pPr>
            <w:proofErr w:type="spellStart"/>
            <w:r w:rsidRPr="00015584">
              <w:rPr>
                <w:lang w:val="en-AU"/>
              </w:rPr>
              <w:t>defaultscript</w:t>
            </w:r>
            <w:proofErr w:type="spellEnd"/>
          </w:p>
        </w:tc>
        <w:tc>
          <w:tcPr>
            <w:tcW w:w="6946" w:type="dxa"/>
          </w:tcPr>
          <w:p w14:paraId="6B81188D" w14:textId="77777777" w:rsidR="000A3CB9" w:rsidRPr="00015584" w:rsidRDefault="000A3CB9" w:rsidP="000B1C2A">
            <w:pPr>
              <w:pStyle w:val="NoSpacing"/>
              <w:keepNext/>
              <w:rPr>
                <w:lang w:val="en-AU"/>
              </w:rPr>
            </w:pPr>
            <w:r w:rsidRPr="00015584">
              <w:rPr>
                <w:lang w:val="en-AU"/>
              </w:rPr>
              <w:t>the default script to use the language</w:t>
            </w:r>
          </w:p>
        </w:tc>
      </w:tr>
    </w:tbl>
    <w:p w14:paraId="22442CF9" w14:textId="5324A50E" w:rsidR="0008163A" w:rsidRPr="00015584" w:rsidRDefault="000B1C2A" w:rsidP="000B1C2A">
      <w:pPr>
        <w:pStyle w:val="Caption"/>
        <w:rPr>
          <w:b/>
          <w:sz w:val="22"/>
          <w:szCs w:val="22"/>
          <w:lang w:val="en-AU"/>
        </w:rPr>
      </w:pPr>
      <w:r w:rsidRPr="00015584">
        <w:rPr>
          <w:sz w:val="22"/>
          <w:szCs w:val="22"/>
          <w:lang w:val="en-AU"/>
        </w:rPr>
        <w:t xml:space="preserve">Table </w:t>
      </w:r>
      <w:r w:rsidRPr="00015584">
        <w:rPr>
          <w:sz w:val="22"/>
          <w:szCs w:val="22"/>
          <w:lang w:val="en-AU"/>
        </w:rPr>
        <w:fldChar w:fldCharType="begin"/>
      </w:r>
      <w:r w:rsidRPr="00015584">
        <w:rPr>
          <w:sz w:val="22"/>
          <w:szCs w:val="22"/>
          <w:lang w:val="en-AU"/>
        </w:rPr>
        <w:instrText xml:space="preserve"> SEQ Table \* ARABIC </w:instrText>
      </w:r>
      <w:r w:rsidRPr="00015584">
        <w:rPr>
          <w:sz w:val="22"/>
          <w:szCs w:val="22"/>
          <w:lang w:val="en-AU"/>
        </w:rPr>
        <w:fldChar w:fldCharType="separate"/>
      </w:r>
      <w:r w:rsidR="003C6B0D" w:rsidRPr="00015584">
        <w:rPr>
          <w:noProof/>
          <w:sz w:val="22"/>
          <w:szCs w:val="22"/>
          <w:lang w:val="en-AU"/>
        </w:rPr>
        <w:t>2</w:t>
      </w:r>
      <w:r w:rsidRPr="00015584">
        <w:rPr>
          <w:sz w:val="22"/>
          <w:szCs w:val="22"/>
          <w:lang w:val="en-AU"/>
        </w:rPr>
        <w:fldChar w:fldCharType="end"/>
      </w:r>
      <w:r w:rsidRPr="00015584">
        <w:rPr>
          <w:sz w:val="22"/>
          <w:szCs w:val="22"/>
          <w:lang w:val="en-AU"/>
        </w:rPr>
        <w:t>:</w:t>
      </w:r>
      <w:r w:rsidR="00C43E81" w:rsidRPr="00015584">
        <w:rPr>
          <w:sz w:val="22"/>
          <w:szCs w:val="22"/>
          <w:lang w:val="en-AU"/>
        </w:rPr>
        <w:t xml:space="preserve"> The </w:t>
      </w:r>
      <w:proofErr w:type="spellStart"/>
      <w:r w:rsidR="00C43E81" w:rsidRPr="00015584">
        <w:rPr>
          <w:sz w:val="22"/>
          <w:szCs w:val="22"/>
          <w:lang w:val="en-AU"/>
        </w:rPr>
        <w:t>mdl_</w:t>
      </w:r>
      <w:r w:rsidR="00C77E4E" w:rsidRPr="00015584">
        <w:rPr>
          <w:sz w:val="22"/>
          <w:szCs w:val="22"/>
          <w:lang w:val="en-AU"/>
        </w:rPr>
        <w:t>CodeHandIn</w:t>
      </w:r>
      <w:r w:rsidR="00C43E81" w:rsidRPr="00015584">
        <w:rPr>
          <w:sz w:val="22"/>
          <w:szCs w:val="22"/>
          <w:lang w:val="en-AU"/>
        </w:rPr>
        <w:t>_proglang</w:t>
      </w:r>
      <w:proofErr w:type="spellEnd"/>
      <w:r w:rsidR="00C43E81" w:rsidRPr="00015584">
        <w:rPr>
          <w:sz w:val="22"/>
          <w:szCs w:val="22"/>
          <w:lang w:val="en-AU"/>
        </w:rPr>
        <w:t xml:space="preserve"> table used to store </w:t>
      </w:r>
      <w:r w:rsidR="00364198" w:rsidRPr="00015584">
        <w:rPr>
          <w:sz w:val="22"/>
          <w:szCs w:val="22"/>
          <w:lang w:val="en-AU"/>
        </w:rPr>
        <w:t>information to support programing languages</w:t>
      </w:r>
      <w:r w:rsidR="000E0C0E" w:rsidRPr="00015584">
        <w:rPr>
          <w:sz w:val="22"/>
          <w:szCs w:val="22"/>
          <w:lang w:val="en-AU"/>
        </w:rPr>
        <w:t>.</w:t>
      </w:r>
    </w:p>
    <w:p w14:paraId="2C7E1570" w14:textId="77777777" w:rsidR="0008163A" w:rsidRPr="00015584" w:rsidRDefault="0008163A" w:rsidP="002210E2">
      <w:pPr>
        <w:pStyle w:val="Heading5"/>
      </w:pPr>
      <w:proofErr w:type="spellStart"/>
      <w:r w:rsidRPr="00015584">
        <w:t>mdl_</w:t>
      </w:r>
      <w:r w:rsidR="00C77E4E" w:rsidRPr="00015584">
        <w:t>CodeHandIn</w:t>
      </w:r>
      <w:r w:rsidRPr="00015584">
        <w:t>_checkpoint</w:t>
      </w:r>
      <w:proofErr w:type="spellEnd"/>
    </w:p>
    <w:p w14:paraId="7C094060" w14:textId="1A82315B" w:rsidR="0008163A" w:rsidRPr="00015584" w:rsidRDefault="0008163A" w:rsidP="007E70FA">
      <w:pPr>
        <w:pStyle w:val="NoSpacing"/>
        <w:rPr>
          <w:lang w:val="en-AU"/>
        </w:rPr>
      </w:pPr>
      <w:r w:rsidRPr="00015584">
        <w:rPr>
          <w:lang w:val="en-AU"/>
        </w:rPr>
        <w:t xml:space="preserve">The </w:t>
      </w:r>
      <w:proofErr w:type="spellStart"/>
      <w:r w:rsidRPr="00015584">
        <w:rPr>
          <w:lang w:val="en-AU"/>
        </w:rPr>
        <w:t>mdl_</w:t>
      </w:r>
      <w:r w:rsidR="00C77E4E" w:rsidRPr="00015584">
        <w:rPr>
          <w:lang w:val="en-AU"/>
        </w:rPr>
        <w:t>CodeHandIn</w:t>
      </w:r>
      <w:r w:rsidRPr="00015584">
        <w:rPr>
          <w:lang w:val="en-AU"/>
        </w:rPr>
        <w:t>_checkpoint</w:t>
      </w:r>
      <w:proofErr w:type="spellEnd"/>
      <w:r w:rsidRPr="00015584">
        <w:rPr>
          <w:lang w:val="en-AU"/>
        </w:rPr>
        <w:t xml:space="preserve"> </w:t>
      </w:r>
      <w:r w:rsidR="00EA4F4E" w:rsidRPr="00015584">
        <w:rPr>
          <w:lang w:val="en-AU"/>
        </w:rPr>
        <w:t>table represents a checkpoint or grouping of tests, its main function is to give each grouping a description that define the functionality it is testing.</w:t>
      </w:r>
    </w:p>
    <w:tbl>
      <w:tblPr>
        <w:tblStyle w:val="TableGrid"/>
        <w:tblW w:w="0" w:type="auto"/>
        <w:tblLook w:val="04A0" w:firstRow="1" w:lastRow="0" w:firstColumn="1" w:lastColumn="0" w:noHBand="0" w:noVBand="1"/>
      </w:tblPr>
      <w:tblGrid>
        <w:gridCol w:w="2263"/>
        <w:gridCol w:w="6946"/>
      </w:tblGrid>
      <w:tr w:rsidR="000A3CB9" w:rsidRPr="00015584" w14:paraId="70DCDCB8" w14:textId="77777777" w:rsidTr="007E70FA">
        <w:trPr>
          <w:cantSplit/>
        </w:trPr>
        <w:tc>
          <w:tcPr>
            <w:tcW w:w="2263" w:type="dxa"/>
          </w:tcPr>
          <w:p w14:paraId="09F7A926" w14:textId="77777777" w:rsidR="000A3CB9" w:rsidRPr="00015584" w:rsidRDefault="000A3CB9" w:rsidP="00D42A9E">
            <w:pPr>
              <w:pStyle w:val="NoSpacing"/>
              <w:rPr>
                <w:lang w:val="en-AU"/>
              </w:rPr>
            </w:pPr>
            <w:r w:rsidRPr="00015584">
              <w:rPr>
                <w:lang w:val="en-AU"/>
              </w:rPr>
              <w:t>id</w:t>
            </w:r>
          </w:p>
        </w:tc>
        <w:tc>
          <w:tcPr>
            <w:tcW w:w="6946" w:type="dxa"/>
          </w:tcPr>
          <w:p w14:paraId="7D20DD75" w14:textId="77777777" w:rsidR="000A3CB9" w:rsidRPr="00015584" w:rsidRDefault="000A3CB9" w:rsidP="00D42A9E">
            <w:pPr>
              <w:pStyle w:val="NoSpacing"/>
              <w:rPr>
                <w:lang w:val="en-AU"/>
              </w:rPr>
            </w:pPr>
            <w:r w:rsidRPr="00015584">
              <w:rPr>
                <w:lang w:val="en-AU"/>
              </w:rPr>
              <w:t>the id of the checkpoint automatically assigned</w:t>
            </w:r>
          </w:p>
        </w:tc>
      </w:tr>
      <w:tr w:rsidR="000A3CB9" w:rsidRPr="00015584" w14:paraId="23E37D99" w14:textId="77777777" w:rsidTr="007E70FA">
        <w:trPr>
          <w:cantSplit/>
        </w:trPr>
        <w:tc>
          <w:tcPr>
            <w:tcW w:w="2263" w:type="dxa"/>
          </w:tcPr>
          <w:p w14:paraId="640C6B90" w14:textId="77777777" w:rsidR="000A3CB9" w:rsidRPr="00015584" w:rsidRDefault="000A3CB9" w:rsidP="00D42A9E">
            <w:pPr>
              <w:pStyle w:val="NoSpacing"/>
              <w:rPr>
                <w:lang w:val="en-AU"/>
              </w:rPr>
            </w:pPr>
            <w:proofErr w:type="spellStart"/>
            <w:r w:rsidRPr="00015584">
              <w:rPr>
                <w:lang w:val="en-AU"/>
              </w:rPr>
              <w:t>assignmentid</w:t>
            </w:r>
            <w:proofErr w:type="spellEnd"/>
          </w:p>
        </w:tc>
        <w:tc>
          <w:tcPr>
            <w:tcW w:w="6946" w:type="dxa"/>
          </w:tcPr>
          <w:p w14:paraId="4B8762BB" w14:textId="77777777" w:rsidR="000A3CB9" w:rsidRPr="00015584" w:rsidRDefault="000A3CB9" w:rsidP="00D42A9E">
            <w:pPr>
              <w:pStyle w:val="NoSpacing"/>
              <w:rPr>
                <w:lang w:val="en-AU"/>
              </w:rPr>
            </w:pPr>
            <w:r w:rsidRPr="00015584">
              <w:rPr>
                <w:lang w:val="en-AU"/>
              </w:rPr>
              <w:t>the id of the assignment of which the checkpoint belongs to</w:t>
            </w:r>
          </w:p>
        </w:tc>
      </w:tr>
      <w:tr w:rsidR="000A3CB9" w:rsidRPr="00015584" w14:paraId="0F2746D0" w14:textId="77777777" w:rsidTr="007E70FA">
        <w:trPr>
          <w:cantSplit/>
        </w:trPr>
        <w:tc>
          <w:tcPr>
            <w:tcW w:w="2263" w:type="dxa"/>
          </w:tcPr>
          <w:p w14:paraId="69560C01" w14:textId="77777777" w:rsidR="000A3CB9" w:rsidRPr="00015584" w:rsidRDefault="000A3CB9" w:rsidP="00D42A9E">
            <w:pPr>
              <w:pStyle w:val="NoSpacing"/>
              <w:rPr>
                <w:lang w:val="en-AU"/>
              </w:rPr>
            </w:pPr>
            <w:r w:rsidRPr="00015584">
              <w:rPr>
                <w:lang w:val="en-AU"/>
              </w:rPr>
              <w:t>name</w:t>
            </w:r>
          </w:p>
        </w:tc>
        <w:tc>
          <w:tcPr>
            <w:tcW w:w="6946" w:type="dxa"/>
          </w:tcPr>
          <w:p w14:paraId="25176FC3" w14:textId="77777777" w:rsidR="000A3CB9" w:rsidRPr="00015584" w:rsidRDefault="000A3CB9" w:rsidP="00D42A9E">
            <w:pPr>
              <w:pStyle w:val="NoSpacing"/>
              <w:rPr>
                <w:lang w:val="en-AU"/>
              </w:rPr>
            </w:pPr>
            <w:r w:rsidRPr="00015584">
              <w:rPr>
                <w:lang w:val="en-AU"/>
              </w:rPr>
              <w:t>the name of the checkpoint</w:t>
            </w:r>
          </w:p>
        </w:tc>
      </w:tr>
      <w:tr w:rsidR="000A3CB9" w:rsidRPr="00015584" w14:paraId="10FB1489" w14:textId="77777777" w:rsidTr="007E70FA">
        <w:trPr>
          <w:cantSplit/>
        </w:trPr>
        <w:tc>
          <w:tcPr>
            <w:tcW w:w="2263" w:type="dxa"/>
          </w:tcPr>
          <w:p w14:paraId="70D44B2A" w14:textId="77777777" w:rsidR="000A3CB9" w:rsidRPr="00015584" w:rsidRDefault="000A3CB9" w:rsidP="00D42A9E">
            <w:pPr>
              <w:pStyle w:val="NoSpacing"/>
              <w:rPr>
                <w:lang w:val="en-AU"/>
              </w:rPr>
            </w:pPr>
            <w:r w:rsidRPr="00015584">
              <w:rPr>
                <w:lang w:val="en-AU"/>
              </w:rPr>
              <w:t>description</w:t>
            </w:r>
          </w:p>
        </w:tc>
        <w:tc>
          <w:tcPr>
            <w:tcW w:w="6946" w:type="dxa"/>
          </w:tcPr>
          <w:p w14:paraId="1B546D8A" w14:textId="77777777" w:rsidR="000A3CB9" w:rsidRPr="00015584" w:rsidRDefault="000A3CB9" w:rsidP="00D42A9E">
            <w:pPr>
              <w:pStyle w:val="NoSpacing"/>
              <w:rPr>
                <w:lang w:val="en-AU"/>
              </w:rPr>
            </w:pPr>
            <w:proofErr w:type="gramStart"/>
            <w:r w:rsidRPr="00015584">
              <w:rPr>
                <w:lang w:val="en-AU"/>
              </w:rPr>
              <w:t>a</w:t>
            </w:r>
            <w:proofErr w:type="gramEnd"/>
            <w:r w:rsidRPr="00015584">
              <w:rPr>
                <w:lang w:val="en-AU"/>
              </w:rPr>
              <w:t xml:space="preserve"> description of the checkpoint (can include hints etc.)</w:t>
            </w:r>
          </w:p>
        </w:tc>
      </w:tr>
      <w:tr w:rsidR="000A3CB9" w:rsidRPr="00015584" w14:paraId="129666CF" w14:textId="77777777" w:rsidTr="007E70FA">
        <w:trPr>
          <w:cantSplit/>
        </w:trPr>
        <w:tc>
          <w:tcPr>
            <w:tcW w:w="2263" w:type="dxa"/>
          </w:tcPr>
          <w:p w14:paraId="0B4F979A" w14:textId="77777777" w:rsidR="000A3CB9" w:rsidRPr="00015584" w:rsidRDefault="000A3CB9" w:rsidP="00D42A9E">
            <w:pPr>
              <w:pStyle w:val="NoSpacing"/>
              <w:rPr>
                <w:lang w:val="en-AU"/>
              </w:rPr>
            </w:pPr>
            <w:proofErr w:type="spellStart"/>
            <w:r w:rsidRPr="00015584">
              <w:rPr>
                <w:lang w:val="en-AU"/>
              </w:rPr>
              <w:t>runtimeargs</w:t>
            </w:r>
            <w:proofErr w:type="spellEnd"/>
          </w:p>
        </w:tc>
        <w:tc>
          <w:tcPr>
            <w:tcW w:w="6946" w:type="dxa"/>
          </w:tcPr>
          <w:p w14:paraId="07779B88" w14:textId="77777777" w:rsidR="000A3CB9" w:rsidRPr="00015584" w:rsidRDefault="000A3CB9" w:rsidP="00D42A9E">
            <w:pPr>
              <w:pStyle w:val="NoSpacing"/>
              <w:rPr>
                <w:lang w:val="en-AU"/>
              </w:rPr>
            </w:pPr>
            <w:r w:rsidRPr="00015584">
              <w:rPr>
                <w:lang w:val="en-AU"/>
              </w:rPr>
              <w:t>runtime arguments for the checkpoint</w:t>
            </w:r>
          </w:p>
        </w:tc>
      </w:tr>
      <w:tr w:rsidR="000A3CB9" w:rsidRPr="00015584" w14:paraId="1D0BF6ED" w14:textId="77777777" w:rsidTr="007E70FA">
        <w:trPr>
          <w:cantSplit/>
        </w:trPr>
        <w:tc>
          <w:tcPr>
            <w:tcW w:w="2263" w:type="dxa"/>
          </w:tcPr>
          <w:p w14:paraId="2EF2C1BB" w14:textId="77777777" w:rsidR="000A3CB9" w:rsidRPr="00015584" w:rsidRDefault="000A3CB9" w:rsidP="00D42A9E">
            <w:pPr>
              <w:pStyle w:val="NoSpacing"/>
              <w:rPr>
                <w:lang w:val="en-AU"/>
              </w:rPr>
            </w:pPr>
            <w:r w:rsidRPr="00015584">
              <w:rPr>
                <w:lang w:val="en-AU"/>
              </w:rPr>
              <w:t>ordering</w:t>
            </w:r>
          </w:p>
        </w:tc>
        <w:tc>
          <w:tcPr>
            <w:tcW w:w="6946" w:type="dxa"/>
          </w:tcPr>
          <w:p w14:paraId="31FEF50E" w14:textId="77777777" w:rsidR="000A3CB9" w:rsidRPr="00015584" w:rsidRDefault="000A3CB9" w:rsidP="00D42A9E">
            <w:pPr>
              <w:pStyle w:val="NoSpacing"/>
              <w:rPr>
                <w:lang w:val="en-AU"/>
              </w:rPr>
            </w:pPr>
            <w:r w:rsidRPr="00015584">
              <w:rPr>
                <w:lang w:val="en-AU"/>
              </w:rPr>
              <w:t>an integer that defined the order of the checkpoints for an assignment</w:t>
            </w:r>
          </w:p>
        </w:tc>
      </w:tr>
      <w:tr w:rsidR="000A3CB9" w:rsidRPr="00015584" w14:paraId="6A3DAF6A" w14:textId="77777777" w:rsidTr="007E70FA">
        <w:trPr>
          <w:cantSplit/>
          <w:trHeight w:val="161"/>
        </w:trPr>
        <w:tc>
          <w:tcPr>
            <w:tcW w:w="2263" w:type="dxa"/>
          </w:tcPr>
          <w:p w14:paraId="6F0C9798" w14:textId="77777777" w:rsidR="000A3CB9" w:rsidRPr="00015584" w:rsidRDefault="000A3CB9" w:rsidP="00D42A9E">
            <w:pPr>
              <w:pStyle w:val="NoSpacing"/>
              <w:rPr>
                <w:lang w:val="en-AU"/>
              </w:rPr>
            </w:pPr>
            <w:r w:rsidRPr="00015584">
              <w:rPr>
                <w:lang w:val="en-AU"/>
              </w:rPr>
              <w:t>marks</w:t>
            </w:r>
          </w:p>
        </w:tc>
        <w:tc>
          <w:tcPr>
            <w:tcW w:w="6946" w:type="dxa"/>
          </w:tcPr>
          <w:p w14:paraId="51209695" w14:textId="77777777" w:rsidR="000A3CB9" w:rsidRPr="00015584" w:rsidRDefault="000A3CB9" w:rsidP="000B1C2A">
            <w:pPr>
              <w:pStyle w:val="NoSpacing"/>
              <w:keepNext/>
              <w:rPr>
                <w:lang w:val="en-AU"/>
              </w:rPr>
            </w:pPr>
            <w:r w:rsidRPr="00015584">
              <w:rPr>
                <w:lang w:val="en-AU"/>
              </w:rPr>
              <w:t>the marks assigned for this particular checkpoint</w:t>
            </w:r>
          </w:p>
        </w:tc>
      </w:tr>
    </w:tbl>
    <w:p w14:paraId="5B7F54D1" w14:textId="77777777" w:rsidR="000A3CB9" w:rsidRPr="00015584" w:rsidRDefault="000B1C2A" w:rsidP="00C43E81">
      <w:pPr>
        <w:pStyle w:val="Caption"/>
        <w:rPr>
          <w:sz w:val="22"/>
          <w:szCs w:val="22"/>
          <w:lang w:val="en-AU"/>
        </w:rPr>
      </w:pPr>
      <w:r w:rsidRPr="00015584">
        <w:rPr>
          <w:sz w:val="22"/>
          <w:szCs w:val="22"/>
          <w:lang w:val="en-AU"/>
        </w:rPr>
        <w:t xml:space="preserve">Table </w:t>
      </w:r>
      <w:r w:rsidRPr="00015584">
        <w:rPr>
          <w:sz w:val="22"/>
          <w:szCs w:val="22"/>
          <w:lang w:val="en-AU"/>
        </w:rPr>
        <w:fldChar w:fldCharType="begin"/>
      </w:r>
      <w:r w:rsidRPr="00015584">
        <w:rPr>
          <w:sz w:val="22"/>
          <w:szCs w:val="22"/>
          <w:lang w:val="en-AU"/>
        </w:rPr>
        <w:instrText xml:space="preserve"> SEQ Table \* ARABIC </w:instrText>
      </w:r>
      <w:r w:rsidRPr="00015584">
        <w:rPr>
          <w:sz w:val="22"/>
          <w:szCs w:val="22"/>
          <w:lang w:val="en-AU"/>
        </w:rPr>
        <w:fldChar w:fldCharType="separate"/>
      </w:r>
      <w:r w:rsidR="003C6B0D" w:rsidRPr="00015584">
        <w:rPr>
          <w:noProof/>
          <w:sz w:val="22"/>
          <w:szCs w:val="22"/>
          <w:lang w:val="en-AU"/>
        </w:rPr>
        <w:t>3</w:t>
      </w:r>
      <w:r w:rsidRPr="00015584">
        <w:rPr>
          <w:sz w:val="22"/>
          <w:szCs w:val="22"/>
          <w:lang w:val="en-AU"/>
        </w:rPr>
        <w:fldChar w:fldCharType="end"/>
      </w:r>
      <w:r w:rsidR="00C43E81" w:rsidRPr="00015584">
        <w:rPr>
          <w:sz w:val="22"/>
          <w:szCs w:val="22"/>
          <w:lang w:val="en-AU"/>
        </w:rPr>
        <w:t xml:space="preserve">: The </w:t>
      </w:r>
      <w:proofErr w:type="spellStart"/>
      <w:r w:rsidR="00C43E81" w:rsidRPr="00015584">
        <w:rPr>
          <w:sz w:val="22"/>
          <w:szCs w:val="22"/>
          <w:lang w:val="en-AU"/>
        </w:rPr>
        <w:t>mdl_</w:t>
      </w:r>
      <w:r w:rsidR="00C77E4E" w:rsidRPr="00015584">
        <w:rPr>
          <w:sz w:val="22"/>
          <w:szCs w:val="22"/>
          <w:lang w:val="en-AU"/>
        </w:rPr>
        <w:t>CodeHandIn</w:t>
      </w:r>
      <w:r w:rsidR="00C43E81" w:rsidRPr="00015584">
        <w:rPr>
          <w:sz w:val="22"/>
          <w:szCs w:val="22"/>
          <w:lang w:val="en-AU"/>
        </w:rPr>
        <w:t>_checkpoint</w:t>
      </w:r>
      <w:proofErr w:type="spellEnd"/>
      <w:r w:rsidR="00C43E81" w:rsidRPr="00015584">
        <w:rPr>
          <w:sz w:val="22"/>
          <w:szCs w:val="22"/>
          <w:lang w:val="en-AU"/>
        </w:rPr>
        <w:t xml:space="preserve"> table defines a checkpoint or grouping of tests that define a common functionality.</w:t>
      </w:r>
    </w:p>
    <w:p w14:paraId="3EE5B190" w14:textId="77777777" w:rsidR="0008163A" w:rsidRPr="00015584" w:rsidRDefault="0008163A" w:rsidP="002210E2">
      <w:pPr>
        <w:pStyle w:val="Heading5"/>
      </w:pPr>
      <w:proofErr w:type="spellStart"/>
      <w:r w:rsidRPr="00015584">
        <w:t>mdl_</w:t>
      </w:r>
      <w:r w:rsidR="00C77E4E" w:rsidRPr="00015584">
        <w:t>CodeHandIn</w:t>
      </w:r>
      <w:r w:rsidRPr="00015584">
        <w:t>_test</w:t>
      </w:r>
      <w:proofErr w:type="spellEnd"/>
    </w:p>
    <w:p w14:paraId="0CD9C0C6" w14:textId="5B184237" w:rsidR="0008163A" w:rsidRPr="00015584" w:rsidRDefault="00377D1B" w:rsidP="0008163A">
      <w:pPr>
        <w:pStyle w:val="NoSpacing"/>
        <w:rPr>
          <w:lang w:val="en-AU"/>
        </w:rPr>
      </w:pPr>
      <w:r w:rsidRPr="00015584">
        <w:rPr>
          <w:lang w:val="en-AU"/>
        </w:rPr>
        <w:t>The</w:t>
      </w:r>
      <w:r w:rsidR="0008163A" w:rsidRPr="00015584">
        <w:rPr>
          <w:lang w:val="en-AU"/>
        </w:rPr>
        <w:t xml:space="preserve"> </w:t>
      </w:r>
      <w:proofErr w:type="spellStart"/>
      <w:r w:rsidR="0008163A" w:rsidRPr="00015584">
        <w:rPr>
          <w:lang w:val="en-AU"/>
        </w:rPr>
        <w:t>mdl_</w:t>
      </w:r>
      <w:r w:rsidR="00C77E4E" w:rsidRPr="00015584">
        <w:rPr>
          <w:lang w:val="en-AU"/>
        </w:rPr>
        <w:t>CodeHandIn</w:t>
      </w:r>
      <w:r w:rsidR="0008163A" w:rsidRPr="00015584">
        <w:rPr>
          <w:lang w:val="en-AU"/>
        </w:rPr>
        <w:t>_test</w:t>
      </w:r>
      <w:proofErr w:type="spellEnd"/>
      <w:r w:rsidR="0008163A" w:rsidRPr="00015584">
        <w:rPr>
          <w:lang w:val="en-AU"/>
        </w:rPr>
        <w:t xml:space="preserve"> </w:t>
      </w:r>
      <w:r w:rsidRPr="00015584">
        <w:rPr>
          <w:lang w:val="en-AU"/>
        </w:rPr>
        <w:t xml:space="preserve">table </w:t>
      </w:r>
      <w:r w:rsidR="000B1C2A" w:rsidRPr="00015584">
        <w:rPr>
          <w:lang w:val="en-AU"/>
        </w:rPr>
        <w:t>defines a single specific test.</w:t>
      </w:r>
      <w:r w:rsidR="00E319F6" w:rsidRPr="00015584">
        <w:rPr>
          <w:lang w:val="en-AU"/>
        </w:rPr>
        <w:t xml:space="preserve"> Each test should be written to validate a specific </w:t>
      </w:r>
      <w:r w:rsidR="000B1C2A" w:rsidRPr="00015584">
        <w:rPr>
          <w:lang w:val="en-AU"/>
        </w:rPr>
        <w:t>functionality</w:t>
      </w:r>
      <w:r w:rsidR="00E319F6" w:rsidRPr="00015584">
        <w:rPr>
          <w:lang w:val="en-AU"/>
        </w:rPr>
        <w:t xml:space="preserve"> (as defined by its checkpoint parent)</w:t>
      </w:r>
      <w:r w:rsidR="000B1C2A" w:rsidRPr="00015584">
        <w:rPr>
          <w:lang w:val="en-AU"/>
        </w:rPr>
        <w:t xml:space="preserve"> under a specific</w:t>
      </w:r>
      <w:r w:rsidR="00E319F6" w:rsidRPr="00015584">
        <w:rPr>
          <w:lang w:val="en-AU"/>
        </w:rPr>
        <w:t xml:space="preserve"> set of </w:t>
      </w:r>
      <w:r w:rsidR="000B1C2A" w:rsidRPr="00015584">
        <w:rPr>
          <w:lang w:val="en-AU"/>
        </w:rPr>
        <w:t>condition</w:t>
      </w:r>
      <w:r w:rsidR="00E319F6" w:rsidRPr="00015584">
        <w:rPr>
          <w:lang w:val="en-AU"/>
        </w:rPr>
        <w:t>s (input) using what it is expected to return under these conditions (output</w:t>
      </w:r>
      <w:r w:rsidR="002709DB" w:rsidRPr="00015584">
        <w:rPr>
          <w:lang w:val="en-AU"/>
        </w:rPr>
        <w:t xml:space="preserve"> and or </w:t>
      </w:r>
      <w:proofErr w:type="spellStart"/>
      <w:r w:rsidR="002709DB" w:rsidRPr="00015584">
        <w:rPr>
          <w:lang w:val="en-AU"/>
        </w:rPr>
        <w:t>outputerr</w:t>
      </w:r>
      <w:proofErr w:type="spellEnd"/>
      <w:r w:rsidR="00E319F6" w:rsidRPr="00015584">
        <w:rPr>
          <w:lang w:val="en-AU"/>
        </w:rPr>
        <w:t>)</w:t>
      </w:r>
    </w:p>
    <w:tbl>
      <w:tblPr>
        <w:tblStyle w:val="TableGrid"/>
        <w:tblW w:w="0" w:type="auto"/>
        <w:tblLook w:val="04A0" w:firstRow="1" w:lastRow="0" w:firstColumn="1" w:lastColumn="0" w:noHBand="0" w:noVBand="1"/>
      </w:tblPr>
      <w:tblGrid>
        <w:gridCol w:w="2263"/>
        <w:gridCol w:w="6946"/>
      </w:tblGrid>
      <w:tr w:rsidR="000A3CB9" w:rsidRPr="00015584" w14:paraId="3D24DA92" w14:textId="77777777" w:rsidTr="007E70FA">
        <w:tc>
          <w:tcPr>
            <w:tcW w:w="2263" w:type="dxa"/>
          </w:tcPr>
          <w:p w14:paraId="18C52F25" w14:textId="77777777" w:rsidR="000A3CB9" w:rsidRPr="00015584" w:rsidRDefault="000A3CB9" w:rsidP="00D42A9E">
            <w:pPr>
              <w:pStyle w:val="NoSpacing"/>
              <w:rPr>
                <w:lang w:val="en-AU"/>
              </w:rPr>
            </w:pPr>
            <w:r w:rsidRPr="00015584">
              <w:rPr>
                <w:lang w:val="en-AU"/>
              </w:rPr>
              <w:t xml:space="preserve">id </w:t>
            </w:r>
          </w:p>
        </w:tc>
        <w:tc>
          <w:tcPr>
            <w:tcW w:w="6946" w:type="dxa"/>
          </w:tcPr>
          <w:p w14:paraId="5FAE4F4B" w14:textId="77777777" w:rsidR="000A3CB9" w:rsidRPr="00015584" w:rsidRDefault="000A3CB9" w:rsidP="00D42A9E">
            <w:pPr>
              <w:pStyle w:val="NoSpacing"/>
              <w:rPr>
                <w:lang w:val="en-AU"/>
              </w:rPr>
            </w:pPr>
            <w:r w:rsidRPr="00015584">
              <w:rPr>
                <w:lang w:val="en-AU"/>
              </w:rPr>
              <w:t>the id of the test automatically assigned</w:t>
            </w:r>
          </w:p>
        </w:tc>
      </w:tr>
      <w:tr w:rsidR="000A3CB9" w:rsidRPr="00015584" w14:paraId="337D4AA4" w14:textId="77777777" w:rsidTr="007E70FA">
        <w:tc>
          <w:tcPr>
            <w:tcW w:w="2263" w:type="dxa"/>
          </w:tcPr>
          <w:p w14:paraId="49E1E336" w14:textId="77777777" w:rsidR="000A3CB9" w:rsidRPr="00015584" w:rsidRDefault="000A3CB9" w:rsidP="000A3CB9">
            <w:pPr>
              <w:pStyle w:val="NoSpacing"/>
              <w:rPr>
                <w:lang w:val="en-AU"/>
              </w:rPr>
            </w:pPr>
            <w:proofErr w:type="spellStart"/>
            <w:r w:rsidRPr="00015584">
              <w:rPr>
                <w:lang w:val="en-AU"/>
              </w:rPr>
              <w:t>checkpointid</w:t>
            </w:r>
            <w:proofErr w:type="spellEnd"/>
          </w:p>
        </w:tc>
        <w:tc>
          <w:tcPr>
            <w:tcW w:w="6946" w:type="dxa"/>
          </w:tcPr>
          <w:p w14:paraId="79D67617" w14:textId="77777777" w:rsidR="000A3CB9" w:rsidRPr="00015584" w:rsidRDefault="000A3CB9" w:rsidP="000A3CB9">
            <w:pPr>
              <w:pStyle w:val="NoSpacing"/>
              <w:rPr>
                <w:lang w:val="en-AU"/>
              </w:rPr>
            </w:pPr>
            <w:r w:rsidRPr="00015584">
              <w:rPr>
                <w:lang w:val="en-AU"/>
              </w:rPr>
              <w:t>the id of the checkpoint to which the test belongs</w:t>
            </w:r>
          </w:p>
        </w:tc>
      </w:tr>
      <w:tr w:rsidR="000A3CB9" w:rsidRPr="00015584" w14:paraId="53DFC660" w14:textId="77777777" w:rsidTr="007E70FA">
        <w:tc>
          <w:tcPr>
            <w:tcW w:w="2263" w:type="dxa"/>
          </w:tcPr>
          <w:p w14:paraId="68A539D6" w14:textId="77777777" w:rsidR="000A3CB9" w:rsidRPr="00015584" w:rsidRDefault="000A3CB9" w:rsidP="000A3CB9">
            <w:pPr>
              <w:pStyle w:val="NoSpacing"/>
              <w:rPr>
                <w:lang w:val="en-AU"/>
              </w:rPr>
            </w:pPr>
            <w:r w:rsidRPr="00015584">
              <w:rPr>
                <w:lang w:val="en-AU"/>
              </w:rPr>
              <w:t>description</w:t>
            </w:r>
          </w:p>
        </w:tc>
        <w:tc>
          <w:tcPr>
            <w:tcW w:w="6946" w:type="dxa"/>
          </w:tcPr>
          <w:p w14:paraId="25A8B2CA" w14:textId="77777777" w:rsidR="000A3CB9" w:rsidRPr="00015584" w:rsidRDefault="000A3CB9" w:rsidP="000A3CB9">
            <w:pPr>
              <w:pStyle w:val="NoSpacing"/>
              <w:rPr>
                <w:lang w:val="en-AU"/>
              </w:rPr>
            </w:pPr>
            <w:r w:rsidRPr="00015584">
              <w:rPr>
                <w:lang w:val="en-AU"/>
              </w:rPr>
              <w:t>a description of the test (there is no name field)</w:t>
            </w:r>
          </w:p>
        </w:tc>
      </w:tr>
      <w:tr w:rsidR="000A3CB9" w:rsidRPr="00015584" w14:paraId="5767CA02" w14:textId="77777777" w:rsidTr="007E70FA">
        <w:tc>
          <w:tcPr>
            <w:tcW w:w="2263" w:type="dxa"/>
          </w:tcPr>
          <w:p w14:paraId="4ACA264B" w14:textId="77777777" w:rsidR="000A3CB9" w:rsidRPr="00015584" w:rsidRDefault="000A3CB9" w:rsidP="00D42A9E">
            <w:pPr>
              <w:pStyle w:val="NoSpacing"/>
              <w:rPr>
                <w:lang w:val="en-AU"/>
              </w:rPr>
            </w:pPr>
            <w:proofErr w:type="spellStart"/>
            <w:r w:rsidRPr="00015584">
              <w:rPr>
                <w:lang w:val="en-AU"/>
              </w:rPr>
              <w:t>forassessmentonly</w:t>
            </w:r>
            <w:proofErr w:type="spellEnd"/>
          </w:p>
        </w:tc>
        <w:tc>
          <w:tcPr>
            <w:tcW w:w="6946" w:type="dxa"/>
          </w:tcPr>
          <w:p w14:paraId="482BE7C8" w14:textId="77777777" w:rsidR="000A3CB9" w:rsidRPr="00015584" w:rsidRDefault="000A3CB9" w:rsidP="00D42A9E">
            <w:pPr>
              <w:pStyle w:val="NoSpacing"/>
              <w:rPr>
                <w:lang w:val="en-AU"/>
              </w:rPr>
            </w:pPr>
            <w:r w:rsidRPr="00015584">
              <w:rPr>
                <w:lang w:val="en-AU"/>
              </w:rPr>
              <w:t>if the test is for assessment only</w:t>
            </w:r>
          </w:p>
        </w:tc>
      </w:tr>
      <w:tr w:rsidR="000A3CB9" w:rsidRPr="00015584" w14:paraId="61B478F1" w14:textId="77777777" w:rsidTr="007E70FA">
        <w:tc>
          <w:tcPr>
            <w:tcW w:w="2263" w:type="dxa"/>
          </w:tcPr>
          <w:p w14:paraId="43BD8D36" w14:textId="77777777" w:rsidR="000A3CB9" w:rsidRPr="00015584" w:rsidRDefault="000A3CB9" w:rsidP="00D42A9E">
            <w:pPr>
              <w:pStyle w:val="NoSpacing"/>
              <w:rPr>
                <w:lang w:val="en-AU"/>
              </w:rPr>
            </w:pPr>
            <w:proofErr w:type="spellStart"/>
            <w:r w:rsidRPr="00015584">
              <w:rPr>
                <w:lang w:val="en-AU"/>
              </w:rPr>
              <w:t>runtimeargs</w:t>
            </w:r>
            <w:proofErr w:type="spellEnd"/>
          </w:p>
        </w:tc>
        <w:tc>
          <w:tcPr>
            <w:tcW w:w="6946" w:type="dxa"/>
          </w:tcPr>
          <w:p w14:paraId="59DF2C54" w14:textId="77777777" w:rsidR="000A3CB9" w:rsidRPr="00015584" w:rsidRDefault="000A3CB9" w:rsidP="00D42A9E">
            <w:pPr>
              <w:pStyle w:val="NoSpacing"/>
              <w:rPr>
                <w:lang w:val="en-AU"/>
              </w:rPr>
            </w:pPr>
            <w:r w:rsidRPr="00015584">
              <w:rPr>
                <w:lang w:val="en-AU"/>
              </w:rPr>
              <w:t>runtime arguments specific to this test</w:t>
            </w:r>
          </w:p>
        </w:tc>
      </w:tr>
      <w:tr w:rsidR="000A3CB9" w:rsidRPr="00015584" w14:paraId="70701371" w14:textId="77777777" w:rsidTr="007E70FA">
        <w:tc>
          <w:tcPr>
            <w:tcW w:w="2263" w:type="dxa"/>
          </w:tcPr>
          <w:p w14:paraId="63909B00" w14:textId="77777777" w:rsidR="000A3CB9" w:rsidRPr="00015584" w:rsidRDefault="000A3CB9" w:rsidP="00D42A9E">
            <w:pPr>
              <w:pStyle w:val="NoSpacing"/>
              <w:rPr>
                <w:lang w:val="en-AU"/>
              </w:rPr>
            </w:pPr>
            <w:proofErr w:type="spellStart"/>
            <w:r w:rsidRPr="00015584">
              <w:rPr>
                <w:lang w:val="en-AU"/>
              </w:rPr>
              <w:lastRenderedPageBreak/>
              <w:t>ioastext</w:t>
            </w:r>
            <w:proofErr w:type="spellEnd"/>
          </w:p>
        </w:tc>
        <w:tc>
          <w:tcPr>
            <w:tcW w:w="6946" w:type="dxa"/>
          </w:tcPr>
          <w:p w14:paraId="3D974CF4" w14:textId="77777777" w:rsidR="000A3CB9" w:rsidRPr="00015584" w:rsidRDefault="000A3CB9" w:rsidP="00D768D1">
            <w:pPr>
              <w:pStyle w:val="NoSpacing"/>
              <w:rPr>
                <w:lang w:val="en-AU"/>
              </w:rPr>
            </w:pPr>
            <w:r w:rsidRPr="00015584">
              <w:rPr>
                <w:lang w:val="en-AU"/>
              </w:rPr>
              <w:t xml:space="preserve">if the input, output and </w:t>
            </w:r>
            <w:proofErr w:type="spellStart"/>
            <w:r w:rsidRPr="00015584">
              <w:rPr>
                <w:lang w:val="en-AU"/>
              </w:rPr>
              <w:t>outputerr</w:t>
            </w:r>
            <w:proofErr w:type="spellEnd"/>
            <w:r w:rsidRPr="00015584">
              <w:rPr>
                <w:lang w:val="en-AU"/>
              </w:rPr>
              <w:t xml:space="preserve"> fields </w:t>
            </w:r>
            <w:r w:rsidR="00D768D1" w:rsidRPr="00015584">
              <w:rPr>
                <w:lang w:val="en-AU"/>
              </w:rPr>
              <w:t>are</w:t>
            </w:r>
            <w:r w:rsidRPr="00015584">
              <w:rPr>
                <w:lang w:val="en-AU"/>
              </w:rPr>
              <w:t xml:space="preserve"> text rather than file pointers</w:t>
            </w:r>
          </w:p>
        </w:tc>
      </w:tr>
      <w:tr w:rsidR="000A3CB9" w:rsidRPr="00015584" w14:paraId="636386F3" w14:textId="77777777" w:rsidTr="007E70FA">
        <w:tc>
          <w:tcPr>
            <w:tcW w:w="2263" w:type="dxa"/>
          </w:tcPr>
          <w:p w14:paraId="16A6B7FC" w14:textId="77777777" w:rsidR="000A3CB9" w:rsidRPr="00015584" w:rsidRDefault="000A3CB9" w:rsidP="00D42A9E">
            <w:pPr>
              <w:pStyle w:val="NoSpacing"/>
              <w:rPr>
                <w:lang w:val="en-AU"/>
              </w:rPr>
            </w:pPr>
            <w:r w:rsidRPr="00015584">
              <w:rPr>
                <w:lang w:val="en-AU"/>
              </w:rPr>
              <w:t>input*</w:t>
            </w:r>
          </w:p>
        </w:tc>
        <w:tc>
          <w:tcPr>
            <w:tcW w:w="6946" w:type="dxa"/>
          </w:tcPr>
          <w:p w14:paraId="14ED019C" w14:textId="77777777" w:rsidR="000A3CB9" w:rsidRPr="00015584" w:rsidRDefault="000A3CB9" w:rsidP="00D42A9E">
            <w:pPr>
              <w:pStyle w:val="NoSpacing"/>
              <w:rPr>
                <w:lang w:val="en-AU"/>
              </w:rPr>
            </w:pPr>
            <w:r w:rsidRPr="00015584">
              <w:rPr>
                <w:lang w:val="en-AU"/>
              </w:rPr>
              <w:t>the input for the test (text or file pointer)</w:t>
            </w:r>
          </w:p>
        </w:tc>
      </w:tr>
      <w:tr w:rsidR="000A3CB9" w:rsidRPr="00015584" w14:paraId="41954C59" w14:textId="77777777" w:rsidTr="007E70FA">
        <w:tc>
          <w:tcPr>
            <w:tcW w:w="2263" w:type="dxa"/>
          </w:tcPr>
          <w:p w14:paraId="7C3D0AD7" w14:textId="77777777" w:rsidR="000A3CB9" w:rsidRPr="00015584" w:rsidRDefault="000A3CB9" w:rsidP="000A3CB9">
            <w:pPr>
              <w:pStyle w:val="NoSpacing"/>
              <w:rPr>
                <w:lang w:val="en-AU"/>
              </w:rPr>
            </w:pPr>
            <w:r w:rsidRPr="00015584">
              <w:rPr>
                <w:lang w:val="en-AU"/>
              </w:rPr>
              <w:t>output*</w:t>
            </w:r>
          </w:p>
        </w:tc>
        <w:tc>
          <w:tcPr>
            <w:tcW w:w="6946" w:type="dxa"/>
          </w:tcPr>
          <w:p w14:paraId="4CD5CFE4" w14:textId="77777777" w:rsidR="000A3CB9" w:rsidRPr="00015584" w:rsidRDefault="000A3CB9" w:rsidP="000A3CB9">
            <w:pPr>
              <w:pStyle w:val="NoSpacing"/>
              <w:rPr>
                <w:lang w:val="en-AU"/>
              </w:rPr>
            </w:pPr>
            <w:r w:rsidRPr="00015584">
              <w:rPr>
                <w:lang w:val="en-AU"/>
              </w:rPr>
              <w:t>the output for the test (text or file pointer)</w:t>
            </w:r>
          </w:p>
        </w:tc>
      </w:tr>
      <w:tr w:rsidR="000A3CB9" w:rsidRPr="00015584" w14:paraId="25CC61E8" w14:textId="77777777" w:rsidTr="007E70FA">
        <w:tc>
          <w:tcPr>
            <w:tcW w:w="2263" w:type="dxa"/>
          </w:tcPr>
          <w:p w14:paraId="179EC91A" w14:textId="77777777" w:rsidR="000A3CB9" w:rsidRPr="00015584" w:rsidRDefault="000A3CB9" w:rsidP="000A3CB9">
            <w:pPr>
              <w:pStyle w:val="NoSpacing"/>
              <w:rPr>
                <w:lang w:val="en-AU"/>
              </w:rPr>
            </w:pPr>
            <w:proofErr w:type="spellStart"/>
            <w:r w:rsidRPr="00015584">
              <w:rPr>
                <w:lang w:val="en-AU"/>
              </w:rPr>
              <w:t>outpu</w:t>
            </w:r>
            <w:r w:rsidR="00B4271F" w:rsidRPr="00015584">
              <w:rPr>
                <w:lang w:val="en-AU"/>
              </w:rPr>
              <w:t>t</w:t>
            </w:r>
            <w:r w:rsidRPr="00015584">
              <w:rPr>
                <w:lang w:val="en-AU"/>
              </w:rPr>
              <w:t>err</w:t>
            </w:r>
            <w:proofErr w:type="spellEnd"/>
            <w:r w:rsidRPr="00015584">
              <w:rPr>
                <w:lang w:val="en-AU"/>
              </w:rPr>
              <w:t>*</w:t>
            </w:r>
          </w:p>
        </w:tc>
        <w:tc>
          <w:tcPr>
            <w:tcW w:w="6946" w:type="dxa"/>
          </w:tcPr>
          <w:p w14:paraId="4195AAF5" w14:textId="77777777" w:rsidR="000A3CB9" w:rsidRPr="00015584" w:rsidRDefault="000A3CB9" w:rsidP="000A3CB9">
            <w:pPr>
              <w:pStyle w:val="NoSpacing"/>
              <w:rPr>
                <w:lang w:val="en-AU"/>
              </w:rPr>
            </w:pPr>
            <w:r w:rsidRPr="00015584">
              <w:rPr>
                <w:lang w:val="en-AU"/>
              </w:rPr>
              <w:t xml:space="preserve">the </w:t>
            </w:r>
            <w:proofErr w:type="spellStart"/>
            <w:r w:rsidRPr="00015584">
              <w:rPr>
                <w:lang w:val="en-AU"/>
              </w:rPr>
              <w:t>outputerr</w:t>
            </w:r>
            <w:proofErr w:type="spellEnd"/>
            <w:r w:rsidRPr="00015584">
              <w:rPr>
                <w:lang w:val="en-AU"/>
              </w:rPr>
              <w:t xml:space="preserve"> for the test (text or file pointer)</w:t>
            </w:r>
          </w:p>
        </w:tc>
      </w:tr>
      <w:tr w:rsidR="000A3CB9" w:rsidRPr="00015584" w14:paraId="32D69293" w14:textId="77777777" w:rsidTr="007E70FA">
        <w:tc>
          <w:tcPr>
            <w:tcW w:w="2263" w:type="dxa"/>
          </w:tcPr>
          <w:p w14:paraId="2CD4C026" w14:textId="77777777" w:rsidR="000A3CB9" w:rsidRPr="00015584" w:rsidRDefault="000A3CB9" w:rsidP="000A3CB9">
            <w:pPr>
              <w:pStyle w:val="NoSpacing"/>
              <w:rPr>
                <w:lang w:val="en-AU"/>
              </w:rPr>
            </w:pPr>
            <w:proofErr w:type="spellStart"/>
            <w:r w:rsidRPr="00015584">
              <w:rPr>
                <w:lang w:val="en-AU"/>
              </w:rPr>
              <w:t>retval</w:t>
            </w:r>
            <w:proofErr w:type="spellEnd"/>
          </w:p>
        </w:tc>
        <w:tc>
          <w:tcPr>
            <w:tcW w:w="6946" w:type="dxa"/>
          </w:tcPr>
          <w:p w14:paraId="78DC347D" w14:textId="77777777" w:rsidR="000A3CB9" w:rsidRPr="00015584" w:rsidRDefault="000A3CB9" w:rsidP="000A3CB9">
            <w:pPr>
              <w:pStyle w:val="NoSpacing"/>
              <w:rPr>
                <w:lang w:val="en-AU"/>
              </w:rPr>
            </w:pPr>
            <w:r w:rsidRPr="00015584">
              <w:rPr>
                <w:lang w:val="en-AU"/>
              </w:rPr>
              <w:t>the return value of the test</w:t>
            </w:r>
          </w:p>
        </w:tc>
      </w:tr>
      <w:tr w:rsidR="000A3CB9" w:rsidRPr="00015584" w14:paraId="1BDFE847" w14:textId="77777777" w:rsidTr="007E70FA">
        <w:tc>
          <w:tcPr>
            <w:tcW w:w="2263" w:type="dxa"/>
          </w:tcPr>
          <w:p w14:paraId="6CC1F248" w14:textId="77777777" w:rsidR="000A3CB9" w:rsidRPr="00015584" w:rsidRDefault="000A3CB9" w:rsidP="000A3CB9">
            <w:pPr>
              <w:pStyle w:val="NoSpacing"/>
              <w:rPr>
                <w:lang w:val="en-AU"/>
              </w:rPr>
            </w:pPr>
            <w:r w:rsidRPr="00015584">
              <w:rPr>
                <w:lang w:val="en-AU"/>
              </w:rPr>
              <w:t>ordering</w:t>
            </w:r>
          </w:p>
        </w:tc>
        <w:tc>
          <w:tcPr>
            <w:tcW w:w="6946" w:type="dxa"/>
          </w:tcPr>
          <w:p w14:paraId="6778AF09" w14:textId="77777777" w:rsidR="000A3CB9" w:rsidRPr="00015584" w:rsidRDefault="000A3CB9" w:rsidP="000A3CB9">
            <w:pPr>
              <w:pStyle w:val="NoSpacing"/>
              <w:rPr>
                <w:lang w:val="en-AU"/>
              </w:rPr>
            </w:pPr>
            <w:r w:rsidRPr="00015584">
              <w:rPr>
                <w:lang w:val="en-AU"/>
              </w:rPr>
              <w:t>an integer that defined the order of the test for the checkpoint</w:t>
            </w:r>
          </w:p>
        </w:tc>
      </w:tr>
      <w:tr w:rsidR="000A3CB9" w:rsidRPr="00015584" w14:paraId="2D54D6AF" w14:textId="77777777" w:rsidTr="007E70FA">
        <w:tc>
          <w:tcPr>
            <w:tcW w:w="2263" w:type="dxa"/>
          </w:tcPr>
          <w:p w14:paraId="77DEB6DE" w14:textId="77777777" w:rsidR="000A3CB9" w:rsidRPr="00015584" w:rsidRDefault="000A3CB9" w:rsidP="000A3CB9">
            <w:pPr>
              <w:pStyle w:val="NoSpacing"/>
              <w:rPr>
                <w:lang w:val="en-AU"/>
              </w:rPr>
            </w:pPr>
            <w:r w:rsidRPr="00015584">
              <w:rPr>
                <w:lang w:val="en-AU"/>
              </w:rPr>
              <w:t>marks</w:t>
            </w:r>
          </w:p>
        </w:tc>
        <w:tc>
          <w:tcPr>
            <w:tcW w:w="6946" w:type="dxa"/>
          </w:tcPr>
          <w:p w14:paraId="361A6300" w14:textId="77777777" w:rsidR="000A3CB9" w:rsidRPr="00015584" w:rsidRDefault="000A3CB9" w:rsidP="000B1C2A">
            <w:pPr>
              <w:pStyle w:val="NoSpacing"/>
              <w:keepNext/>
              <w:rPr>
                <w:lang w:val="en-AU"/>
              </w:rPr>
            </w:pPr>
            <w:r w:rsidRPr="00015584">
              <w:rPr>
                <w:lang w:val="en-AU"/>
              </w:rPr>
              <w:t>the marks for this specific test (marks are equally divided with any remainder added to the last test)</w:t>
            </w:r>
          </w:p>
        </w:tc>
      </w:tr>
    </w:tbl>
    <w:p w14:paraId="2ABCCFB1" w14:textId="77777777" w:rsidR="000B1C2A" w:rsidRPr="00B90CE7" w:rsidRDefault="000B1C2A" w:rsidP="00C31E1E">
      <w:pPr>
        <w:pStyle w:val="NoSpacing"/>
        <w:rPr>
          <w:i/>
          <w:lang w:val="en-AU"/>
        </w:rPr>
      </w:pPr>
      <w:r w:rsidRPr="00B90CE7">
        <w:rPr>
          <w:i/>
          <w:lang w:val="en-AU"/>
        </w:rPr>
        <w:t xml:space="preserve">Table </w:t>
      </w:r>
      <w:r w:rsidR="00184837" w:rsidRPr="00B90CE7">
        <w:rPr>
          <w:i/>
          <w:lang w:val="en-AU"/>
        </w:rPr>
        <w:fldChar w:fldCharType="begin"/>
      </w:r>
      <w:r w:rsidR="00184837" w:rsidRPr="00B90CE7">
        <w:rPr>
          <w:i/>
          <w:lang w:val="en-AU"/>
        </w:rPr>
        <w:instrText xml:space="preserve"> SEQ Table \* ARABIC </w:instrText>
      </w:r>
      <w:r w:rsidR="00184837" w:rsidRPr="00B90CE7">
        <w:rPr>
          <w:i/>
          <w:lang w:val="en-AU"/>
        </w:rPr>
        <w:fldChar w:fldCharType="separate"/>
      </w:r>
      <w:r w:rsidR="003C6B0D" w:rsidRPr="00B90CE7">
        <w:rPr>
          <w:i/>
          <w:noProof/>
          <w:lang w:val="en-AU"/>
        </w:rPr>
        <w:t>4</w:t>
      </w:r>
      <w:r w:rsidR="00184837" w:rsidRPr="00B90CE7">
        <w:rPr>
          <w:i/>
          <w:noProof/>
          <w:lang w:val="en-AU"/>
        </w:rPr>
        <w:fldChar w:fldCharType="end"/>
      </w:r>
      <w:r w:rsidRPr="00B90CE7">
        <w:rPr>
          <w:i/>
          <w:lang w:val="en-AU"/>
        </w:rPr>
        <w:t xml:space="preserve">: The </w:t>
      </w:r>
      <w:proofErr w:type="spellStart"/>
      <w:r w:rsidRPr="00B90CE7">
        <w:rPr>
          <w:i/>
          <w:lang w:val="en-AU"/>
        </w:rPr>
        <w:t>mdl_</w:t>
      </w:r>
      <w:r w:rsidR="00C77E4E" w:rsidRPr="00B90CE7">
        <w:rPr>
          <w:i/>
          <w:lang w:val="en-AU"/>
        </w:rPr>
        <w:t>CodeHandIn</w:t>
      </w:r>
      <w:r w:rsidRPr="00B90CE7">
        <w:rPr>
          <w:i/>
          <w:lang w:val="en-AU"/>
        </w:rPr>
        <w:t>_test</w:t>
      </w:r>
      <w:proofErr w:type="spellEnd"/>
      <w:r w:rsidRPr="00B90CE7">
        <w:rPr>
          <w:i/>
          <w:lang w:val="en-AU"/>
        </w:rPr>
        <w:t xml:space="preserve"> table that defines a single specific test.</w:t>
      </w:r>
    </w:p>
    <w:p w14:paraId="28788428" w14:textId="77777777" w:rsidR="008205C8" w:rsidRPr="00015584" w:rsidRDefault="008205C8" w:rsidP="008205C8">
      <w:pPr>
        <w:pStyle w:val="NoSpacing"/>
        <w:rPr>
          <w:lang w:val="en-AU"/>
        </w:rPr>
      </w:pPr>
      <w:r w:rsidRPr="00015584">
        <w:rPr>
          <w:lang w:val="en-AU"/>
        </w:rPr>
        <w:t xml:space="preserve">* </w:t>
      </w:r>
      <w:r w:rsidR="00C31E1E" w:rsidRPr="00015584">
        <w:rPr>
          <w:lang w:val="en-AU"/>
        </w:rPr>
        <w:t>Fields</w:t>
      </w:r>
      <w:r w:rsidRPr="00015584">
        <w:rPr>
          <w:lang w:val="en-AU"/>
        </w:rPr>
        <w:t xml:space="preserve"> that can accept values of 1333&lt;= chars or files pointers which are later looked up in the file system by the web service.</w:t>
      </w:r>
    </w:p>
    <w:p w14:paraId="3272B79E" w14:textId="3DC515C6" w:rsidR="0008163A" w:rsidRPr="00015584" w:rsidRDefault="0008163A" w:rsidP="002210E2">
      <w:pPr>
        <w:pStyle w:val="Heading5"/>
      </w:pPr>
      <w:proofErr w:type="spellStart"/>
      <w:r w:rsidRPr="00015584">
        <w:t>mdl_</w:t>
      </w:r>
      <w:r w:rsidR="00015584" w:rsidRPr="00015584">
        <w:t>C</w:t>
      </w:r>
      <w:r w:rsidRPr="00015584">
        <w:t>od</w:t>
      </w:r>
      <w:r w:rsidR="00015584" w:rsidRPr="00015584">
        <w:t>e</w:t>
      </w:r>
      <w:r w:rsidRPr="00015584">
        <w:t>handin_submission</w:t>
      </w:r>
      <w:proofErr w:type="spellEnd"/>
    </w:p>
    <w:p w14:paraId="75FAEE01" w14:textId="5FE6BDBA" w:rsidR="0008163A" w:rsidRPr="00015584" w:rsidRDefault="0008163A" w:rsidP="0008163A">
      <w:pPr>
        <w:pStyle w:val="NoSpacing"/>
        <w:rPr>
          <w:lang w:val="en-AU"/>
        </w:rPr>
      </w:pPr>
      <w:r w:rsidRPr="00015584">
        <w:rPr>
          <w:lang w:val="en-AU"/>
        </w:rPr>
        <w:t xml:space="preserve">The </w:t>
      </w:r>
      <w:proofErr w:type="spellStart"/>
      <w:r w:rsidRPr="00015584">
        <w:rPr>
          <w:lang w:val="en-AU"/>
        </w:rPr>
        <w:t>mdl_</w:t>
      </w:r>
      <w:r w:rsidR="00015584" w:rsidRPr="00015584">
        <w:rPr>
          <w:lang w:val="en-AU"/>
        </w:rPr>
        <w:t>C</w:t>
      </w:r>
      <w:r w:rsidRPr="00015584">
        <w:rPr>
          <w:lang w:val="en-AU"/>
        </w:rPr>
        <w:t>od</w:t>
      </w:r>
      <w:r w:rsidR="00015584" w:rsidRPr="00015584">
        <w:rPr>
          <w:lang w:val="en-AU"/>
        </w:rPr>
        <w:t>e</w:t>
      </w:r>
      <w:r w:rsidRPr="00015584">
        <w:rPr>
          <w:lang w:val="en-AU"/>
        </w:rPr>
        <w:t>handin_submission</w:t>
      </w:r>
      <w:proofErr w:type="spellEnd"/>
      <w:r w:rsidRPr="00015584">
        <w:rPr>
          <w:lang w:val="en-AU"/>
        </w:rPr>
        <w:t xml:space="preserve"> </w:t>
      </w:r>
      <w:r w:rsidR="00A02A67" w:rsidRPr="00015584">
        <w:rPr>
          <w:lang w:val="en-AU"/>
        </w:rPr>
        <w:t xml:space="preserve">table </w:t>
      </w:r>
      <w:r w:rsidR="00D36E7E" w:rsidRPr="00015584">
        <w:rPr>
          <w:lang w:val="en-AU"/>
        </w:rPr>
        <w:t xml:space="preserve">extends the assignment submission </w:t>
      </w:r>
      <w:r w:rsidRPr="00015584">
        <w:rPr>
          <w:lang w:val="en-AU"/>
        </w:rPr>
        <w:t xml:space="preserve">features </w:t>
      </w:r>
      <w:r w:rsidR="00D36E7E" w:rsidRPr="00015584">
        <w:rPr>
          <w:lang w:val="en-AU"/>
        </w:rPr>
        <w:t xml:space="preserve">with features specific to the </w:t>
      </w:r>
      <w:r w:rsidR="00074A4D" w:rsidRPr="00015584">
        <w:rPr>
          <w:lang w:val="en-AU"/>
        </w:rPr>
        <w:t>Moodle</w:t>
      </w:r>
      <w:r w:rsidRPr="00015584">
        <w:rPr>
          <w:lang w:val="en-AU"/>
        </w:rPr>
        <w:t xml:space="preserve"> </w:t>
      </w:r>
      <w:r w:rsidR="00C77E4E" w:rsidRPr="00015584">
        <w:rPr>
          <w:lang w:val="en-AU"/>
        </w:rPr>
        <w:t>CodeHandIn</w:t>
      </w:r>
      <w:r w:rsidRPr="00015584">
        <w:rPr>
          <w:lang w:val="en-AU"/>
        </w:rPr>
        <w:t xml:space="preserve"> package.</w:t>
      </w:r>
      <w:r w:rsidR="00D36E7E" w:rsidRPr="00015584">
        <w:rPr>
          <w:lang w:val="en-AU"/>
        </w:rPr>
        <w:t xml:space="preserve"> </w:t>
      </w:r>
    </w:p>
    <w:tbl>
      <w:tblPr>
        <w:tblStyle w:val="TableGrid"/>
        <w:tblW w:w="0" w:type="auto"/>
        <w:tblLook w:val="04A0" w:firstRow="1" w:lastRow="0" w:firstColumn="1" w:lastColumn="0" w:noHBand="0" w:noVBand="1"/>
      </w:tblPr>
      <w:tblGrid>
        <w:gridCol w:w="2263"/>
        <w:gridCol w:w="6946"/>
      </w:tblGrid>
      <w:tr w:rsidR="000A3CB9" w:rsidRPr="00015584" w14:paraId="779E580B" w14:textId="77777777" w:rsidTr="007E70FA">
        <w:tc>
          <w:tcPr>
            <w:tcW w:w="2263" w:type="dxa"/>
          </w:tcPr>
          <w:p w14:paraId="368992C0" w14:textId="77777777" w:rsidR="000A3CB9" w:rsidRPr="00015584" w:rsidRDefault="000A3CB9" w:rsidP="000A3CB9">
            <w:pPr>
              <w:pStyle w:val="NoSpacing"/>
              <w:rPr>
                <w:lang w:val="en-AU"/>
              </w:rPr>
            </w:pPr>
            <w:proofErr w:type="spellStart"/>
            <w:r w:rsidRPr="00015584">
              <w:rPr>
                <w:lang w:val="en-AU"/>
              </w:rPr>
              <w:t>autograde</w:t>
            </w:r>
            <w:proofErr w:type="spellEnd"/>
          </w:p>
        </w:tc>
        <w:tc>
          <w:tcPr>
            <w:tcW w:w="6946" w:type="dxa"/>
          </w:tcPr>
          <w:p w14:paraId="56CFA94A" w14:textId="77777777" w:rsidR="000A3CB9" w:rsidRPr="00015584" w:rsidRDefault="000A3CB9" w:rsidP="000A3CB9">
            <w:pPr>
              <w:pStyle w:val="NoSpacing"/>
              <w:rPr>
                <w:lang w:val="en-AU"/>
              </w:rPr>
            </w:pPr>
            <w:r w:rsidRPr="00015584">
              <w:rPr>
                <w:lang w:val="en-AU"/>
              </w:rPr>
              <w:t>the grade from the automatic assessment</w:t>
            </w:r>
          </w:p>
        </w:tc>
      </w:tr>
      <w:tr w:rsidR="000A3CB9" w:rsidRPr="00015584" w14:paraId="18F9065F" w14:textId="77777777" w:rsidTr="007E70FA">
        <w:tc>
          <w:tcPr>
            <w:tcW w:w="2263" w:type="dxa"/>
          </w:tcPr>
          <w:p w14:paraId="10A487DF" w14:textId="77777777" w:rsidR="000A3CB9" w:rsidRPr="00015584" w:rsidRDefault="000A3CB9" w:rsidP="000A3CB9">
            <w:pPr>
              <w:pStyle w:val="NoSpacing"/>
              <w:rPr>
                <w:lang w:val="en-AU"/>
              </w:rPr>
            </w:pPr>
            <w:proofErr w:type="spellStart"/>
            <w:r w:rsidRPr="00015584">
              <w:rPr>
                <w:lang w:val="en-AU"/>
              </w:rPr>
              <w:t>stylegrade</w:t>
            </w:r>
            <w:proofErr w:type="spellEnd"/>
          </w:p>
        </w:tc>
        <w:tc>
          <w:tcPr>
            <w:tcW w:w="6946" w:type="dxa"/>
          </w:tcPr>
          <w:p w14:paraId="12FD42D1" w14:textId="77777777" w:rsidR="000A3CB9" w:rsidRPr="00015584" w:rsidRDefault="000A3CB9" w:rsidP="000A3CB9">
            <w:pPr>
              <w:pStyle w:val="NoSpacing"/>
              <w:rPr>
                <w:lang w:val="en-AU"/>
              </w:rPr>
            </w:pPr>
            <w:r w:rsidRPr="00015584">
              <w:rPr>
                <w:lang w:val="en-AU"/>
              </w:rPr>
              <w:t>the grade for style supplied by the teacher</w:t>
            </w:r>
          </w:p>
        </w:tc>
      </w:tr>
      <w:tr w:rsidR="000A3CB9" w:rsidRPr="00015584" w14:paraId="6330D378" w14:textId="77777777" w:rsidTr="007E70FA">
        <w:trPr>
          <w:trHeight w:val="70"/>
        </w:trPr>
        <w:tc>
          <w:tcPr>
            <w:tcW w:w="2263" w:type="dxa"/>
          </w:tcPr>
          <w:p w14:paraId="24763811" w14:textId="77777777" w:rsidR="000A3CB9" w:rsidRPr="00015584" w:rsidRDefault="000A3CB9" w:rsidP="000A3CB9">
            <w:pPr>
              <w:pStyle w:val="NoSpacing"/>
              <w:rPr>
                <w:lang w:val="en-AU"/>
              </w:rPr>
            </w:pPr>
            <w:r w:rsidRPr="00015584">
              <w:rPr>
                <w:lang w:val="en-AU"/>
              </w:rPr>
              <w:t>compiles</w:t>
            </w:r>
          </w:p>
        </w:tc>
        <w:tc>
          <w:tcPr>
            <w:tcW w:w="6946" w:type="dxa"/>
          </w:tcPr>
          <w:p w14:paraId="66519793" w14:textId="77777777" w:rsidR="000A3CB9" w:rsidRPr="00015584" w:rsidRDefault="000A3CB9" w:rsidP="000B1C2A">
            <w:pPr>
              <w:pStyle w:val="NoSpacing"/>
              <w:keepNext/>
              <w:rPr>
                <w:lang w:val="en-AU"/>
              </w:rPr>
            </w:pPr>
            <w:r w:rsidRPr="00015584">
              <w:rPr>
                <w:lang w:val="en-AU"/>
              </w:rPr>
              <w:t>if the project compiles</w:t>
            </w:r>
          </w:p>
        </w:tc>
      </w:tr>
    </w:tbl>
    <w:p w14:paraId="632D801A" w14:textId="3D1547D9" w:rsidR="002D5AF7" w:rsidRPr="00015584" w:rsidRDefault="000B1C2A" w:rsidP="000B1C2A">
      <w:pPr>
        <w:pStyle w:val="Caption"/>
        <w:rPr>
          <w:sz w:val="22"/>
          <w:szCs w:val="22"/>
          <w:lang w:val="en-AU"/>
        </w:rPr>
      </w:pPr>
      <w:r w:rsidRPr="00015584">
        <w:rPr>
          <w:sz w:val="22"/>
          <w:szCs w:val="22"/>
          <w:lang w:val="en-AU"/>
        </w:rPr>
        <w:t xml:space="preserve">Table </w:t>
      </w:r>
      <w:r w:rsidRPr="00015584">
        <w:rPr>
          <w:sz w:val="22"/>
          <w:szCs w:val="22"/>
          <w:lang w:val="en-AU"/>
        </w:rPr>
        <w:fldChar w:fldCharType="begin"/>
      </w:r>
      <w:r w:rsidRPr="00015584">
        <w:rPr>
          <w:sz w:val="22"/>
          <w:szCs w:val="22"/>
          <w:lang w:val="en-AU"/>
        </w:rPr>
        <w:instrText xml:space="preserve"> SEQ Table \* ARABIC </w:instrText>
      </w:r>
      <w:r w:rsidRPr="00015584">
        <w:rPr>
          <w:sz w:val="22"/>
          <w:szCs w:val="22"/>
          <w:lang w:val="en-AU"/>
        </w:rPr>
        <w:fldChar w:fldCharType="separate"/>
      </w:r>
      <w:r w:rsidR="003C6B0D" w:rsidRPr="00015584">
        <w:rPr>
          <w:noProof/>
          <w:sz w:val="22"/>
          <w:szCs w:val="22"/>
          <w:lang w:val="en-AU"/>
        </w:rPr>
        <w:t>5</w:t>
      </w:r>
      <w:r w:rsidRPr="00015584">
        <w:rPr>
          <w:sz w:val="22"/>
          <w:szCs w:val="22"/>
          <w:lang w:val="en-AU"/>
        </w:rPr>
        <w:fldChar w:fldCharType="end"/>
      </w:r>
      <w:r w:rsidRPr="00015584">
        <w:rPr>
          <w:sz w:val="22"/>
          <w:szCs w:val="22"/>
          <w:lang w:val="en-AU"/>
        </w:rPr>
        <w:t xml:space="preserve">: The </w:t>
      </w:r>
      <w:proofErr w:type="spellStart"/>
      <w:r w:rsidRPr="00015584">
        <w:rPr>
          <w:sz w:val="22"/>
          <w:szCs w:val="22"/>
          <w:lang w:val="en-AU"/>
        </w:rPr>
        <w:t>mdl_</w:t>
      </w:r>
      <w:r w:rsidR="00323EC7">
        <w:rPr>
          <w:sz w:val="22"/>
          <w:szCs w:val="22"/>
          <w:lang w:val="en-AU"/>
        </w:rPr>
        <w:t>C</w:t>
      </w:r>
      <w:r w:rsidRPr="00015584">
        <w:rPr>
          <w:sz w:val="22"/>
          <w:szCs w:val="22"/>
          <w:lang w:val="en-AU"/>
        </w:rPr>
        <w:t>od</w:t>
      </w:r>
      <w:r w:rsidR="00323EC7">
        <w:rPr>
          <w:sz w:val="22"/>
          <w:szCs w:val="22"/>
          <w:lang w:val="en-AU"/>
        </w:rPr>
        <w:t>e</w:t>
      </w:r>
      <w:r w:rsidRPr="00015584">
        <w:rPr>
          <w:sz w:val="22"/>
          <w:szCs w:val="22"/>
          <w:lang w:val="en-AU"/>
        </w:rPr>
        <w:t>handin_</w:t>
      </w:r>
      <w:proofErr w:type="gramStart"/>
      <w:r w:rsidRPr="00015584">
        <w:rPr>
          <w:sz w:val="22"/>
          <w:szCs w:val="22"/>
          <w:lang w:val="en-AU"/>
        </w:rPr>
        <w:t>submission</w:t>
      </w:r>
      <w:proofErr w:type="spellEnd"/>
      <w:r w:rsidRPr="00015584">
        <w:rPr>
          <w:sz w:val="22"/>
          <w:szCs w:val="22"/>
          <w:lang w:val="en-AU"/>
        </w:rPr>
        <w:t>, that</w:t>
      </w:r>
      <w:proofErr w:type="gramEnd"/>
      <w:r w:rsidRPr="00015584">
        <w:rPr>
          <w:sz w:val="22"/>
          <w:szCs w:val="22"/>
          <w:lang w:val="en-AU"/>
        </w:rPr>
        <w:t xml:space="preserve"> contains </w:t>
      </w:r>
      <w:r w:rsidR="00C77E4E" w:rsidRPr="00015584">
        <w:rPr>
          <w:sz w:val="22"/>
          <w:szCs w:val="22"/>
          <w:lang w:val="en-AU"/>
        </w:rPr>
        <w:t>CodeHandIn</w:t>
      </w:r>
      <w:r w:rsidRPr="00015584">
        <w:rPr>
          <w:sz w:val="22"/>
          <w:szCs w:val="22"/>
          <w:lang w:val="en-AU"/>
        </w:rPr>
        <w:t xml:space="preserve"> specific options extend</w:t>
      </w:r>
      <w:r w:rsidR="00D21711" w:rsidRPr="00015584">
        <w:rPr>
          <w:sz w:val="22"/>
          <w:szCs w:val="22"/>
          <w:lang w:val="en-AU"/>
        </w:rPr>
        <w:t>ing</w:t>
      </w:r>
      <w:r w:rsidRPr="00015584">
        <w:rPr>
          <w:sz w:val="22"/>
          <w:szCs w:val="22"/>
          <w:lang w:val="en-AU"/>
        </w:rPr>
        <w:t xml:space="preserve"> the </w:t>
      </w:r>
      <w:proofErr w:type="spellStart"/>
      <w:r w:rsidRPr="00015584">
        <w:rPr>
          <w:sz w:val="22"/>
          <w:szCs w:val="22"/>
          <w:lang w:val="en-AU"/>
        </w:rPr>
        <w:t>mdl_assignment_submission</w:t>
      </w:r>
      <w:proofErr w:type="spellEnd"/>
      <w:r w:rsidRPr="00015584">
        <w:rPr>
          <w:sz w:val="22"/>
          <w:szCs w:val="22"/>
          <w:lang w:val="en-AU"/>
        </w:rPr>
        <w:t xml:space="preserve"> table of the assignment module</w:t>
      </w:r>
    </w:p>
    <w:p w14:paraId="5E81A8CF" w14:textId="3BDF0927" w:rsidR="00015584" w:rsidRDefault="00015584" w:rsidP="002210E2">
      <w:pPr>
        <w:pStyle w:val="Heading5"/>
      </w:pPr>
      <w:proofErr w:type="spellStart"/>
      <w:r w:rsidRPr="00015584">
        <w:t>mdl_</w:t>
      </w:r>
      <w:r w:rsidR="00323EC7">
        <w:t>C</w:t>
      </w:r>
      <w:r w:rsidRPr="00015584">
        <w:t>odehandin_</w:t>
      </w:r>
      <w:r w:rsidR="00AE077A" w:rsidRPr="00AE077A">
        <w:t>codehandin_runtime</w:t>
      </w:r>
      <w:proofErr w:type="spellEnd"/>
      <w:r w:rsidR="00AE077A">
        <w:t xml:space="preserve"> </w:t>
      </w:r>
      <w:r w:rsidR="00EE4067">
        <w:t>[deprecated]</w:t>
      </w:r>
    </w:p>
    <w:p w14:paraId="5B8BCCF9" w14:textId="609F46E8" w:rsidR="00AE077A" w:rsidRDefault="00AE077A" w:rsidP="00AE077A">
      <w:pPr>
        <w:rPr>
          <w:lang w:val="en-AU"/>
        </w:rPr>
      </w:pPr>
      <w:r>
        <w:rPr>
          <w:lang w:val="en-AU"/>
        </w:rPr>
        <w:t xml:space="preserve">Stored the runtimes for different languages, is </w:t>
      </w:r>
      <w:r w:rsidR="00EE4067">
        <w:rPr>
          <w:lang w:val="en-AU"/>
        </w:rPr>
        <w:t xml:space="preserve">now handled by the </w:t>
      </w:r>
      <w:proofErr w:type="spellStart"/>
      <w:r w:rsidR="00EE4067">
        <w:rPr>
          <w:lang w:val="en-AU"/>
        </w:rPr>
        <w:t>mdl</w:t>
      </w:r>
      <w:r w:rsidRPr="00AE077A">
        <w:rPr>
          <w:lang w:val="en-AU"/>
        </w:rPr>
        <w:t>_CodeHandIn_proglang</w:t>
      </w:r>
      <w:proofErr w:type="spellEnd"/>
      <w:r>
        <w:rPr>
          <w:lang w:val="en-AU"/>
        </w:rPr>
        <w:t xml:space="preserve"> table.</w:t>
      </w:r>
      <w:r w:rsidR="00EE4067">
        <w:rPr>
          <w:lang w:val="en-AU"/>
        </w:rPr>
        <w:t xml:space="preserve"> Though some functionality was not carried over as it was not used.</w:t>
      </w:r>
    </w:p>
    <w:p w14:paraId="639859A8" w14:textId="77777777" w:rsidR="00A221E5" w:rsidRPr="00015584" w:rsidRDefault="00074A4D" w:rsidP="002210E2">
      <w:pPr>
        <w:pStyle w:val="Heading3"/>
      </w:pPr>
      <w:bookmarkStart w:id="74" w:name="_Ref403068235"/>
      <w:bookmarkStart w:id="75" w:name="_Ref403068271"/>
      <w:bookmarkStart w:id="76" w:name="_Ref403068277"/>
      <w:bookmarkStart w:id="77" w:name="_Ref403308948"/>
      <w:bookmarkStart w:id="78" w:name="_Ref403308953"/>
      <w:bookmarkStart w:id="79" w:name="_Toc403336566"/>
      <w:bookmarkStart w:id="80" w:name="_Toc403371493"/>
      <w:r w:rsidRPr="00015584">
        <w:t>Moodle</w:t>
      </w:r>
      <w:r w:rsidR="00A221E5" w:rsidRPr="00015584">
        <w:t xml:space="preserve"> Webservice</w:t>
      </w:r>
      <w:bookmarkEnd w:id="74"/>
      <w:bookmarkEnd w:id="75"/>
      <w:bookmarkEnd w:id="76"/>
      <w:bookmarkEnd w:id="77"/>
      <w:bookmarkEnd w:id="78"/>
      <w:bookmarkEnd w:id="79"/>
      <w:bookmarkEnd w:id="80"/>
    </w:p>
    <w:p w14:paraId="66B477AB" w14:textId="77777777" w:rsidR="00D82D98" w:rsidRPr="00015584" w:rsidRDefault="00DA0F1B" w:rsidP="009C4A1A">
      <w:pPr>
        <w:rPr>
          <w:lang w:val="en-AU"/>
        </w:rPr>
      </w:pPr>
      <w:r w:rsidRPr="00015584">
        <w:rPr>
          <w:lang w:val="en-AU"/>
        </w:rPr>
        <w:t>The Webservice provides external</w:t>
      </w:r>
      <w:r w:rsidR="004458DD" w:rsidRPr="00015584">
        <w:rPr>
          <w:lang w:val="en-AU"/>
        </w:rPr>
        <w:t xml:space="preserve"> services for the fetching </w:t>
      </w:r>
      <w:r w:rsidR="000A4B65" w:rsidRPr="00015584">
        <w:rPr>
          <w:lang w:val="en-AU"/>
        </w:rPr>
        <w:t xml:space="preserve">of </w:t>
      </w:r>
      <w:r w:rsidR="00C77E4E" w:rsidRPr="00015584">
        <w:rPr>
          <w:lang w:val="en-AU"/>
        </w:rPr>
        <w:t>CodeHandIn</w:t>
      </w:r>
      <w:r w:rsidRPr="00015584">
        <w:rPr>
          <w:lang w:val="en-AU"/>
        </w:rPr>
        <w:t xml:space="preserve"> </w:t>
      </w:r>
      <w:r w:rsidR="004458DD" w:rsidRPr="00015584">
        <w:rPr>
          <w:lang w:val="en-AU"/>
        </w:rPr>
        <w:t xml:space="preserve">information, </w:t>
      </w:r>
      <w:r w:rsidR="000A4B65" w:rsidRPr="00015584">
        <w:rPr>
          <w:lang w:val="en-AU"/>
        </w:rPr>
        <w:t xml:space="preserve">the </w:t>
      </w:r>
      <w:r w:rsidR="004458DD" w:rsidRPr="00015584">
        <w:rPr>
          <w:lang w:val="en-AU"/>
        </w:rPr>
        <w:t xml:space="preserve">testing of </w:t>
      </w:r>
      <w:proofErr w:type="gramStart"/>
      <w:r w:rsidR="004458DD" w:rsidRPr="00015584">
        <w:rPr>
          <w:lang w:val="en-AU"/>
        </w:rPr>
        <w:t>assignments</w:t>
      </w:r>
      <w:proofErr w:type="gramEnd"/>
      <w:r w:rsidR="004458DD" w:rsidRPr="00015584">
        <w:rPr>
          <w:lang w:val="en-AU"/>
        </w:rPr>
        <w:t xml:space="preserve"> and the creation and modification of the </w:t>
      </w:r>
      <w:r w:rsidR="00C77E4E" w:rsidRPr="00015584">
        <w:rPr>
          <w:lang w:val="en-AU"/>
        </w:rPr>
        <w:t>CodeHandIn</w:t>
      </w:r>
      <w:r w:rsidR="004458DD" w:rsidRPr="00015584">
        <w:rPr>
          <w:lang w:val="en-AU"/>
        </w:rPr>
        <w:t xml:space="preserve"> assignment specification</w:t>
      </w:r>
      <w:r w:rsidR="00DF3C5C" w:rsidRPr="00015584">
        <w:rPr>
          <w:lang w:val="en-AU"/>
        </w:rPr>
        <w:t xml:space="preserve">. A complete </w:t>
      </w:r>
      <w:r w:rsidR="00B4271F" w:rsidRPr="00015584">
        <w:rPr>
          <w:lang w:val="en-AU"/>
        </w:rPr>
        <w:t>list</w:t>
      </w:r>
      <w:r w:rsidR="00DF3C5C" w:rsidRPr="00015584">
        <w:rPr>
          <w:lang w:val="en-AU"/>
        </w:rPr>
        <w:t xml:space="preserve"> of functions provided by the Webservice are described in the following table.</w:t>
      </w:r>
    </w:p>
    <w:tbl>
      <w:tblPr>
        <w:tblStyle w:val="TableGrid"/>
        <w:tblpPr w:leftFromText="180" w:rightFromText="180" w:vertAnchor="text" w:horzAnchor="margin" w:tblpY="-124"/>
        <w:tblW w:w="0" w:type="auto"/>
        <w:tblLook w:val="04A0" w:firstRow="1" w:lastRow="0" w:firstColumn="1" w:lastColumn="0" w:noHBand="0" w:noVBand="1"/>
      </w:tblPr>
      <w:tblGrid>
        <w:gridCol w:w="2790"/>
        <w:gridCol w:w="1524"/>
        <w:gridCol w:w="5036"/>
      </w:tblGrid>
      <w:tr w:rsidR="00D82D98" w:rsidRPr="00015584" w14:paraId="57B0C766" w14:textId="77777777" w:rsidTr="007E70FA">
        <w:tc>
          <w:tcPr>
            <w:tcW w:w="9350" w:type="dxa"/>
            <w:gridSpan w:val="3"/>
          </w:tcPr>
          <w:p w14:paraId="345FBBB4" w14:textId="77777777" w:rsidR="00D82D98" w:rsidRPr="00015584" w:rsidRDefault="00D82D98" w:rsidP="00D82D98">
            <w:pPr>
              <w:rPr>
                <w:b/>
                <w:lang w:val="en-AU"/>
              </w:rPr>
            </w:pPr>
            <w:r w:rsidRPr="00015584">
              <w:rPr>
                <w:b/>
                <w:lang w:val="en-AU"/>
              </w:rPr>
              <w:lastRenderedPageBreak/>
              <w:t>Fetching services</w:t>
            </w:r>
          </w:p>
        </w:tc>
      </w:tr>
      <w:tr w:rsidR="00D82D98" w:rsidRPr="00015584" w14:paraId="0C02AA68" w14:textId="77777777" w:rsidTr="007E70FA">
        <w:tc>
          <w:tcPr>
            <w:tcW w:w="2790" w:type="dxa"/>
          </w:tcPr>
          <w:p w14:paraId="33DE7A2F" w14:textId="77777777" w:rsidR="00D82D98" w:rsidRPr="00015584" w:rsidRDefault="00D82D98" w:rsidP="00D82D98">
            <w:pPr>
              <w:rPr>
                <w:b/>
                <w:lang w:val="en-AU"/>
              </w:rPr>
            </w:pPr>
            <w:r w:rsidRPr="00015584">
              <w:rPr>
                <w:b/>
                <w:lang w:val="en-AU"/>
              </w:rPr>
              <w:t>Service name</w:t>
            </w:r>
          </w:p>
        </w:tc>
        <w:tc>
          <w:tcPr>
            <w:tcW w:w="1524" w:type="dxa"/>
          </w:tcPr>
          <w:p w14:paraId="790226A7" w14:textId="77777777" w:rsidR="00D82D98" w:rsidRPr="00015584" w:rsidRDefault="00D82D98" w:rsidP="00D82D98">
            <w:pPr>
              <w:rPr>
                <w:b/>
                <w:lang w:val="en-AU"/>
              </w:rPr>
            </w:pPr>
            <w:r w:rsidRPr="00015584">
              <w:rPr>
                <w:b/>
                <w:lang w:val="en-AU"/>
              </w:rPr>
              <w:t>New/Updated</w:t>
            </w:r>
          </w:p>
        </w:tc>
        <w:tc>
          <w:tcPr>
            <w:tcW w:w="5036" w:type="dxa"/>
          </w:tcPr>
          <w:p w14:paraId="6291BCBE" w14:textId="77777777" w:rsidR="00D82D98" w:rsidRPr="00015584" w:rsidRDefault="00D82D98" w:rsidP="00D82D98">
            <w:pPr>
              <w:rPr>
                <w:b/>
                <w:lang w:val="en-AU"/>
              </w:rPr>
            </w:pPr>
            <w:r w:rsidRPr="00015584">
              <w:rPr>
                <w:b/>
                <w:lang w:val="en-AU"/>
              </w:rPr>
              <w:t>Service description</w:t>
            </w:r>
          </w:p>
        </w:tc>
      </w:tr>
      <w:tr w:rsidR="00D82D98" w:rsidRPr="00015584" w14:paraId="7B447AF2" w14:textId="77777777" w:rsidTr="007E70FA">
        <w:tc>
          <w:tcPr>
            <w:tcW w:w="2790" w:type="dxa"/>
          </w:tcPr>
          <w:p w14:paraId="5D50020A" w14:textId="77777777" w:rsidR="00D82D98" w:rsidRPr="00015584" w:rsidRDefault="00D82D98" w:rsidP="00D82D98">
            <w:pPr>
              <w:rPr>
                <w:lang w:val="en-AU"/>
              </w:rPr>
            </w:pPr>
            <w:proofErr w:type="spellStart"/>
            <w:r w:rsidRPr="00015584">
              <w:rPr>
                <w:lang w:val="en-AU"/>
              </w:rPr>
              <w:t>fetch_assignments</w:t>
            </w:r>
            <w:proofErr w:type="spellEnd"/>
          </w:p>
        </w:tc>
        <w:tc>
          <w:tcPr>
            <w:tcW w:w="1524" w:type="dxa"/>
          </w:tcPr>
          <w:p w14:paraId="616B248E" w14:textId="77777777" w:rsidR="00D82D98" w:rsidRPr="00015584" w:rsidRDefault="00D82D98" w:rsidP="00D82D98">
            <w:pPr>
              <w:rPr>
                <w:lang w:val="en-AU"/>
              </w:rPr>
            </w:pPr>
            <w:r w:rsidRPr="00015584">
              <w:rPr>
                <w:lang w:val="en-AU"/>
              </w:rPr>
              <w:t>U</w:t>
            </w:r>
          </w:p>
        </w:tc>
        <w:tc>
          <w:tcPr>
            <w:tcW w:w="5036" w:type="dxa"/>
          </w:tcPr>
          <w:p w14:paraId="66663D24" w14:textId="77777777" w:rsidR="00D82D98" w:rsidRPr="00015584" w:rsidRDefault="00D82D98" w:rsidP="00D82D98">
            <w:pPr>
              <w:rPr>
                <w:lang w:val="en-AU"/>
              </w:rPr>
            </w:pPr>
            <w:r w:rsidRPr="00015584">
              <w:rPr>
                <w:lang w:val="en-AU"/>
              </w:rPr>
              <w:t xml:space="preserve">Return all or only the basic details of all or one of the available assignments for a specified user. </w:t>
            </w:r>
          </w:p>
        </w:tc>
      </w:tr>
      <w:tr w:rsidR="00D82D98" w:rsidRPr="00015584" w14:paraId="57726247" w14:textId="77777777" w:rsidTr="007E70FA">
        <w:tc>
          <w:tcPr>
            <w:tcW w:w="2790" w:type="dxa"/>
          </w:tcPr>
          <w:p w14:paraId="0D2D9333" w14:textId="77777777" w:rsidR="00D82D98" w:rsidRPr="00015584" w:rsidRDefault="00D82D98" w:rsidP="00D82D98">
            <w:pPr>
              <w:rPr>
                <w:lang w:val="en-AU"/>
              </w:rPr>
            </w:pPr>
            <w:proofErr w:type="spellStart"/>
            <w:r w:rsidRPr="00015584">
              <w:rPr>
                <w:lang w:val="en-AU"/>
              </w:rPr>
              <w:t>fetch_assignment_files</w:t>
            </w:r>
            <w:proofErr w:type="spellEnd"/>
          </w:p>
        </w:tc>
        <w:tc>
          <w:tcPr>
            <w:tcW w:w="1524" w:type="dxa"/>
          </w:tcPr>
          <w:p w14:paraId="2874B39E" w14:textId="77777777" w:rsidR="00D82D98" w:rsidRPr="00015584" w:rsidRDefault="00D82D98" w:rsidP="00D82D98">
            <w:pPr>
              <w:rPr>
                <w:lang w:val="en-AU"/>
              </w:rPr>
            </w:pPr>
            <w:r w:rsidRPr="00015584">
              <w:rPr>
                <w:lang w:val="en-AU"/>
              </w:rPr>
              <w:t>U</w:t>
            </w:r>
          </w:p>
        </w:tc>
        <w:tc>
          <w:tcPr>
            <w:tcW w:w="5036" w:type="dxa"/>
          </w:tcPr>
          <w:p w14:paraId="201B6EB2" w14:textId="77777777" w:rsidR="00D82D98" w:rsidRPr="00015584" w:rsidRDefault="00D82D98" w:rsidP="00D82D98">
            <w:pPr>
              <w:rPr>
                <w:lang w:val="en-AU"/>
              </w:rPr>
            </w:pPr>
            <w:r w:rsidRPr="00015584">
              <w:rPr>
                <w:lang w:val="en-AU"/>
              </w:rPr>
              <w:t>Return any files provided for an assignment</w:t>
            </w:r>
          </w:p>
        </w:tc>
      </w:tr>
      <w:tr w:rsidR="00D82D98" w:rsidRPr="00015584" w14:paraId="6D9D67DD" w14:textId="77777777" w:rsidTr="007E70FA">
        <w:tc>
          <w:tcPr>
            <w:tcW w:w="2790" w:type="dxa"/>
          </w:tcPr>
          <w:p w14:paraId="5A311FCC" w14:textId="77777777" w:rsidR="00D82D98" w:rsidRPr="00015584" w:rsidRDefault="00D82D98" w:rsidP="00D82D98">
            <w:pPr>
              <w:rPr>
                <w:lang w:val="en-AU"/>
              </w:rPr>
            </w:pPr>
            <w:proofErr w:type="spellStart"/>
            <w:r w:rsidRPr="00015584">
              <w:rPr>
                <w:lang w:val="en-AU"/>
              </w:rPr>
              <w:t>fetch_uploaded_assignment</w:t>
            </w:r>
            <w:proofErr w:type="spellEnd"/>
          </w:p>
        </w:tc>
        <w:tc>
          <w:tcPr>
            <w:tcW w:w="1524" w:type="dxa"/>
          </w:tcPr>
          <w:p w14:paraId="299DC56E" w14:textId="77777777" w:rsidR="00D82D98" w:rsidRPr="00015584" w:rsidRDefault="00D82D98" w:rsidP="00D82D98">
            <w:pPr>
              <w:rPr>
                <w:lang w:val="en-AU"/>
              </w:rPr>
            </w:pPr>
            <w:r w:rsidRPr="00015584">
              <w:rPr>
                <w:lang w:val="en-AU"/>
              </w:rPr>
              <w:t>N</w:t>
            </w:r>
          </w:p>
        </w:tc>
        <w:tc>
          <w:tcPr>
            <w:tcW w:w="5036" w:type="dxa"/>
          </w:tcPr>
          <w:p w14:paraId="24ABCB27" w14:textId="77777777" w:rsidR="00D82D98" w:rsidRPr="00015584" w:rsidRDefault="00D82D98" w:rsidP="00D82D98">
            <w:pPr>
              <w:rPr>
                <w:lang w:val="en-AU"/>
              </w:rPr>
            </w:pPr>
            <w:r w:rsidRPr="00015584">
              <w:rPr>
                <w:lang w:val="en-AU"/>
              </w:rPr>
              <w:t>Return files uploaded for an assignment</w:t>
            </w:r>
          </w:p>
        </w:tc>
      </w:tr>
      <w:tr w:rsidR="00D82D98" w:rsidRPr="00015584" w14:paraId="1EEEBC77" w14:textId="77777777" w:rsidTr="007E70FA">
        <w:tc>
          <w:tcPr>
            <w:tcW w:w="2790" w:type="dxa"/>
          </w:tcPr>
          <w:p w14:paraId="4AA67B2D" w14:textId="77777777" w:rsidR="00D82D98" w:rsidRPr="00015584" w:rsidRDefault="00D82D98" w:rsidP="00D82D98">
            <w:pPr>
              <w:rPr>
                <w:lang w:val="en-AU"/>
              </w:rPr>
            </w:pPr>
            <w:proofErr w:type="spellStart"/>
            <w:r w:rsidRPr="00015584">
              <w:rPr>
                <w:lang w:val="en-AU"/>
              </w:rPr>
              <w:t>fetch_file_list</w:t>
            </w:r>
            <w:proofErr w:type="spellEnd"/>
          </w:p>
        </w:tc>
        <w:tc>
          <w:tcPr>
            <w:tcW w:w="1524" w:type="dxa"/>
          </w:tcPr>
          <w:p w14:paraId="6FD04AC8" w14:textId="77777777" w:rsidR="00D82D98" w:rsidRPr="00015584" w:rsidRDefault="00D82D98" w:rsidP="00D82D98">
            <w:pPr>
              <w:rPr>
                <w:lang w:val="en-AU"/>
              </w:rPr>
            </w:pPr>
            <w:r w:rsidRPr="00015584">
              <w:rPr>
                <w:lang w:val="en-AU"/>
              </w:rPr>
              <w:t>U</w:t>
            </w:r>
          </w:p>
        </w:tc>
        <w:tc>
          <w:tcPr>
            <w:tcW w:w="5036" w:type="dxa"/>
          </w:tcPr>
          <w:p w14:paraId="24D1C7E7" w14:textId="77777777" w:rsidR="00D82D98" w:rsidRPr="00015584" w:rsidRDefault="00D82D98" w:rsidP="000B68F4">
            <w:pPr>
              <w:rPr>
                <w:lang w:val="en-AU"/>
              </w:rPr>
            </w:pPr>
            <w:r w:rsidRPr="00015584">
              <w:rPr>
                <w:lang w:val="en-AU"/>
              </w:rPr>
              <w:t xml:space="preserve">Return a list of </w:t>
            </w:r>
            <w:r w:rsidR="000B68F4" w:rsidRPr="00015584">
              <w:rPr>
                <w:lang w:val="en-AU"/>
              </w:rPr>
              <w:t xml:space="preserve">submitted </w:t>
            </w:r>
            <w:r w:rsidRPr="00015584">
              <w:rPr>
                <w:lang w:val="en-AU"/>
              </w:rPr>
              <w:t>files</w:t>
            </w:r>
            <w:r w:rsidR="000B68F4" w:rsidRPr="00015584">
              <w:rPr>
                <w:lang w:val="en-AU"/>
              </w:rPr>
              <w:t xml:space="preserve"> and their </w:t>
            </w:r>
            <w:r w:rsidR="00D1071C" w:rsidRPr="00015584">
              <w:rPr>
                <w:lang w:val="en-AU"/>
              </w:rPr>
              <w:t>information</w:t>
            </w:r>
            <w:r w:rsidRPr="00015584">
              <w:rPr>
                <w:lang w:val="en-AU"/>
              </w:rPr>
              <w:t xml:space="preserve"> </w:t>
            </w:r>
            <w:r w:rsidR="000B68F4" w:rsidRPr="00015584">
              <w:rPr>
                <w:lang w:val="en-AU"/>
              </w:rPr>
              <w:t>for a specific assignment.</w:t>
            </w:r>
          </w:p>
        </w:tc>
      </w:tr>
      <w:tr w:rsidR="00D82D98" w:rsidRPr="00015584" w14:paraId="4EB7F261" w14:textId="77777777" w:rsidTr="007E70FA">
        <w:tc>
          <w:tcPr>
            <w:tcW w:w="9350" w:type="dxa"/>
            <w:gridSpan w:val="3"/>
          </w:tcPr>
          <w:p w14:paraId="47C0E903" w14:textId="77777777" w:rsidR="00D82D98" w:rsidRPr="00015584" w:rsidRDefault="00D82D98" w:rsidP="00D82D98">
            <w:pPr>
              <w:rPr>
                <w:b/>
                <w:lang w:val="en-AU"/>
              </w:rPr>
            </w:pPr>
            <w:r w:rsidRPr="00015584">
              <w:rPr>
                <w:b/>
                <w:lang w:val="en-AU"/>
              </w:rPr>
              <w:t>Testing services</w:t>
            </w:r>
          </w:p>
        </w:tc>
      </w:tr>
      <w:tr w:rsidR="00D82D98" w:rsidRPr="00015584" w14:paraId="135CB739" w14:textId="77777777" w:rsidTr="007E70FA">
        <w:tc>
          <w:tcPr>
            <w:tcW w:w="2790" w:type="dxa"/>
          </w:tcPr>
          <w:p w14:paraId="01DA485C" w14:textId="77777777" w:rsidR="00D82D98" w:rsidRPr="00015584" w:rsidRDefault="00D82D98" w:rsidP="00D82D98">
            <w:pPr>
              <w:rPr>
                <w:b/>
                <w:lang w:val="en-AU"/>
              </w:rPr>
            </w:pPr>
            <w:r w:rsidRPr="00015584">
              <w:rPr>
                <w:b/>
                <w:lang w:val="en-AU"/>
              </w:rPr>
              <w:t>Service name</w:t>
            </w:r>
          </w:p>
        </w:tc>
        <w:tc>
          <w:tcPr>
            <w:tcW w:w="1524" w:type="dxa"/>
          </w:tcPr>
          <w:p w14:paraId="2E16B216" w14:textId="77777777" w:rsidR="00D82D98" w:rsidRPr="00015584" w:rsidRDefault="00D836BB" w:rsidP="00D82D98">
            <w:pPr>
              <w:rPr>
                <w:b/>
                <w:lang w:val="en-AU"/>
              </w:rPr>
            </w:pPr>
            <w:r w:rsidRPr="00015584">
              <w:rPr>
                <w:b/>
                <w:lang w:val="en-AU"/>
              </w:rPr>
              <w:t>New/Updated</w:t>
            </w:r>
          </w:p>
        </w:tc>
        <w:tc>
          <w:tcPr>
            <w:tcW w:w="5036" w:type="dxa"/>
          </w:tcPr>
          <w:p w14:paraId="37BAC678" w14:textId="77777777" w:rsidR="00D82D98" w:rsidRPr="00015584" w:rsidRDefault="00D82D98" w:rsidP="00D82D98">
            <w:pPr>
              <w:rPr>
                <w:b/>
                <w:lang w:val="en-AU"/>
              </w:rPr>
            </w:pPr>
            <w:r w:rsidRPr="00015584">
              <w:rPr>
                <w:b/>
                <w:lang w:val="en-AU"/>
              </w:rPr>
              <w:t>Service description</w:t>
            </w:r>
          </w:p>
        </w:tc>
      </w:tr>
      <w:tr w:rsidR="00D82D98" w:rsidRPr="00015584" w14:paraId="16A8642D" w14:textId="77777777" w:rsidTr="007E70FA">
        <w:tc>
          <w:tcPr>
            <w:tcW w:w="2790" w:type="dxa"/>
          </w:tcPr>
          <w:p w14:paraId="66EDC013" w14:textId="77777777" w:rsidR="00D82D98" w:rsidRPr="00015584" w:rsidRDefault="00D82D98" w:rsidP="00D82D98">
            <w:pPr>
              <w:rPr>
                <w:lang w:val="en-AU"/>
              </w:rPr>
            </w:pPr>
            <w:proofErr w:type="spellStart"/>
            <w:r w:rsidRPr="00015584">
              <w:rPr>
                <w:lang w:val="en-AU"/>
              </w:rPr>
              <w:t>upload_assignment</w:t>
            </w:r>
            <w:proofErr w:type="spellEnd"/>
          </w:p>
        </w:tc>
        <w:tc>
          <w:tcPr>
            <w:tcW w:w="1524" w:type="dxa"/>
          </w:tcPr>
          <w:p w14:paraId="49EE85D9" w14:textId="77777777" w:rsidR="00D82D98" w:rsidRPr="00015584" w:rsidRDefault="00D82D98" w:rsidP="00D82D98">
            <w:pPr>
              <w:rPr>
                <w:lang w:val="en-AU"/>
              </w:rPr>
            </w:pPr>
            <w:r w:rsidRPr="00015584">
              <w:rPr>
                <w:lang w:val="en-AU"/>
              </w:rPr>
              <w:t>U</w:t>
            </w:r>
          </w:p>
        </w:tc>
        <w:tc>
          <w:tcPr>
            <w:tcW w:w="5036" w:type="dxa"/>
          </w:tcPr>
          <w:p w14:paraId="5E91B3B7" w14:textId="77777777" w:rsidR="00D82D98" w:rsidRPr="00015584" w:rsidRDefault="00D82D98" w:rsidP="00974CFB">
            <w:pPr>
              <w:rPr>
                <w:lang w:val="en-AU"/>
              </w:rPr>
            </w:pPr>
            <w:r w:rsidRPr="00015584">
              <w:rPr>
                <w:lang w:val="en-AU"/>
              </w:rPr>
              <w:t xml:space="preserve">Upload a submission to </w:t>
            </w:r>
            <w:r w:rsidR="00074A4D" w:rsidRPr="00015584">
              <w:rPr>
                <w:lang w:val="en-AU"/>
              </w:rPr>
              <w:t>Moodle</w:t>
            </w:r>
            <w:r w:rsidR="00974CFB" w:rsidRPr="00015584">
              <w:rPr>
                <w:lang w:val="en-AU"/>
              </w:rPr>
              <w:t xml:space="preserve"> with an option to test and or make the final submission.</w:t>
            </w:r>
          </w:p>
        </w:tc>
      </w:tr>
      <w:tr w:rsidR="00D82D98" w:rsidRPr="00015584" w14:paraId="0D20F4EA" w14:textId="77777777" w:rsidTr="007E70FA">
        <w:tc>
          <w:tcPr>
            <w:tcW w:w="9350" w:type="dxa"/>
            <w:gridSpan w:val="3"/>
          </w:tcPr>
          <w:p w14:paraId="5517CD04" w14:textId="77777777" w:rsidR="00D82D98" w:rsidRPr="00015584" w:rsidRDefault="00D82D98" w:rsidP="00D82D98">
            <w:pPr>
              <w:rPr>
                <w:b/>
                <w:lang w:val="en-AU"/>
              </w:rPr>
            </w:pPr>
            <w:r w:rsidRPr="00015584">
              <w:rPr>
                <w:b/>
                <w:lang w:val="en-AU"/>
              </w:rPr>
              <w:t>Creation/Update services</w:t>
            </w:r>
          </w:p>
        </w:tc>
      </w:tr>
      <w:tr w:rsidR="00D82D98" w:rsidRPr="00015584" w14:paraId="4868245D" w14:textId="77777777" w:rsidTr="007E70FA">
        <w:tc>
          <w:tcPr>
            <w:tcW w:w="2790" w:type="dxa"/>
          </w:tcPr>
          <w:p w14:paraId="44605C0C" w14:textId="77777777" w:rsidR="00D82D98" w:rsidRPr="00015584" w:rsidRDefault="00D82D98" w:rsidP="00D82D98">
            <w:pPr>
              <w:rPr>
                <w:b/>
                <w:lang w:val="en-AU"/>
              </w:rPr>
            </w:pPr>
            <w:r w:rsidRPr="00015584">
              <w:rPr>
                <w:b/>
                <w:lang w:val="en-AU"/>
              </w:rPr>
              <w:t>Service name</w:t>
            </w:r>
          </w:p>
        </w:tc>
        <w:tc>
          <w:tcPr>
            <w:tcW w:w="1524" w:type="dxa"/>
          </w:tcPr>
          <w:p w14:paraId="3FB80430" w14:textId="77777777" w:rsidR="00D82D98" w:rsidRPr="00015584" w:rsidRDefault="00D836BB" w:rsidP="00D82D98">
            <w:pPr>
              <w:rPr>
                <w:b/>
                <w:lang w:val="en-AU"/>
              </w:rPr>
            </w:pPr>
            <w:r w:rsidRPr="00015584">
              <w:rPr>
                <w:b/>
                <w:lang w:val="en-AU"/>
              </w:rPr>
              <w:t>New/Updated</w:t>
            </w:r>
          </w:p>
        </w:tc>
        <w:tc>
          <w:tcPr>
            <w:tcW w:w="5036" w:type="dxa"/>
          </w:tcPr>
          <w:p w14:paraId="11857863" w14:textId="77777777" w:rsidR="00D82D98" w:rsidRPr="00015584" w:rsidRDefault="00D82D98" w:rsidP="00D82D98">
            <w:pPr>
              <w:rPr>
                <w:b/>
                <w:lang w:val="en-AU"/>
              </w:rPr>
            </w:pPr>
            <w:r w:rsidRPr="00015584">
              <w:rPr>
                <w:b/>
                <w:lang w:val="en-AU"/>
              </w:rPr>
              <w:t>Service description</w:t>
            </w:r>
          </w:p>
        </w:tc>
      </w:tr>
      <w:tr w:rsidR="00D82D98" w:rsidRPr="00015584" w14:paraId="23ECE258" w14:textId="77777777" w:rsidTr="007E70FA">
        <w:tc>
          <w:tcPr>
            <w:tcW w:w="2790" w:type="dxa"/>
          </w:tcPr>
          <w:p w14:paraId="5E47D8AD" w14:textId="77777777" w:rsidR="00D82D98" w:rsidRPr="00015584" w:rsidRDefault="00D82D98" w:rsidP="00D82D98">
            <w:pPr>
              <w:rPr>
                <w:lang w:val="en-AU"/>
              </w:rPr>
            </w:pPr>
            <w:proofErr w:type="spellStart"/>
            <w:r w:rsidRPr="00015584">
              <w:rPr>
                <w:lang w:val="en-AU"/>
              </w:rPr>
              <w:t>create_test</w:t>
            </w:r>
            <w:proofErr w:type="spellEnd"/>
          </w:p>
        </w:tc>
        <w:tc>
          <w:tcPr>
            <w:tcW w:w="1524" w:type="dxa"/>
          </w:tcPr>
          <w:p w14:paraId="05505D56" w14:textId="77777777" w:rsidR="00D82D98" w:rsidRPr="00015584" w:rsidRDefault="00D82D98" w:rsidP="00D82D98">
            <w:pPr>
              <w:rPr>
                <w:lang w:val="en-AU"/>
              </w:rPr>
            </w:pPr>
            <w:r w:rsidRPr="00015584">
              <w:rPr>
                <w:lang w:val="en-AU"/>
              </w:rPr>
              <w:t>U</w:t>
            </w:r>
          </w:p>
        </w:tc>
        <w:tc>
          <w:tcPr>
            <w:tcW w:w="5036" w:type="dxa"/>
          </w:tcPr>
          <w:p w14:paraId="771962B6" w14:textId="77777777" w:rsidR="00D82D98" w:rsidRPr="00015584" w:rsidRDefault="00D82D98" w:rsidP="00D82D98">
            <w:pPr>
              <w:rPr>
                <w:lang w:val="en-AU"/>
              </w:rPr>
            </w:pPr>
            <w:r w:rsidRPr="00015584">
              <w:rPr>
                <w:lang w:val="en-AU"/>
              </w:rPr>
              <w:t xml:space="preserve">Creates a test for a given </w:t>
            </w:r>
            <w:r w:rsidR="00C77E4E" w:rsidRPr="00015584">
              <w:rPr>
                <w:lang w:val="en-AU"/>
              </w:rPr>
              <w:t>CodeHandIn</w:t>
            </w:r>
            <w:r w:rsidRPr="00015584">
              <w:rPr>
                <w:lang w:val="en-AU"/>
              </w:rPr>
              <w:t xml:space="preserve"> checkpoint</w:t>
            </w:r>
          </w:p>
        </w:tc>
      </w:tr>
      <w:tr w:rsidR="00D82D98" w:rsidRPr="00015584" w14:paraId="5FC7C703" w14:textId="77777777" w:rsidTr="007E70FA">
        <w:tc>
          <w:tcPr>
            <w:tcW w:w="2790" w:type="dxa"/>
          </w:tcPr>
          <w:p w14:paraId="51B4181E" w14:textId="77777777" w:rsidR="00D82D98" w:rsidRPr="00015584" w:rsidRDefault="00D82D98" w:rsidP="00D82D98">
            <w:pPr>
              <w:rPr>
                <w:lang w:val="en-AU"/>
              </w:rPr>
            </w:pPr>
            <w:proofErr w:type="spellStart"/>
            <w:r w:rsidRPr="00015584">
              <w:rPr>
                <w:lang w:val="en-AU"/>
              </w:rPr>
              <w:t>create_checkpoint</w:t>
            </w:r>
            <w:proofErr w:type="spellEnd"/>
          </w:p>
        </w:tc>
        <w:tc>
          <w:tcPr>
            <w:tcW w:w="1524" w:type="dxa"/>
          </w:tcPr>
          <w:p w14:paraId="050E220D" w14:textId="77777777" w:rsidR="00D82D98" w:rsidRPr="00015584" w:rsidRDefault="00D82D98" w:rsidP="00D82D98">
            <w:pPr>
              <w:rPr>
                <w:lang w:val="en-AU"/>
              </w:rPr>
            </w:pPr>
            <w:r w:rsidRPr="00015584">
              <w:rPr>
                <w:lang w:val="en-AU"/>
              </w:rPr>
              <w:t>U</w:t>
            </w:r>
          </w:p>
        </w:tc>
        <w:tc>
          <w:tcPr>
            <w:tcW w:w="5036" w:type="dxa"/>
          </w:tcPr>
          <w:p w14:paraId="0A3CF676" w14:textId="77777777" w:rsidR="00D82D98" w:rsidRPr="00015584" w:rsidRDefault="00D82D98" w:rsidP="00D82D98">
            <w:pPr>
              <w:rPr>
                <w:lang w:val="en-AU"/>
              </w:rPr>
            </w:pPr>
            <w:r w:rsidRPr="00015584">
              <w:rPr>
                <w:lang w:val="en-AU"/>
              </w:rPr>
              <w:t xml:space="preserve">Creates a template for a given </w:t>
            </w:r>
            <w:r w:rsidR="00C77E4E" w:rsidRPr="00015584">
              <w:rPr>
                <w:lang w:val="en-AU"/>
              </w:rPr>
              <w:t>CodeHandIn</w:t>
            </w:r>
            <w:r w:rsidRPr="00015584">
              <w:rPr>
                <w:lang w:val="en-AU"/>
              </w:rPr>
              <w:t xml:space="preserve"> activity with specified name and description',</w:t>
            </w:r>
          </w:p>
        </w:tc>
      </w:tr>
      <w:tr w:rsidR="00D82D98" w:rsidRPr="00015584" w14:paraId="75B69E61" w14:textId="77777777" w:rsidTr="007E70FA">
        <w:trPr>
          <w:trHeight w:val="624"/>
        </w:trPr>
        <w:tc>
          <w:tcPr>
            <w:tcW w:w="2790" w:type="dxa"/>
          </w:tcPr>
          <w:p w14:paraId="0E2A9622" w14:textId="77777777" w:rsidR="00D82D98" w:rsidRPr="00015584" w:rsidRDefault="00D82D98" w:rsidP="00D82D98">
            <w:pPr>
              <w:rPr>
                <w:lang w:val="en-AU"/>
              </w:rPr>
            </w:pPr>
            <w:proofErr w:type="spellStart"/>
            <w:r w:rsidRPr="00015584">
              <w:rPr>
                <w:lang w:val="en-AU"/>
              </w:rPr>
              <w:t>update_</w:t>
            </w:r>
            <w:r w:rsidR="00C77E4E" w:rsidRPr="00015584">
              <w:rPr>
                <w:lang w:val="en-AU"/>
              </w:rPr>
              <w:t>CodeHandIn</w:t>
            </w:r>
            <w:proofErr w:type="spellEnd"/>
          </w:p>
        </w:tc>
        <w:tc>
          <w:tcPr>
            <w:tcW w:w="1524" w:type="dxa"/>
          </w:tcPr>
          <w:p w14:paraId="12CE5A3D" w14:textId="77777777" w:rsidR="00D82D98" w:rsidRPr="00015584" w:rsidRDefault="00D82D98" w:rsidP="00D82D98">
            <w:pPr>
              <w:rPr>
                <w:lang w:val="en-AU"/>
              </w:rPr>
            </w:pPr>
            <w:r w:rsidRPr="00015584">
              <w:rPr>
                <w:lang w:val="en-AU"/>
              </w:rPr>
              <w:t>N</w:t>
            </w:r>
          </w:p>
        </w:tc>
        <w:tc>
          <w:tcPr>
            <w:tcW w:w="5036" w:type="dxa"/>
          </w:tcPr>
          <w:p w14:paraId="11689F5E" w14:textId="77777777" w:rsidR="00D82D98" w:rsidRPr="00015584" w:rsidRDefault="00D82D98" w:rsidP="00D82D98">
            <w:pPr>
              <w:rPr>
                <w:lang w:val="en-AU"/>
              </w:rPr>
            </w:pPr>
            <w:r w:rsidRPr="00015584">
              <w:rPr>
                <w:lang w:val="en-AU"/>
              </w:rPr>
              <w:t xml:space="preserve">Updates a </w:t>
            </w:r>
            <w:r w:rsidR="00C77E4E" w:rsidRPr="00015584">
              <w:rPr>
                <w:lang w:val="en-AU"/>
              </w:rPr>
              <w:t>CodeHandIn</w:t>
            </w:r>
            <w:r w:rsidRPr="00015584">
              <w:rPr>
                <w:lang w:val="en-AU"/>
              </w:rPr>
              <w:t xml:space="preserve"> to match the provided </w:t>
            </w:r>
            <w:proofErr w:type="spellStart"/>
            <w:r w:rsidRPr="00015584">
              <w:rPr>
                <w:lang w:val="en-AU"/>
              </w:rPr>
              <w:t>JSONObject</w:t>
            </w:r>
            <w:proofErr w:type="spellEnd"/>
            <w:r w:rsidRPr="00015584">
              <w:rPr>
                <w:lang w:val="en-AU"/>
              </w:rPr>
              <w:t xml:space="preserve"> and test files.</w:t>
            </w:r>
          </w:p>
        </w:tc>
      </w:tr>
    </w:tbl>
    <w:p w14:paraId="79E6E925" w14:textId="26132DCF" w:rsidR="007B55AF" w:rsidRPr="00015584" w:rsidRDefault="007B55AF" w:rsidP="007B55AF">
      <w:pPr>
        <w:pStyle w:val="Caption"/>
        <w:keepNext/>
        <w:rPr>
          <w:sz w:val="22"/>
          <w:lang w:val="en-AU"/>
        </w:rPr>
      </w:pPr>
      <w:bookmarkStart w:id="81" w:name="_Ref402875708"/>
      <w:r w:rsidRPr="00015584">
        <w:rPr>
          <w:sz w:val="22"/>
          <w:lang w:val="en-AU"/>
        </w:rPr>
        <w:t xml:space="preserve">Table </w:t>
      </w:r>
      <w:r w:rsidR="000A3CB9" w:rsidRPr="00015584">
        <w:rPr>
          <w:sz w:val="22"/>
          <w:lang w:val="en-AU"/>
        </w:rPr>
        <w:fldChar w:fldCharType="begin"/>
      </w:r>
      <w:r w:rsidR="000A3CB9" w:rsidRPr="00015584">
        <w:rPr>
          <w:sz w:val="22"/>
          <w:lang w:val="en-AU"/>
        </w:rPr>
        <w:instrText xml:space="preserve"> SEQ Table \* ARABIC </w:instrText>
      </w:r>
      <w:r w:rsidR="000A3CB9" w:rsidRPr="00015584">
        <w:rPr>
          <w:sz w:val="22"/>
          <w:lang w:val="en-AU"/>
        </w:rPr>
        <w:fldChar w:fldCharType="separate"/>
      </w:r>
      <w:r w:rsidR="003C6B0D" w:rsidRPr="00015584">
        <w:rPr>
          <w:noProof/>
          <w:sz w:val="22"/>
          <w:lang w:val="en-AU"/>
        </w:rPr>
        <w:t>6</w:t>
      </w:r>
      <w:r w:rsidR="000A3CB9" w:rsidRPr="00015584">
        <w:rPr>
          <w:sz w:val="22"/>
          <w:lang w:val="en-AU"/>
        </w:rPr>
        <w:fldChar w:fldCharType="end"/>
      </w:r>
      <w:bookmarkEnd w:id="81"/>
      <w:r w:rsidRPr="00015584">
        <w:rPr>
          <w:sz w:val="22"/>
          <w:lang w:val="en-AU"/>
        </w:rPr>
        <w:t>: Webservi</w:t>
      </w:r>
      <w:r w:rsidR="00247344" w:rsidRPr="00015584">
        <w:rPr>
          <w:sz w:val="22"/>
          <w:lang w:val="en-AU"/>
        </w:rPr>
        <w:t>ce functions, N – new function U</w:t>
      </w:r>
      <w:r w:rsidRPr="00015584">
        <w:rPr>
          <w:sz w:val="22"/>
          <w:lang w:val="en-AU"/>
        </w:rPr>
        <w:t xml:space="preserve"> – existing </w:t>
      </w:r>
      <w:r w:rsidR="00247344" w:rsidRPr="00015584">
        <w:rPr>
          <w:sz w:val="22"/>
          <w:lang w:val="en-AU"/>
        </w:rPr>
        <w:t>Updated</w:t>
      </w:r>
      <w:r w:rsidRPr="00015584">
        <w:rPr>
          <w:sz w:val="22"/>
          <w:lang w:val="en-AU"/>
        </w:rPr>
        <w:t xml:space="preserve"> function</w:t>
      </w:r>
    </w:p>
    <w:p w14:paraId="2A8B1EAA" w14:textId="77777777" w:rsidR="00465720" w:rsidRPr="00015584" w:rsidRDefault="000A4B65" w:rsidP="009C4A1A">
      <w:pPr>
        <w:rPr>
          <w:lang w:val="en-AU"/>
        </w:rPr>
      </w:pPr>
      <w:r w:rsidRPr="00015584">
        <w:rPr>
          <w:lang w:val="en-AU"/>
        </w:rPr>
        <w:t xml:space="preserve">Many of the web services functions </w:t>
      </w:r>
      <w:r w:rsidR="00E154F8" w:rsidRPr="00015584">
        <w:rPr>
          <w:lang w:val="en-AU"/>
        </w:rPr>
        <w:t>were already developed from the previous project but with the change to architecture most of these functions were rewritten</w:t>
      </w:r>
      <w:r w:rsidR="009C4A1A" w:rsidRPr="00015584">
        <w:rPr>
          <w:lang w:val="en-AU"/>
        </w:rPr>
        <w:t xml:space="preserve"> </w:t>
      </w:r>
      <w:r w:rsidR="00E154F8" w:rsidRPr="00015584">
        <w:rPr>
          <w:lang w:val="en-AU"/>
        </w:rPr>
        <w:t xml:space="preserve">to use the </w:t>
      </w:r>
      <w:r w:rsidR="009C4A1A" w:rsidRPr="00015584">
        <w:rPr>
          <w:lang w:val="en-AU"/>
        </w:rPr>
        <w:t>a</w:t>
      </w:r>
      <w:r w:rsidR="00E154F8" w:rsidRPr="00015584">
        <w:rPr>
          <w:lang w:val="en-AU"/>
        </w:rPr>
        <w:t xml:space="preserve">ssignment module tables and </w:t>
      </w:r>
      <w:r w:rsidR="009C4A1A" w:rsidRPr="00015584">
        <w:rPr>
          <w:lang w:val="en-AU"/>
        </w:rPr>
        <w:t xml:space="preserve">adapted to the simpler </w:t>
      </w:r>
      <w:r w:rsidR="00C77E4E" w:rsidRPr="00015584">
        <w:rPr>
          <w:lang w:val="en-AU"/>
        </w:rPr>
        <w:t>CodeHandIn</w:t>
      </w:r>
      <w:r w:rsidR="009C4A1A" w:rsidRPr="00015584">
        <w:rPr>
          <w:lang w:val="en-AU"/>
        </w:rPr>
        <w:t xml:space="preserve"> specific table.</w:t>
      </w:r>
      <w:r w:rsidR="00F045FA" w:rsidRPr="00015584">
        <w:rPr>
          <w:lang w:val="en-AU"/>
        </w:rPr>
        <w:t xml:space="preserve"> </w:t>
      </w:r>
      <w:r w:rsidR="00775774" w:rsidRPr="00015584">
        <w:rPr>
          <w:lang w:val="en-AU"/>
        </w:rPr>
        <w:t>Options were also added for some of the existing</w:t>
      </w:r>
      <w:r w:rsidR="00741985" w:rsidRPr="00015584">
        <w:rPr>
          <w:lang w:val="en-AU"/>
        </w:rPr>
        <w:t xml:space="preserve"> functions, </w:t>
      </w:r>
      <w:r w:rsidR="00775774" w:rsidRPr="00015584">
        <w:rPr>
          <w:lang w:val="en-AU"/>
        </w:rPr>
        <w:t>such as retrieving details for a specific assignment and retrieving a summary of all assignments as opposed to retrieving all details.</w:t>
      </w:r>
      <w:r w:rsidR="00E82DAE" w:rsidRPr="00015584">
        <w:rPr>
          <w:lang w:val="en-AU"/>
        </w:rPr>
        <w:t xml:space="preserve"> As part of the refactoring the programming languages were moved to a separate table allowing languages to be introduced by adding them in the DB rather than having to hard code individual support for each language. See </w:t>
      </w:r>
      <w:r w:rsidR="00E82DAE" w:rsidRPr="00015584">
        <w:rPr>
          <w:lang w:val="en-AU"/>
        </w:rPr>
        <w:fldChar w:fldCharType="begin"/>
      </w:r>
      <w:r w:rsidR="00E82DAE" w:rsidRPr="00015584">
        <w:rPr>
          <w:lang w:val="en-AU"/>
        </w:rPr>
        <w:instrText xml:space="preserve"> REF _Ref403342792 \r \h </w:instrText>
      </w:r>
      <w:r w:rsidR="00E82DAE" w:rsidRPr="00015584">
        <w:rPr>
          <w:lang w:val="en-AU"/>
        </w:rPr>
      </w:r>
      <w:r w:rsidR="00E82DAE" w:rsidRPr="00015584">
        <w:rPr>
          <w:lang w:val="en-AU"/>
        </w:rPr>
        <w:fldChar w:fldCharType="separate"/>
      </w:r>
      <w:r w:rsidR="003C6B0D" w:rsidRPr="00015584">
        <w:rPr>
          <w:lang w:val="en-AU"/>
        </w:rPr>
        <w:t>3.2.1.2.2</w:t>
      </w:r>
      <w:r w:rsidR="00E82DAE" w:rsidRPr="00015584">
        <w:rPr>
          <w:lang w:val="en-AU"/>
        </w:rPr>
        <w:fldChar w:fldCharType="end"/>
      </w:r>
      <w:r w:rsidR="00E82DAE" w:rsidRPr="00015584">
        <w:rPr>
          <w:lang w:val="en-AU"/>
        </w:rPr>
        <w:t xml:space="preserve"> </w:t>
      </w:r>
      <w:r w:rsidR="00E82DAE" w:rsidRPr="00015584">
        <w:rPr>
          <w:lang w:val="en-AU"/>
        </w:rPr>
        <w:fldChar w:fldCharType="begin"/>
      </w:r>
      <w:r w:rsidR="00E82DAE" w:rsidRPr="00015584">
        <w:rPr>
          <w:lang w:val="en-AU"/>
        </w:rPr>
        <w:instrText xml:space="preserve"> REF _Ref403342792 \h </w:instrText>
      </w:r>
      <w:r w:rsidR="00E82DAE" w:rsidRPr="00015584">
        <w:rPr>
          <w:lang w:val="en-AU"/>
        </w:rPr>
      </w:r>
      <w:r w:rsidR="00E82DAE" w:rsidRPr="00015584">
        <w:rPr>
          <w:lang w:val="en-AU"/>
        </w:rPr>
        <w:fldChar w:fldCharType="separate"/>
      </w:r>
      <w:proofErr w:type="spellStart"/>
      <w:r w:rsidR="003C6B0D" w:rsidRPr="00015584">
        <w:rPr>
          <w:lang w:val="en-AU"/>
        </w:rPr>
        <w:t>mdl_CodeHandIn_proglang</w:t>
      </w:r>
      <w:proofErr w:type="spellEnd"/>
      <w:r w:rsidR="00E82DAE" w:rsidRPr="00015584">
        <w:rPr>
          <w:lang w:val="en-AU"/>
        </w:rPr>
        <w:fldChar w:fldCharType="end"/>
      </w:r>
      <w:r w:rsidR="00E82DAE" w:rsidRPr="00015584">
        <w:rPr>
          <w:lang w:val="en-AU"/>
        </w:rPr>
        <w:t xml:space="preserve"> for a description of the table introduced.</w:t>
      </w:r>
    </w:p>
    <w:p w14:paraId="36241ABA" w14:textId="77777777" w:rsidR="00364198" w:rsidRPr="00015584" w:rsidRDefault="00775774" w:rsidP="009C4A1A">
      <w:pPr>
        <w:rPr>
          <w:lang w:val="en-AU"/>
        </w:rPr>
      </w:pPr>
      <w:r w:rsidRPr="00015584">
        <w:rPr>
          <w:lang w:val="en-AU"/>
        </w:rPr>
        <w:t>Despite the architecture adaptions and other improvements, gaps in the desired functionality coverage were identified. To close these gaps t</w:t>
      </w:r>
      <w:r w:rsidR="005677F9" w:rsidRPr="00015584">
        <w:rPr>
          <w:lang w:val="en-AU"/>
        </w:rPr>
        <w:t xml:space="preserve">wo new functions were also </w:t>
      </w:r>
      <w:r w:rsidR="009C4A1A" w:rsidRPr="00015584">
        <w:rPr>
          <w:lang w:val="en-AU"/>
        </w:rPr>
        <w:t>developed</w:t>
      </w:r>
      <w:r w:rsidR="00974CFB" w:rsidRPr="00015584">
        <w:rPr>
          <w:lang w:val="en-AU"/>
        </w:rPr>
        <w:t xml:space="preserve"> –</w:t>
      </w:r>
      <w:r w:rsidR="009C4A1A" w:rsidRPr="00015584">
        <w:rPr>
          <w:lang w:val="en-AU"/>
        </w:rPr>
        <w:t xml:space="preserve"> </w:t>
      </w:r>
      <w:r w:rsidR="005677F9" w:rsidRPr="00015584">
        <w:rPr>
          <w:lang w:val="en-AU"/>
        </w:rPr>
        <w:t xml:space="preserve">one </w:t>
      </w:r>
      <w:r w:rsidRPr="00015584">
        <w:rPr>
          <w:lang w:val="en-AU"/>
        </w:rPr>
        <w:t>to</w:t>
      </w:r>
      <w:r w:rsidR="005677F9" w:rsidRPr="00015584">
        <w:rPr>
          <w:lang w:val="en-AU"/>
        </w:rPr>
        <w:t xml:space="preserve"> download </w:t>
      </w:r>
      <w:r w:rsidRPr="00015584">
        <w:rPr>
          <w:lang w:val="en-AU"/>
        </w:rPr>
        <w:t xml:space="preserve">any previously uploaded files for an assignment and </w:t>
      </w:r>
      <w:r w:rsidR="005677F9" w:rsidRPr="00015584">
        <w:rPr>
          <w:lang w:val="en-AU"/>
        </w:rPr>
        <w:t xml:space="preserve">another </w:t>
      </w:r>
      <w:r w:rsidR="00741985" w:rsidRPr="00015584">
        <w:rPr>
          <w:lang w:val="en-AU"/>
        </w:rPr>
        <w:t xml:space="preserve">that allows </w:t>
      </w:r>
      <w:r w:rsidR="00216A66" w:rsidRPr="00015584">
        <w:rPr>
          <w:lang w:val="en-AU"/>
        </w:rPr>
        <w:t xml:space="preserve">the uploading of complete </w:t>
      </w:r>
      <w:r w:rsidR="00C77E4E" w:rsidRPr="00015584">
        <w:rPr>
          <w:lang w:val="en-AU"/>
        </w:rPr>
        <w:t>CodeHandIn</w:t>
      </w:r>
      <w:r w:rsidR="005677F9" w:rsidRPr="00015584">
        <w:rPr>
          <w:lang w:val="en-AU"/>
        </w:rPr>
        <w:t xml:space="preserve"> assignments </w:t>
      </w:r>
      <w:r w:rsidR="00216A66" w:rsidRPr="00015584">
        <w:rPr>
          <w:lang w:val="en-AU"/>
        </w:rPr>
        <w:t xml:space="preserve">(as JSON objects) </w:t>
      </w:r>
      <w:r w:rsidR="005677F9" w:rsidRPr="00015584">
        <w:rPr>
          <w:lang w:val="en-AU"/>
        </w:rPr>
        <w:t xml:space="preserve">without the need </w:t>
      </w:r>
      <w:r w:rsidR="00216A66" w:rsidRPr="00015584">
        <w:rPr>
          <w:lang w:val="en-AU"/>
        </w:rPr>
        <w:t xml:space="preserve">repetitively enter </w:t>
      </w:r>
      <w:r w:rsidR="005677F9" w:rsidRPr="00015584">
        <w:rPr>
          <w:lang w:val="en-AU"/>
        </w:rPr>
        <w:t xml:space="preserve">checkpoints and tests through the </w:t>
      </w:r>
      <w:proofErr w:type="spellStart"/>
      <w:r w:rsidR="001B3D0E" w:rsidRPr="00015584">
        <w:rPr>
          <w:lang w:val="en-AU"/>
        </w:rPr>
        <w:t>create_test</w:t>
      </w:r>
      <w:proofErr w:type="spellEnd"/>
      <w:r w:rsidR="001B3D0E" w:rsidRPr="00015584">
        <w:rPr>
          <w:lang w:val="en-AU"/>
        </w:rPr>
        <w:t xml:space="preserve"> and </w:t>
      </w:r>
      <w:proofErr w:type="spellStart"/>
      <w:r w:rsidR="001B3D0E" w:rsidRPr="00015584">
        <w:rPr>
          <w:lang w:val="en-AU"/>
        </w:rPr>
        <w:t>create_checkpoint</w:t>
      </w:r>
      <w:proofErr w:type="spellEnd"/>
      <w:r w:rsidR="001B3D0E" w:rsidRPr="00015584">
        <w:rPr>
          <w:lang w:val="en-AU"/>
        </w:rPr>
        <w:t xml:space="preserve"> methods</w:t>
      </w:r>
      <w:r w:rsidR="005677F9" w:rsidRPr="00015584">
        <w:rPr>
          <w:lang w:val="en-AU"/>
        </w:rPr>
        <w:t>.</w:t>
      </w:r>
      <w:r w:rsidRPr="00015584">
        <w:rPr>
          <w:lang w:val="en-AU"/>
        </w:rPr>
        <w:t xml:space="preserve"> </w:t>
      </w:r>
    </w:p>
    <w:p w14:paraId="2222298A" w14:textId="77777777" w:rsidR="00824E30" w:rsidRPr="00015584" w:rsidRDefault="00824E30" w:rsidP="005E3977">
      <w:pPr>
        <w:pStyle w:val="Heading3"/>
      </w:pPr>
      <w:bookmarkStart w:id="82" w:name="_Ref401921408"/>
      <w:bookmarkStart w:id="83" w:name="_Toc403336567"/>
      <w:bookmarkStart w:id="84" w:name="_Toc403371494"/>
      <w:r w:rsidRPr="00015584">
        <w:t xml:space="preserve">Java Client &amp; </w:t>
      </w:r>
      <w:r w:rsidR="00236B39" w:rsidRPr="00015584">
        <w:t>NetBeans</w:t>
      </w:r>
      <w:r w:rsidRPr="00015584">
        <w:t xml:space="preserve"> plugin</w:t>
      </w:r>
      <w:bookmarkEnd w:id="82"/>
      <w:bookmarkEnd w:id="83"/>
      <w:bookmarkEnd w:id="84"/>
    </w:p>
    <w:p w14:paraId="13A0500D" w14:textId="77777777" w:rsidR="00AD3CCD" w:rsidRPr="00015584" w:rsidRDefault="00D721D7" w:rsidP="00AD3CCD">
      <w:pPr>
        <w:rPr>
          <w:lang w:val="en-AU"/>
        </w:rPr>
      </w:pPr>
      <w:r w:rsidRPr="00015584">
        <w:rPr>
          <w:lang w:val="en-AU"/>
        </w:rPr>
        <w:t>To make the system more user friendly at least to students new to programming</w:t>
      </w:r>
      <w:r w:rsidR="007E1937" w:rsidRPr="00015584">
        <w:rPr>
          <w:lang w:val="en-AU"/>
        </w:rPr>
        <w:t>,</w:t>
      </w:r>
      <w:r w:rsidRPr="00015584">
        <w:rPr>
          <w:lang w:val="en-AU"/>
        </w:rPr>
        <w:t xml:space="preserve"> a plugin for NetBeans that allows the downloading, testing and submission of student assignments was produced.</w:t>
      </w:r>
      <w:r w:rsidR="007E1937" w:rsidRPr="00015584">
        <w:rPr>
          <w:lang w:val="en-AU"/>
        </w:rPr>
        <w:t xml:space="preserve"> The NetBeans uses a new native </w:t>
      </w:r>
      <w:r w:rsidR="000A7C5B" w:rsidRPr="00015584">
        <w:rPr>
          <w:lang w:val="en-AU"/>
        </w:rPr>
        <w:t>Java Client</w:t>
      </w:r>
      <w:r w:rsidR="007E1937" w:rsidRPr="00015584">
        <w:rPr>
          <w:lang w:val="en-AU"/>
        </w:rPr>
        <w:t xml:space="preserve"> that allows it to interface with the </w:t>
      </w:r>
      <w:r w:rsidR="00C77E4E" w:rsidRPr="00015584">
        <w:rPr>
          <w:lang w:val="en-AU"/>
        </w:rPr>
        <w:t>CodeHandIn</w:t>
      </w:r>
      <w:r w:rsidR="007E1937" w:rsidRPr="00015584">
        <w:rPr>
          <w:lang w:val="en-AU"/>
        </w:rPr>
        <w:t xml:space="preserve"> Webservice. </w:t>
      </w:r>
    </w:p>
    <w:p w14:paraId="082BD00D" w14:textId="77777777" w:rsidR="007E1937" w:rsidRPr="00015584" w:rsidRDefault="000A7C5B" w:rsidP="00AD3CCD">
      <w:pPr>
        <w:rPr>
          <w:lang w:val="en-AU"/>
        </w:rPr>
      </w:pPr>
      <w:r w:rsidRPr="00015584">
        <w:rPr>
          <w:lang w:val="en-AU"/>
        </w:rPr>
        <w:t>The Java Client</w:t>
      </w:r>
      <w:r w:rsidR="00E52320" w:rsidRPr="00015584">
        <w:rPr>
          <w:lang w:val="en-AU"/>
        </w:rPr>
        <w:t xml:space="preserve"> is essentially an interface, implementing the web service functions as they appear at the web service</w:t>
      </w:r>
      <w:r w:rsidR="009F298F" w:rsidRPr="00015584">
        <w:rPr>
          <w:lang w:val="en-AU"/>
        </w:rPr>
        <w:t xml:space="preserve"> (see </w:t>
      </w:r>
      <w:r w:rsidR="009F298F" w:rsidRPr="00015584">
        <w:rPr>
          <w:lang w:val="en-AU"/>
        </w:rPr>
        <w:fldChar w:fldCharType="begin"/>
      </w:r>
      <w:r w:rsidR="009F298F" w:rsidRPr="00015584">
        <w:rPr>
          <w:lang w:val="en-AU"/>
        </w:rPr>
        <w:instrText xml:space="preserve"> REF _Ref403068235 \r \h </w:instrText>
      </w:r>
      <w:r w:rsidR="009F298F" w:rsidRPr="00015584">
        <w:rPr>
          <w:lang w:val="en-AU"/>
        </w:rPr>
      </w:r>
      <w:r w:rsidR="009F298F" w:rsidRPr="00015584">
        <w:rPr>
          <w:lang w:val="en-AU"/>
        </w:rPr>
        <w:fldChar w:fldCharType="separate"/>
      </w:r>
      <w:r w:rsidR="003C6B0D" w:rsidRPr="00015584">
        <w:rPr>
          <w:lang w:val="en-AU"/>
        </w:rPr>
        <w:t>3.2.2</w:t>
      </w:r>
      <w:r w:rsidR="009F298F" w:rsidRPr="00015584">
        <w:rPr>
          <w:lang w:val="en-AU"/>
        </w:rPr>
        <w:fldChar w:fldCharType="end"/>
      </w:r>
      <w:r w:rsidR="009F298F" w:rsidRPr="00015584">
        <w:rPr>
          <w:lang w:val="en-AU"/>
        </w:rPr>
        <w:t xml:space="preserve"> </w:t>
      </w:r>
      <w:r w:rsidR="009F298F" w:rsidRPr="00015584">
        <w:rPr>
          <w:lang w:val="en-AU"/>
        </w:rPr>
        <w:fldChar w:fldCharType="begin"/>
      </w:r>
      <w:r w:rsidR="009F298F" w:rsidRPr="00015584">
        <w:rPr>
          <w:lang w:val="en-AU"/>
        </w:rPr>
        <w:instrText xml:space="preserve"> REF _Ref403068277 \h </w:instrText>
      </w:r>
      <w:r w:rsidR="009F298F" w:rsidRPr="00015584">
        <w:rPr>
          <w:lang w:val="en-AU"/>
        </w:rPr>
      </w:r>
      <w:r w:rsidR="009F298F" w:rsidRPr="00015584">
        <w:rPr>
          <w:lang w:val="en-AU"/>
        </w:rPr>
        <w:fldChar w:fldCharType="separate"/>
      </w:r>
      <w:r w:rsidR="003C6B0D" w:rsidRPr="00015584">
        <w:rPr>
          <w:lang w:val="en-AU"/>
        </w:rPr>
        <w:t>Moodle Webservice</w:t>
      </w:r>
      <w:r w:rsidR="009F298F" w:rsidRPr="00015584">
        <w:rPr>
          <w:lang w:val="en-AU"/>
        </w:rPr>
        <w:fldChar w:fldCharType="end"/>
      </w:r>
      <w:r w:rsidR="009F298F" w:rsidRPr="00015584">
        <w:rPr>
          <w:lang w:val="en-AU"/>
        </w:rPr>
        <w:t xml:space="preserve"> for functions list)</w:t>
      </w:r>
      <w:r w:rsidR="00E52320" w:rsidRPr="00015584">
        <w:rPr>
          <w:lang w:val="en-AU"/>
        </w:rPr>
        <w:t xml:space="preserve"> with only minor checking so that incomplete and malformed request</w:t>
      </w:r>
      <w:r w:rsidRPr="00015584">
        <w:rPr>
          <w:lang w:val="en-AU"/>
        </w:rPr>
        <w:t>s are not made of any to</w:t>
      </w:r>
      <w:r w:rsidR="00E52320" w:rsidRPr="00015584">
        <w:rPr>
          <w:lang w:val="en-AU"/>
        </w:rPr>
        <w:t xml:space="preserve"> the web service functions.</w:t>
      </w:r>
      <w:r w:rsidR="009F298F" w:rsidRPr="00015584">
        <w:rPr>
          <w:lang w:val="en-AU"/>
        </w:rPr>
        <w:t xml:space="preserve"> Though there is the ability to extend the plugin in future so that </w:t>
      </w:r>
      <w:r w:rsidR="00C77E4E" w:rsidRPr="00015584">
        <w:rPr>
          <w:lang w:val="en-AU"/>
        </w:rPr>
        <w:t>CodeHandIn</w:t>
      </w:r>
      <w:r w:rsidR="009F298F" w:rsidRPr="00015584">
        <w:rPr>
          <w:lang w:val="en-AU"/>
        </w:rPr>
        <w:t xml:space="preserve"> assignments can be made locally whilst being constructed and then uploaded to </w:t>
      </w:r>
      <w:r w:rsidR="00074A4D" w:rsidRPr="00015584">
        <w:rPr>
          <w:lang w:val="en-AU"/>
        </w:rPr>
        <w:t>Moodle</w:t>
      </w:r>
      <w:r w:rsidR="009F298F" w:rsidRPr="00015584">
        <w:rPr>
          <w:lang w:val="en-AU"/>
        </w:rPr>
        <w:t xml:space="preserve"> in one single function once completed this functionality has not been implemented yet.</w:t>
      </w:r>
    </w:p>
    <w:p w14:paraId="13D94796" w14:textId="77777777" w:rsidR="008F50C0" w:rsidRPr="00015584" w:rsidRDefault="009F298F" w:rsidP="00AD3CCD">
      <w:pPr>
        <w:rPr>
          <w:lang w:val="en-AU"/>
        </w:rPr>
      </w:pPr>
      <w:r w:rsidRPr="00015584">
        <w:rPr>
          <w:lang w:val="en-AU"/>
        </w:rPr>
        <w:lastRenderedPageBreak/>
        <w:t xml:space="preserve">The NetBeans plugin is designed to be </w:t>
      </w:r>
      <w:r w:rsidR="008F50C0" w:rsidRPr="00015584">
        <w:rPr>
          <w:lang w:val="en-AU"/>
        </w:rPr>
        <w:t>an</w:t>
      </w:r>
      <w:r w:rsidRPr="00015584">
        <w:rPr>
          <w:lang w:val="en-AU"/>
        </w:rPr>
        <w:t xml:space="preserve"> all</w:t>
      </w:r>
      <w:r w:rsidR="000A7C5B" w:rsidRPr="00015584">
        <w:rPr>
          <w:lang w:val="en-AU"/>
        </w:rPr>
        <w:t>-</w:t>
      </w:r>
      <w:r w:rsidRPr="00015584">
        <w:rPr>
          <w:lang w:val="en-AU"/>
        </w:rPr>
        <w:t>in</w:t>
      </w:r>
      <w:r w:rsidR="000A7C5B" w:rsidRPr="00015584">
        <w:rPr>
          <w:lang w:val="en-AU"/>
        </w:rPr>
        <w:t>-</w:t>
      </w:r>
      <w:r w:rsidRPr="00015584">
        <w:rPr>
          <w:lang w:val="en-AU"/>
        </w:rPr>
        <w:t xml:space="preserve">one plugin for </w:t>
      </w:r>
      <w:r w:rsidR="004B6850" w:rsidRPr="00015584">
        <w:rPr>
          <w:lang w:val="en-AU"/>
        </w:rPr>
        <w:t xml:space="preserve">handling of </w:t>
      </w:r>
      <w:r w:rsidR="00C77E4E" w:rsidRPr="00015584">
        <w:rPr>
          <w:lang w:val="en-AU"/>
        </w:rPr>
        <w:t>CodeHandIn</w:t>
      </w:r>
      <w:r w:rsidR="008F50C0" w:rsidRPr="00015584">
        <w:rPr>
          <w:lang w:val="en-AU"/>
        </w:rPr>
        <w:t xml:space="preserve"> </w:t>
      </w:r>
      <w:r w:rsidR="004B6850" w:rsidRPr="00015584">
        <w:rPr>
          <w:lang w:val="en-AU"/>
        </w:rPr>
        <w:t>assignments for students</w:t>
      </w:r>
      <w:r w:rsidRPr="00015584">
        <w:rPr>
          <w:lang w:val="en-AU"/>
        </w:rPr>
        <w:t>.</w:t>
      </w:r>
      <w:r w:rsidR="008F50C0" w:rsidRPr="00015584">
        <w:rPr>
          <w:lang w:val="en-AU"/>
        </w:rPr>
        <w:t xml:space="preserve"> </w:t>
      </w:r>
      <w:r w:rsidR="001C02D4" w:rsidRPr="00015584">
        <w:rPr>
          <w:lang w:val="en-AU"/>
        </w:rPr>
        <w:t>It does this using a menu bar</w:t>
      </w:r>
      <w:r w:rsidR="00510AD3" w:rsidRPr="00015584">
        <w:rPr>
          <w:lang w:val="en-AU"/>
        </w:rPr>
        <w:t xml:space="preserve"> (see top of </w:t>
      </w:r>
      <w:r w:rsidR="00510AD3" w:rsidRPr="00015584">
        <w:rPr>
          <w:lang w:val="en-AU"/>
        </w:rPr>
        <w:fldChar w:fldCharType="begin"/>
      </w:r>
      <w:r w:rsidR="00510AD3" w:rsidRPr="00015584">
        <w:rPr>
          <w:lang w:val="en-AU"/>
        </w:rPr>
        <w:instrText xml:space="preserve"> REF _Ref403070601 \h </w:instrText>
      </w:r>
      <w:r w:rsidR="00510AD3" w:rsidRPr="00015584">
        <w:rPr>
          <w:lang w:val="en-AU"/>
        </w:rPr>
      </w:r>
      <w:r w:rsidR="00510AD3" w:rsidRPr="00015584">
        <w:rPr>
          <w:lang w:val="en-AU"/>
        </w:rPr>
        <w:fldChar w:fldCharType="separate"/>
      </w:r>
      <w:r w:rsidR="003C6B0D" w:rsidRPr="00015584">
        <w:rPr>
          <w:lang w:val="en-AU"/>
        </w:rPr>
        <w:t xml:space="preserve">Figure </w:t>
      </w:r>
      <w:r w:rsidR="003C6B0D" w:rsidRPr="00015584">
        <w:rPr>
          <w:noProof/>
          <w:lang w:val="en-AU"/>
        </w:rPr>
        <w:t>5</w:t>
      </w:r>
      <w:r w:rsidR="00510AD3" w:rsidRPr="00015584">
        <w:rPr>
          <w:lang w:val="en-AU"/>
        </w:rPr>
        <w:fldChar w:fldCharType="end"/>
      </w:r>
      <w:r w:rsidR="00510AD3" w:rsidRPr="00015584">
        <w:rPr>
          <w:lang w:val="en-AU"/>
        </w:rPr>
        <w:t xml:space="preserve">) </w:t>
      </w:r>
      <w:r w:rsidR="001C02D4" w:rsidRPr="00015584">
        <w:rPr>
          <w:lang w:val="en-AU"/>
        </w:rPr>
        <w:t>for</w:t>
      </w:r>
      <w:r w:rsidR="000A7C5B" w:rsidRPr="00015584">
        <w:rPr>
          <w:lang w:val="en-AU"/>
        </w:rPr>
        <w:t xml:space="preserve"> the</w:t>
      </w:r>
      <w:r w:rsidR="001C02D4" w:rsidRPr="00015584">
        <w:rPr>
          <w:lang w:val="en-AU"/>
        </w:rPr>
        <w:t xml:space="preserve"> most generic operations</w:t>
      </w:r>
      <w:r w:rsidR="00510AD3" w:rsidRPr="00015584">
        <w:rPr>
          <w:lang w:val="en-AU"/>
        </w:rPr>
        <w:t xml:space="preserve"> </w:t>
      </w:r>
      <w:r w:rsidR="001C02D4" w:rsidRPr="00015584">
        <w:rPr>
          <w:lang w:val="en-AU"/>
        </w:rPr>
        <w:t xml:space="preserve">that can be done in a single click and an options </w:t>
      </w:r>
      <w:r w:rsidR="000238CC" w:rsidRPr="00015584">
        <w:rPr>
          <w:lang w:val="en-AU"/>
        </w:rPr>
        <w:t>panel</w:t>
      </w:r>
      <w:r w:rsidR="00510AD3" w:rsidRPr="00015584">
        <w:rPr>
          <w:lang w:val="en-AU"/>
        </w:rPr>
        <w:t xml:space="preserve"> (see bottom of </w:t>
      </w:r>
      <w:r w:rsidR="00510AD3" w:rsidRPr="00015584">
        <w:rPr>
          <w:lang w:val="en-AU"/>
        </w:rPr>
        <w:fldChar w:fldCharType="begin"/>
      </w:r>
      <w:r w:rsidR="00510AD3" w:rsidRPr="00015584">
        <w:rPr>
          <w:lang w:val="en-AU"/>
        </w:rPr>
        <w:instrText xml:space="preserve"> REF _Ref403070601 \h </w:instrText>
      </w:r>
      <w:r w:rsidR="00510AD3" w:rsidRPr="00015584">
        <w:rPr>
          <w:lang w:val="en-AU"/>
        </w:rPr>
      </w:r>
      <w:r w:rsidR="00510AD3" w:rsidRPr="00015584">
        <w:rPr>
          <w:lang w:val="en-AU"/>
        </w:rPr>
        <w:fldChar w:fldCharType="separate"/>
      </w:r>
      <w:r w:rsidR="003C6B0D" w:rsidRPr="00015584">
        <w:rPr>
          <w:lang w:val="en-AU"/>
        </w:rPr>
        <w:t xml:space="preserve">Figure </w:t>
      </w:r>
      <w:r w:rsidR="003C6B0D" w:rsidRPr="00015584">
        <w:rPr>
          <w:noProof/>
          <w:lang w:val="en-AU"/>
        </w:rPr>
        <w:t>5</w:t>
      </w:r>
      <w:r w:rsidR="00510AD3" w:rsidRPr="00015584">
        <w:rPr>
          <w:lang w:val="en-AU"/>
        </w:rPr>
        <w:fldChar w:fldCharType="end"/>
      </w:r>
      <w:r w:rsidR="00510AD3" w:rsidRPr="00015584">
        <w:rPr>
          <w:lang w:val="en-AU"/>
        </w:rPr>
        <w:t>)</w:t>
      </w:r>
      <w:r w:rsidR="000A7C5B" w:rsidRPr="00015584">
        <w:rPr>
          <w:lang w:val="en-AU"/>
        </w:rPr>
        <w:t xml:space="preserve"> </w:t>
      </w:r>
      <w:r w:rsidR="001C02D4" w:rsidRPr="00015584">
        <w:rPr>
          <w:lang w:val="en-AU"/>
        </w:rPr>
        <w:t xml:space="preserve">for more detailed operations that require </w:t>
      </w:r>
      <w:r w:rsidR="00510AD3" w:rsidRPr="00015584">
        <w:rPr>
          <w:lang w:val="en-AU"/>
        </w:rPr>
        <w:t>login</w:t>
      </w:r>
      <w:r w:rsidR="001C02D4" w:rsidRPr="00015584">
        <w:rPr>
          <w:lang w:val="en-AU"/>
        </w:rPr>
        <w:t xml:space="preserve"> </w:t>
      </w:r>
      <w:r w:rsidR="00510AD3" w:rsidRPr="00015584">
        <w:rPr>
          <w:lang w:val="en-AU"/>
        </w:rPr>
        <w:t xml:space="preserve">information </w:t>
      </w:r>
      <w:r w:rsidR="004B6850" w:rsidRPr="00015584">
        <w:rPr>
          <w:lang w:val="en-AU"/>
        </w:rPr>
        <w:t>and the displaying of more complex information</w:t>
      </w:r>
      <w:r w:rsidR="00510AD3" w:rsidRPr="00015584">
        <w:rPr>
          <w:lang w:val="en-AU"/>
        </w:rPr>
        <w:t>.</w:t>
      </w:r>
    </w:p>
    <w:p w14:paraId="119BF633" w14:textId="77777777" w:rsidR="00510AD3" w:rsidRPr="00015584" w:rsidRDefault="003E3781" w:rsidP="000A7C5B">
      <w:pPr>
        <w:keepNext/>
        <w:jc w:val="center"/>
        <w:rPr>
          <w:lang w:val="en-AU"/>
        </w:rPr>
      </w:pPr>
      <w:r w:rsidRPr="00015584">
        <w:rPr>
          <w:noProof/>
          <w:lang w:val="en-AU"/>
        </w:rPr>
        <mc:AlternateContent>
          <mc:Choice Requires="wpg">
            <w:drawing>
              <wp:inline distT="0" distB="0" distL="0" distR="0" wp14:anchorId="72474AF6" wp14:editId="3413B3A8">
                <wp:extent cx="4031056" cy="3971925"/>
                <wp:effectExtent l="19050" t="19050" r="7620" b="9525"/>
                <wp:docPr id="101" name="Group 101"/>
                <wp:cNvGraphicFramePr/>
                <a:graphic xmlns:a="http://schemas.openxmlformats.org/drawingml/2006/main">
                  <a:graphicData uri="http://schemas.microsoft.com/office/word/2010/wordprocessingGroup">
                    <wpg:wgp>
                      <wpg:cNvGrpSpPr/>
                      <wpg:grpSpPr>
                        <a:xfrm>
                          <a:off x="0" y="0"/>
                          <a:ext cx="4031056" cy="3971925"/>
                          <a:chOff x="0" y="0"/>
                          <a:chExt cx="3120390" cy="3746500"/>
                        </a:xfrm>
                      </wpg:grpSpPr>
                      <pic:pic xmlns:pic="http://schemas.openxmlformats.org/drawingml/2006/picture">
                        <pic:nvPicPr>
                          <pic:cNvPr id="99" name="Picture 99"/>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0390" cy="3746500"/>
                          </a:xfrm>
                          <a:prstGeom prst="rect">
                            <a:avLst/>
                          </a:prstGeom>
                          <a:noFill/>
                          <a:ln>
                            <a:noFill/>
                          </a:ln>
                        </pic:spPr>
                      </pic:pic>
                      <wps:wsp>
                        <wps:cNvPr id="33" name="Straight Connector 33"/>
                        <wps:cNvCnPr/>
                        <wps:spPr>
                          <a:xfrm>
                            <a:off x="101600" y="1377950"/>
                            <a:ext cx="5939" cy="189419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Rectangle 37"/>
                        <wps:cNvSpPr/>
                        <wps:spPr>
                          <a:xfrm>
                            <a:off x="1441450" y="222250"/>
                            <a:ext cx="1611630" cy="951865"/>
                          </a:xfrm>
                          <a:prstGeom prst="rect">
                            <a:avLst/>
                          </a:prstGeom>
                          <a:solidFill>
                            <a:schemeClr val="bg1">
                              <a:alpha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0" y="0"/>
                            <a:ext cx="3092679" cy="213766"/>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69850" y="222250"/>
                            <a:ext cx="1371600" cy="818515"/>
                          </a:xfrm>
                          <a:prstGeom prst="rect">
                            <a:avLst/>
                          </a:prstGeom>
                          <a:solidFill>
                            <a:schemeClr val="bg1">
                              <a:alpha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82550" y="1041400"/>
                            <a:ext cx="2970530" cy="2317750"/>
                          </a:xfrm>
                          <a:custGeom>
                            <a:avLst/>
                            <a:gdLst>
                              <a:gd name="connsiteX0" fmla="*/ 0 w 2945130"/>
                              <a:gd name="connsiteY0" fmla="*/ 0 h 1893570"/>
                              <a:gd name="connsiteX1" fmla="*/ 2945130 w 2945130"/>
                              <a:gd name="connsiteY1" fmla="*/ 0 h 1893570"/>
                              <a:gd name="connsiteX2" fmla="*/ 2945130 w 2945130"/>
                              <a:gd name="connsiteY2" fmla="*/ 1893570 h 1893570"/>
                              <a:gd name="connsiteX3" fmla="*/ 0 w 2945130"/>
                              <a:gd name="connsiteY3" fmla="*/ 1893570 h 1893570"/>
                              <a:gd name="connsiteX4" fmla="*/ 0 w 2945130"/>
                              <a:gd name="connsiteY4" fmla="*/ 0 h 1893570"/>
                              <a:gd name="connsiteX0" fmla="*/ 0 w 2945130"/>
                              <a:gd name="connsiteY0" fmla="*/ 0 h 1893570"/>
                              <a:gd name="connsiteX1" fmla="*/ 2945130 w 2945130"/>
                              <a:gd name="connsiteY1" fmla="*/ 219693 h 1893570"/>
                              <a:gd name="connsiteX2" fmla="*/ 2945130 w 2945130"/>
                              <a:gd name="connsiteY2" fmla="*/ 1893570 h 1893570"/>
                              <a:gd name="connsiteX3" fmla="*/ 0 w 2945130"/>
                              <a:gd name="connsiteY3" fmla="*/ 1893570 h 1893570"/>
                              <a:gd name="connsiteX4" fmla="*/ 0 w 2945130"/>
                              <a:gd name="connsiteY4" fmla="*/ 0 h 1893570"/>
                              <a:gd name="connsiteX0" fmla="*/ 0 w 2945130"/>
                              <a:gd name="connsiteY0" fmla="*/ 0 h 1893570"/>
                              <a:gd name="connsiteX1" fmla="*/ 2945130 w 2945130"/>
                              <a:gd name="connsiteY1" fmla="*/ 154378 h 1893570"/>
                              <a:gd name="connsiteX2" fmla="*/ 2945130 w 2945130"/>
                              <a:gd name="connsiteY2" fmla="*/ 1893570 h 1893570"/>
                              <a:gd name="connsiteX3" fmla="*/ 0 w 2945130"/>
                              <a:gd name="connsiteY3" fmla="*/ 1893570 h 1893570"/>
                              <a:gd name="connsiteX4" fmla="*/ 0 w 2945130"/>
                              <a:gd name="connsiteY4" fmla="*/ 0 h 1893570"/>
                              <a:gd name="connsiteX0" fmla="*/ 0 w 2945130"/>
                              <a:gd name="connsiteY0" fmla="*/ 0 h 1893570"/>
                              <a:gd name="connsiteX1" fmla="*/ 1252847 w 2945130"/>
                              <a:gd name="connsiteY1" fmla="*/ 65314 h 1893570"/>
                              <a:gd name="connsiteX2" fmla="*/ 2945130 w 2945130"/>
                              <a:gd name="connsiteY2" fmla="*/ 154378 h 1893570"/>
                              <a:gd name="connsiteX3" fmla="*/ 2945130 w 2945130"/>
                              <a:gd name="connsiteY3" fmla="*/ 1893570 h 1893570"/>
                              <a:gd name="connsiteX4" fmla="*/ 0 w 2945130"/>
                              <a:gd name="connsiteY4" fmla="*/ 1893570 h 1893570"/>
                              <a:gd name="connsiteX5" fmla="*/ 0 w 2945130"/>
                              <a:gd name="connsiteY5" fmla="*/ 0 h 1893570"/>
                              <a:gd name="connsiteX0" fmla="*/ 0 w 2945130"/>
                              <a:gd name="connsiteY0" fmla="*/ 0 h 1893570"/>
                              <a:gd name="connsiteX1" fmla="*/ 1347850 w 2945130"/>
                              <a:gd name="connsiteY1" fmla="*/ 160317 h 1893570"/>
                              <a:gd name="connsiteX2" fmla="*/ 2945130 w 2945130"/>
                              <a:gd name="connsiteY2" fmla="*/ 154378 h 1893570"/>
                              <a:gd name="connsiteX3" fmla="*/ 2945130 w 2945130"/>
                              <a:gd name="connsiteY3" fmla="*/ 1893570 h 1893570"/>
                              <a:gd name="connsiteX4" fmla="*/ 0 w 2945130"/>
                              <a:gd name="connsiteY4" fmla="*/ 1893570 h 1893570"/>
                              <a:gd name="connsiteX5" fmla="*/ 0 w 2945130"/>
                              <a:gd name="connsiteY5" fmla="*/ 0 h 1893570"/>
                              <a:gd name="connsiteX0" fmla="*/ 0 w 2945130"/>
                              <a:gd name="connsiteY0" fmla="*/ 0 h 1893570"/>
                              <a:gd name="connsiteX1" fmla="*/ 1371600 w 2945130"/>
                              <a:gd name="connsiteY1" fmla="*/ 142504 h 1893570"/>
                              <a:gd name="connsiteX2" fmla="*/ 2945130 w 2945130"/>
                              <a:gd name="connsiteY2" fmla="*/ 154378 h 1893570"/>
                              <a:gd name="connsiteX3" fmla="*/ 2945130 w 2945130"/>
                              <a:gd name="connsiteY3" fmla="*/ 1893570 h 1893570"/>
                              <a:gd name="connsiteX4" fmla="*/ 0 w 2945130"/>
                              <a:gd name="connsiteY4" fmla="*/ 1893570 h 1893570"/>
                              <a:gd name="connsiteX5" fmla="*/ 0 w 2945130"/>
                              <a:gd name="connsiteY5" fmla="*/ 0 h 1893570"/>
                              <a:gd name="connsiteX0" fmla="*/ 0 w 2945130"/>
                              <a:gd name="connsiteY0" fmla="*/ 0 h 1893570"/>
                              <a:gd name="connsiteX1" fmla="*/ 1371600 w 2945130"/>
                              <a:gd name="connsiteY1" fmla="*/ 142504 h 1893570"/>
                              <a:gd name="connsiteX2" fmla="*/ 2942625 w 2945130"/>
                              <a:gd name="connsiteY2" fmla="*/ 131832 h 1893570"/>
                              <a:gd name="connsiteX3" fmla="*/ 2945130 w 2945130"/>
                              <a:gd name="connsiteY3" fmla="*/ 1893570 h 1893570"/>
                              <a:gd name="connsiteX4" fmla="*/ 0 w 2945130"/>
                              <a:gd name="connsiteY4" fmla="*/ 1893570 h 1893570"/>
                              <a:gd name="connsiteX5" fmla="*/ 0 w 2945130"/>
                              <a:gd name="connsiteY5" fmla="*/ 0 h 1893570"/>
                              <a:gd name="connsiteX0" fmla="*/ 0 w 2945130"/>
                              <a:gd name="connsiteY0" fmla="*/ 0 h 1893570"/>
                              <a:gd name="connsiteX1" fmla="*/ 1369095 w 2945130"/>
                              <a:gd name="connsiteY1" fmla="*/ 134989 h 1893570"/>
                              <a:gd name="connsiteX2" fmla="*/ 2942625 w 2945130"/>
                              <a:gd name="connsiteY2" fmla="*/ 131832 h 1893570"/>
                              <a:gd name="connsiteX3" fmla="*/ 2945130 w 2945130"/>
                              <a:gd name="connsiteY3" fmla="*/ 1893570 h 1893570"/>
                              <a:gd name="connsiteX4" fmla="*/ 0 w 2945130"/>
                              <a:gd name="connsiteY4" fmla="*/ 1893570 h 1893570"/>
                              <a:gd name="connsiteX5" fmla="*/ 0 w 2945130"/>
                              <a:gd name="connsiteY5" fmla="*/ 0 h 1893570"/>
                              <a:gd name="connsiteX0" fmla="*/ 0 w 2945130"/>
                              <a:gd name="connsiteY0" fmla="*/ 0 h 1893570"/>
                              <a:gd name="connsiteX1" fmla="*/ 654791 w 2945130"/>
                              <a:gd name="connsiteY1" fmla="*/ 66345 h 1893570"/>
                              <a:gd name="connsiteX2" fmla="*/ 1369095 w 2945130"/>
                              <a:gd name="connsiteY2" fmla="*/ 134989 h 1893570"/>
                              <a:gd name="connsiteX3" fmla="*/ 2942625 w 2945130"/>
                              <a:gd name="connsiteY3" fmla="*/ 131832 h 1893570"/>
                              <a:gd name="connsiteX4" fmla="*/ 2945130 w 2945130"/>
                              <a:gd name="connsiteY4" fmla="*/ 1893570 h 1893570"/>
                              <a:gd name="connsiteX5" fmla="*/ 0 w 2945130"/>
                              <a:gd name="connsiteY5" fmla="*/ 1893570 h 1893570"/>
                              <a:gd name="connsiteX6" fmla="*/ 0 w 2945130"/>
                              <a:gd name="connsiteY6" fmla="*/ 0 h 1893570"/>
                              <a:gd name="connsiteX0" fmla="*/ 0 w 2945130"/>
                              <a:gd name="connsiteY0" fmla="*/ 0 h 1893570"/>
                              <a:gd name="connsiteX1" fmla="*/ 1375926 w 2945130"/>
                              <a:gd name="connsiteY1" fmla="*/ 0 h 1893570"/>
                              <a:gd name="connsiteX2" fmla="*/ 1369095 w 2945130"/>
                              <a:gd name="connsiteY2" fmla="*/ 134989 h 1893570"/>
                              <a:gd name="connsiteX3" fmla="*/ 2942625 w 2945130"/>
                              <a:gd name="connsiteY3" fmla="*/ 131832 h 1893570"/>
                              <a:gd name="connsiteX4" fmla="*/ 2945130 w 2945130"/>
                              <a:gd name="connsiteY4" fmla="*/ 1893570 h 1893570"/>
                              <a:gd name="connsiteX5" fmla="*/ 0 w 2945130"/>
                              <a:gd name="connsiteY5" fmla="*/ 1893570 h 1893570"/>
                              <a:gd name="connsiteX6" fmla="*/ 0 w 2945130"/>
                              <a:gd name="connsiteY6" fmla="*/ 0 h 1893570"/>
                              <a:gd name="connsiteX0" fmla="*/ 0 w 2945130"/>
                              <a:gd name="connsiteY0" fmla="*/ 0 h 1893570"/>
                              <a:gd name="connsiteX1" fmla="*/ 1367272 w 2945130"/>
                              <a:gd name="connsiteY1" fmla="*/ 0 h 1893570"/>
                              <a:gd name="connsiteX2" fmla="*/ 1369095 w 2945130"/>
                              <a:gd name="connsiteY2" fmla="*/ 134989 h 1893570"/>
                              <a:gd name="connsiteX3" fmla="*/ 2942625 w 2945130"/>
                              <a:gd name="connsiteY3" fmla="*/ 131832 h 1893570"/>
                              <a:gd name="connsiteX4" fmla="*/ 2945130 w 2945130"/>
                              <a:gd name="connsiteY4" fmla="*/ 1893570 h 1893570"/>
                              <a:gd name="connsiteX5" fmla="*/ 0 w 2945130"/>
                              <a:gd name="connsiteY5" fmla="*/ 1893570 h 1893570"/>
                              <a:gd name="connsiteX6" fmla="*/ 0 w 2945130"/>
                              <a:gd name="connsiteY6" fmla="*/ 0 h 18935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945130" h="1893570">
                                <a:moveTo>
                                  <a:pt x="0" y="0"/>
                                </a:moveTo>
                                <a:lnTo>
                                  <a:pt x="1367272" y="0"/>
                                </a:lnTo>
                                <a:cubicBezTo>
                                  <a:pt x="1367880" y="44996"/>
                                  <a:pt x="1368487" y="89993"/>
                                  <a:pt x="1369095" y="134989"/>
                                </a:cubicBezTo>
                                <a:lnTo>
                                  <a:pt x="2942625" y="131832"/>
                                </a:lnTo>
                                <a:lnTo>
                                  <a:pt x="2945130" y="1893570"/>
                                </a:lnTo>
                                <a:lnTo>
                                  <a:pt x="0" y="1893570"/>
                                </a:lnTo>
                                <a:lnTo>
                                  <a:pt x="0" y="0"/>
                                </a:lnTo>
                                <a:close/>
                              </a:path>
                            </a:pathLst>
                          </a:cu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69850" y="3365500"/>
                            <a:ext cx="2983230" cy="323850"/>
                          </a:xfrm>
                          <a:prstGeom prst="rect">
                            <a:avLst/>
                          </a:prstGeom>
                          <a:solidFill>
                            <a:schemeClr val="bg1">
                              <a:alpha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37CBE08" id="Group 101" o:spid="_x0000_s1026" style="width:317.4pt;height:312.75pt;mso-position-horizontal-relative:char;mso-position-vertical-relative:line" coordsize="31203,37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">
                <v:shape id="Picture 99" o:spid="_x0000_s1027" type="#_x0000_t75" style="position:absolute;width:31203;height:37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Cr5HCAAAA2wAAAA8AAABkcnMvZG93bnJldi54bWxEj0+LwjAUxO8LfofwFryt6Yr/2jWKCIp6&#10;swqyt0fzbIvNS2mi1m9vBMHjMDO/Yabz1lTiRo0rLSv47UUgiDOrS84VHA+rnwkI55E1VpZJwYMc&#10;zGedrykm2t55T7fU5yJA2CWooPC+TqR0WUEGXc/WxME728agD7LJpW7wHuCmkv0oGkmDJYeFAmta&#10;FpRd0qtRcDrTqd2Oh2s/jtesB//lrn9Jlep+t4s/EJ5a/wm/2xutII7h9SX8ADl7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7wq+RwgAAANsAAAAPAAAAAAAAAAAAAAAAAJ8C&#10;AABkcnMvZG93bnJldi54bWxQSwUGAAAAAAQABAD3AAAAjgMAAAAA&#10;">
                  <v:imagedata r:id="rId18" o:title=""/>
                  <v:path arrowok="t"/>
                </v:shape>
                <v:line id="Straight Connector 33" o:spid="_x0000_s1028" style="position:absolute;visibility:visible;mso-wrap-style:square" from="1016,13779" to="1075,32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pCIsMAAADbAAAADwAAAGRycy9kb3ducmV2LnhtbESPQWvCQBSE74L/YXmCN93YgJXoKiJY&#10;ehJq24O3R/aZjWbfxuw2if/eLQgeh5n5hllteluJlhpfOlYwmyYgiHOnSy4U/HzvJwsQPiBrrByT&#10;gjt52KyHgxVm2nX8Re0xFCJC2GeowIRQZ1L63JBFP3U1cfTOrrEYomwKqRvsItxW8i1J5tJiyXHB&#10;YE07Q/n1+GcV3DDfkz39frRJZ9p0fq4P75eTUuNRv12CCNSHV/jZ/tQK0hT+v8QfIN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6QiLDAAAA2wAAAA8AAAAAAAAAAAAA&#10;AAAAoQIAAGRycy9kb3ducmV2LnhtbFBLBQYAAAAABAAEAPkAAACRAwAAAAA=&#10;" strokecolor="#f07f09 [3204]" strokeweight=".5pt">
                  <v:stroke joinstyle="miter"/>
                </v:line>
                <v:rect id="Rectangle 37" o:spid="_x0000_s1029" style="position:absolute;left:14414;top:2222;width:16116;height:95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OUvcIA&#10;AADbAAAADwAAAGRycy9kb3ducmV2LnhtbESPW4vCMBSE3xf8D+EI+7amut6oRlkW9oJC8fp+aI5p&#10;sTkpTVbrv98Igo/DzHzDzJetrcSFGl86VtDvJSCIc6dLNgoO+6+3KQgfkDVWjknBjTwsF52XOaba&#10;XXlLl10wIkLYp6igCKFOpfR5QRZ9z9XE0Tu5xmKIsjFSN3iNcFvJQZKMpcWS40KBNX0WlJ93f1ZB&#10;9rO2m295HNKAVn7kjM9MNlXqtdt+zEAEasMz/Gj/agXvE7h/iT9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05S9wgAAANsAAAAPAAAAAAAAAAAAAAAAAJgCAABkcnMvZG93&#10;bnJldi54bWxQSwUGAAAAAAQABAD1AAAAhwMAAAAA&#10;" fillcolor="white [3212]" stroked="f" strokeweight="1pt">
                  <v:fill opacity="39321f"/>
                </v:rect>
                <v:rect id="Rectangle 31" o:spid="_x0000_s1030" style="position:absolute;width:30926;height:2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iGpMQA&#10;AADbAAAADwAAAGRycy9kb3ducmV2LnhtbESP3YrCMBSE7wXfIRzBO03dXVSqUZZVUVgQ/MXLQ3Ns&#10;i81JaaJ2fXqzIHg5zMw3zHham0LcqHK5ZQW9bgSCOLE651TBfrfoDEE4j6yxsEwK/sjBdNJsjDHW&#10;9s4bum19KgKEXYwKMu/LWEqXZGTQdW1JHLyzrQz6IKtU6grvAW4K+RFFfWkw57CQYUk/GSWX7dUo&#10;wON8dki+ZovHfLVZngZ4RfO7Vqrdqr9HIDzV/h1+tVdawWcP/r+EHyA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4hqTEAAAA2wAAAA8AAAAAAAAAAAAAAAAAmAIAAGRycy9k&#10;b3ducmV2LnhtbFBLBQYAAAAABAAEAPUAAACJAwAAAAA=&#10;" filled="f" strokecolor="#773f04 [1604]" strokeweight="2.25pt"/>
                <v:rect id="Rectangle 38" o:spid="_x0000_s1031" style="position:absolute;left:698;top:2222;width:13716;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Az78A&#10;AADbAAAADwAAAGRycy9kb3ducmV2LnhtbERPy4rCMBTdD/gP4QruxtTHDFKNMgz4wIEyvvaX5poW&#10;m5vSRK1/bxaCy8N5zxatrcSNGl86VjDoJyCIc6dLNgqOh+XnBIQPyBorx6TgQR4W887HDFPt7ryj&#10;2z4YEUPYp6igCKFOpfR5QRZ939XEkTu7xmKIsDFSN3iP4baSwyT5lhZLjg0F1vRbUH7ZX62CbP1n&#10;/1fyNKYhbf2XMz4z2USpXrf9mYII1Ia3+OXeaAWjODZ+iT9Az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ADPvwAAANsAAAAPAAAAAAAAAAAAAAAAAJgCAABkcnMvZG93bnJl&#10;di54bWxQSwUGAAAAAAQABAD1AAAAhAMAAAAA&#10;" fillcolor="white [3212]" stroked="f" strokeweight="1pt">
                  <v:fill opacity="39321f"/>
                </v:rect>
                <v:shape id="Rectangle 36" o:spid="_x0000_s1032" style="position:absolute;left:825;top:10414;width:29705;height:23177;visibility:visible;mso-wrap-style:square;v-text-anchor:middle" coordsize="2945130,1893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HY58QA&#10;AADbAAAADwAAAGRycy9kb3ducmV2LnhtbESPT4vCMBTE7wt+h/AEL4umuotINYr4B/a2W/Wgt0fz&#10;bIrNS2mi1m+/EQSPw8z8hpktWluJGzW+dKxgOEhAEOdOl1woOOy3/QkIH5A1Vo5JwYM8LOadjxmm&#10;2t05o9suFCJC2KeowIRQp1L63JBFP3A1cfTOrrEYomwKqRu8R7it5ChJxtJiyXHBYE0rQ/lld7UK&#10;XPGXn9bHx/Gyqbafmfle/SZZqVSv2y6nIAK14R1+tX+0gq8xPL/EH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h2OfEAAAA2wAAAA8AAAAAAAAAAAAAAAAAmAIAAGRycy9k&#10;b3ducmV2LnhtbFBLBQYAAAAABAAEAPUAAACJAwAAAAA=&#10;" path="m,l1367272,v608,44996,1215,89993,1823,134989l2942625,131832r2505,1761738l,1893570,,xe" filled="f" strokecolor="#773f04 [1604]" strokeweight="2pt">
                  <v:stroke joinstyle="miter"/>
                  <v:path arrowok="t" o:connecttype="custom" o:connectlocs="0,0;1379064,0;1380903,165228;2968003,161364;2970530,2317750;0,2317750;0,0" o:connectangles="0,0,0,0,0,0,0"/>
                </v:shape>
                <v:rect id="Rectangle 39" o:spid="_x0000_s1033" style="position:absolute;left:698;top:33655;width:29832;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ClVMQA&#10;AADbAAAADwAAAGRycy9kb3ducmV2LnhtbESP3WrCQBSE7wXfYTkF73RTbcWmboII/lAhtLa9P2RP&#10;N8Hs2ZBdNX17t1DwcpiZb5hl3ttGXKjztWMFj5MEBHHpdM1GwdfnZrwA4QOyxsYxKfglD3k2HCwx&#10;1e7KH3Q5BiMihH2KCqoQ2lRKX1Zk0U9cSxy9H9dZDFF2RuoOrxFuGzlNkrm0WHNcqLCldUXl6Xi2&#10;Cordwb5v5fcTTenNPzvjC1MslBo99KtXEIH6cA//t/dawewF/r7EHy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ApVTEAAAA2wAAAA8AAAAAAAAAAAAAAAAAmAIAAGRycy9k&#10;b3ducmV2LnhtbFBLBQYAAAAABAAEAPUAAACJAwAAAAA=&#10;" fillcolor="white [3212]" stroked="f" strokeweight="1pt">
                  <v:fill opacity="39321f"/>
                </v:rect>
                <w10:anchorlock/>
              </v:group>
            </w:pict>
          </mc:Fallback>
        </mc:AlternateContent>
      </w:r>
    </w:p>
    <w:p w14:paraId="2740B88D" w14:textId="77777777" w:rsidR="00510AD3" w:rsidRPr="00015584" w:rsidRDefault="00510AD3" w:rsidP="00510AD3">
      <w:pPr>
        <w:pStyle w:val="Caption"/>
        <w:rPr>
          <w:lang w:val="en-AU"/>
        </w:rPr>
      </w:pPr>
      <w:bookmarkStart w:id="85" w:name="_Ref403070601"/>
      <w:bookmarkStart w:id="86" w:name="_Ref403070597"/>
      <w:r w:rsidRPr="00015584">
        <w:rPr>
          <w:lang w:val="en-AU"/>
        </w:rPr>
        <w:t xml:space="preserve">Figure </w:t>
      </w:r>
      <w:r w:rsidR="00184837" w:rsidRPr="00015584">
        <w:rPr>
          <w:lang w:val="en-AU"/>
        </w:rPr>
        <w:fldChar w:fldCharType="begin"/>
      </w:r>
      <w:r w:rsidR="00184837" w:rsidRPr="00015584">
        <w:rPr>
          <w:lang w:val="en-AU"/>
        </w:rPr>
        <w:instrText xml:space="preserve"> SEQ Figure \* ARABIC </w:instrText>
      </w:r>
      <w:r w:rsidR="00184837" w:rsidRPr="00015584">
        <w:rPr>
          <w:lang w:val="en-AU"/>
        </w:rPr>
        <w:fldChar w:fldCharType="separate"/>
      </w:r>
      <w:r w:rsidR="00645BFD">
        <w:rPr>
          <w:noProof/>
          <w:lang w:val="en-AU"/>
        </w:rPr>
        <w:t>6</w:t>
      </w:r>
      <w:r w:rsidR="00184837" w:rsidRPr="00015584">
        <w:rPr>
          <w:noProof/>
          <w:lang w:val="en-AU"/>
        </w:rPr>
        <w:fldChar w:fldCharType="end"/>
      </w:r>
      <w:bookmarkEnd w:id="85"/>
      <w:r w:rsidRPr="00015584">
        <w:rPr>
          <w:lang w:val="en-AU"/>
        </w:rPr>
        <w:t xml:space="preserve">: NetBeans Plugin </w:t>
      </w:r>
      <w:r w:rsidR="000A7C5B" w:rsidRPr="00015584">
        <w:rPr>
          <w:lang w:val="en-AU"/>
        </w:rPr>
        <w:t xml:space="preserve">Menu bar (TOP) and </w:t>
      </w:r>
      <w:r w:rsidRPr="00015584">
        <w:rPr>
          <w:lang w:val="en-AU"/>
        </w:rPr>
        <w:t xml:space="preserve">options form </w:t>
      </w:r>
      <w:r w:rsidR="00705647" w:rsidRPr="00015584">
        <w:rPr>
          <w:lang w:val="en-AU"/>
        </w:rPr>
        <w:t xml:space="preserve">(MIDDLE) </w:t>
      </w:r>
      <w:r w:rsidRPr="00015584">
        <w:rPr>
          <w:lang w:val="en-AU"/>
        </w:rPr>
        <w:t xml:space="preserve">with </w:t>
      </w:r>
      <w:r w:rsidR="00C77E4E" w:rsidRPr="00015584">
        <w:rPr>
          <w:lang w:val="en-AU"/>
        </w:rPr>
        <w:t>CodeHandIn</w:t>
      </w:r>
      <w:r w:rsidRPr="00015584">
        <w:rPr>
          <w:lang w:val="en-AU"/>
        </w:rPr>
        <w:t xml:space="preserve"> information retrieved using </w:t>
      </w:r>
      <w:r w:rsidR="000A7C5B" w:rsidRPr="00015584">
        <w:rPr>
          <w:lang w:val="en-AU"/>
        </w:rPr>
        <w:t xml:space="preserve">an internal </w:t>
      </w:r>
      <w:r w:rsidRPr="00015584">
        <w:rPr>
          <w:lang w:val="en-AU"/>
        </w:rPr>
        <w:t>Java client.</w:t>
      </w:r>
      <w:bookmarkEnd w:id="86"/>
    </w:p>
    <w:p w14:paraId="78F4D1A3" w14:textId="77777777" w:rsidR="001C02D4" w:rsidRPr="00015584" w:rsidRDefault="001C02D4" w:rsidP="00AD3CCD">
      <w:pPr>
        <w:rPr>
          <w:lang w:val="en-AU"/>
        </w:rPr>
      </w:pPr>
      <w:r w:rsidRPr="00015584">
        <w:rPr>
          <w:lang w:val="en-AU"/>
        </w:rPr>
        <w:t>The menu bar currently can perform the following operations</w:t>
      </w:r>
    </w:p>
    <w:tbl>
      <w:tblPr>
        <w:tblStyle w:val="TableGrid"/>
        <w:tblW w:w="0" w:type="auto"/>
        <w:tblLook w:val="04A0" w:firstRow="1" w:lastRow="0" w:firstColumn="1" w:lastColumn="0" w:noHBand="0" w:noVBand="1"/>
      </w:tblPr>
      <w:tblGrid>
        <w:gridCol w:w="704"/>
        <w:gridCol w:w="1559"/>
        <w:gridCol w:w="7087"/>
      </w:tblGrid>
      <w:tr w:rsidR="001C02D4" w:rsidRPr="00015584" w14:paraId="3B767CA4" w14:textId="77777777" w:rsidTr="007E70FA">
        <w:tc>
          <w:tcPr>
            <w:tcW w:w="704" w:type="dxa"/>
          </w:tcPr>
          <w:p w14:paraId="631B40F1" w14:textId="77777777" w:rsidR="001C02D4" w:rsidRPr="00015584" w:rsidRDefault="001C02D4" w:rsidP="00AD3CCD">
            <w:pPr>
              <w:rPr>
                <w:lang w:val="en-AU"/>
              </w:rPr>
            </w:pPr>
            <w:r w:rsidRPr="00015584">
              <w:rPr>
                <w:lang w:val="en-AU"/>
              </w:rPr>
              <w:t>icon</w:t>
            </w:r>
          </w:p>
        </w:tc>
        <w:tc>
          <w:tcPr>
            <w:tcW w:w="1559" w:type="dxa"/>
          </w:tcPr>
          <w:p w14:paraId="27973897" w14:textId="77777777" w:rsidR="001C02D4" w:rsidRPr="00015584" w:rsidRDefault="001C02D4" w:rsidP="00AD3CCD">
            <w:pPr>
              <w:rPr>
                <w:lang w:val="en-AU"/>
              </w:rPr>
            </w:pPr>
            <w:r w:rsidRPr="00015584">
              <w:rPr>
                <w:lang w:val="en-AU"/>
              </w:rPr>
              <w:t>Operation</w:t>
            </w:r>
          </w:p>
        </w:tc>
        <w:tc>
          <w:tcPr>
            <w:tcW w:w="7087" w:type="dxa"/>
          </w:tcPr>
          <w:p w14:paraId="6F62C6EE" w14:textId="77777777" w:rsidR="001C02D4" w:rsidRPr="00015584" w:rsidRDefault="00AC6E16" w:rsidP="00AD3CCD">
            <w:pPr>
              <w:rPr>
                <w:lang w:val="en-AU"/>
              </w:rPr>
            </w:pPr>
            <w:r w:rsidRPr="00015584">
              <w:rPr>
                <w:lang w:val="en-AU"/>
              </w:rPr>
              <w:t>Description</w:t>
            </w:r>
          </w:p>
        </w:tc>
      </w:tr>
      <w:tr w:rsidR="001C02D4" w:rsidRPr="00015584" w14:paraId="122503B0" w14:textId="77777777" w:rsidTr="007E70FA">
        <w:tc>
          <w:tcPr>
            <w:tcW w:w="704" w:type="dxa"/>
          </w:tcPr>
          <w:p w14:paraId="4B9873DF" w14:textId="77777777" w:rsidR="001C02D4" w:rsidRPr="00015584" w:rsidRDefault="001C02D4" w:rsidP="00AD3CCD">
            <w:pPr>
              <w:rPr>
                <w:lang w:val="en-AU"/>
              </w:rPr>
            </w:pPr>
            <w:r w:rsidRPr="00015584">
              <w:rPr>
                <w:noProof/>
                <w:lang w:val="en-AU"/>
              </w:rPr>
              <w:drawing>
                <wp:inline distT="0" distB="0" distL="0" distR="0" wp14:anchorId="72E00A45" wp14:editId="17F6FBE5">
                  <wp:extent cx="226800" cy="226800"/>
                  <wp:effectExtent l="0" t="0" r="190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ttings.gif"/>
                          <pic:cNvPicPr/>
                        </pic:nvPicPr>
                        <pic:blipFill>
                          <a:blip r:embed="rId19">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1559" w:type="dxa"/>
          </w:tcPr>
          <w:p w14:paraId="32A2191D" w14:textId="77777777" w:rsidR="001C02D4" w:rsidRPr="00015584" w:rsidRDefault="00AC6E16" w:rsidP="00AD3CCD">
            <w:pPr>
              <w:rPr>
                <w:lang w:val="en-AU"/>
              </w:rPr>
            </w:pPr>
            <w:r w:rsidRPr="00015584">
              <w:rPr>
                <w:lang w:val="en-AU"/>
              </w:rPr>
              <w:t xml:space="preserve">View Settings </w:t>
            </w:r>
          </w:p>
        </w:tc>
        <w:tc>
          <w:tcPr>
            <w:tcW w:w="7087" w:type="dxa"/>
          </w:tcPr>
          <w:p w14:paraId="0FAA44FB" w14:textId="77777777" w:rsidR="001C02D4" w:rsidRPr="00015584" w:rsidRDefault="00AC6E16" w:rsidP="00AD3CCD">
            <w:pPr>
              <w:rPr>
                <w:lang w:val="en-AU"/>
              </w:rPr>
            </w:pPr>
            <w:r w:rsidRPr="00015584">
              <w:rPr>
                <w:lang w:val="en-AU"/>
              </w:rPr>
              <w:t>Opens the NetBeans Settings page</w:t>
            </w:r>
          </w:p>
        </w:tc>
      </w:tr>
      <w:tr w:rsidR="001C02D4" w:rsidRPr="00015584" w14:paraId="40E22BE0" w14:textId="77777777" w:rsidTr="007E70FA">
        <w:tc>
          <w:tcPr>
            <w:tcW w:w="704" w:type="dxa"/>
          </w:tcPr>
          <w:p w14:paraId="310B3AC0" w14:textId="77777777" w:rsidR="001C02D4" w:rsidRPr="00015584" w:rsidRDefault="001C02D4" w:rsidP="001C02D4">
            <w:pPr>
              <w:rPr>
                <w:lang w:val="en-AU"/>
              </w:rPr>
            </w:pPr>
            <w:r w:rsidRPr="00015584">
              <w:rPr>
                <w:noProof/>
                <w:lang w:val="en-AU"/>
              </w:rPr>
              <w:drawing>
                <wp:inline distT="0" distB="0" distL="0" distR="0" wp14:anchorId="792A395C" wp14:editId="63E76EF6">
                  <wp:extent cx="228600" cy="228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fresh.gif"/>
                          <pic:cNvPicPr/>
                        </pic:nvPicPr>
                        <pic:blipFill>
                          <a:blip r:embed="rId20">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p>
        </w:tc>
        <w:tc>
          <w:tcPr>
            <w:tcW w:w="1559" w:type="dxa"/>
          </w:tcPr>
          <w:p w14:paraId="16D999FD" w14:textId="77777777" w:rsidR="001C02D4" w:rsidRPr="00015584" w:rsidRDefault="00AC6E16" w:rsidP="00AD3CCD">
            <w:pPr>
              <w:rPr>
                <w:lang w:val="en-AU"/>
              </w:rPr>
            </w:pPr>
            <w:r w:rsidRPr="00015584">
              <w:rPr>
                <w:lang w:val="en-AU"/>
              </w:rPr>
              <w:t>Check update</w:t>
            </w:r>
          </w:p>
        </w:tc>
        <w:tc>
          <w:tcPr>
            <w:tcW w:w="7087" w:type="dxa"/>
          </w:tcPr>
          <w:p w14:paraId="34F54844" w14:textId="77777777" w:rsidR="001C02D4" w:rsidRPr="00015584" w:rsidRDefault="004614AA" w:rsidP="004614AA">
            <w:pPr>
              <w:rPr>
                <w:lang w:val="en-AU"/>
              </w:rPr>
            </w:pPr>
            <w:r w:rsidRPr="00015584">
              <w:rPr>
                <w:lang w:val="en-AU"/>
              </w:rPr>
              <w:t>D</w:t>
            </w:r>
            <w:r w:rsidR="00AC6E16" w:rsidRPr="00015584">
              <w:rPr>
                <w:lang w:val="en-AU"/>
              </w:rPr>
              <w:t>ownload</w:t>
            </w:r>
            <w:r w:rsidRPr="00015584">
              <w:rPr>
                <w:lang w:val="en-AU"/>
              </w:rPr>
              <w:t>s</w:t>
            </w:r>
            <w:r w:rsidR="00AC6E16" w:rsidRPr="00015584">
              <w:rPr>
                <w:lang w:val="en-AU"/>
              </w:rPr>
              <w:t xml:space="preserve"> </w:t>
            </w:r>
            <w:r w:rsidRPr="00015584">
              <w:rPr>
                <w:lang w:val="en-AU"/>
              </w:rPr>
              <w:t xml:space="preserve">a </w:t>
            </w:r>
            <w:r w:rsidR="00AC6E16" w:rsidRPr="00015584">
              <w:rPr>
                <w:lang w:val="en-AU"/>
              </w:rPr>
              <w:t xml:space="preserve">version form </w:t>
            </w:r>
            <w:r w:rsidR="00074A4D" w:rsidRPr="00015584">
              <w:rPr>
                <w:lang w:val="en-AU"/>
              </w:rPr>
              <w:t>Moodle</w:t>
            </w:r>
            <w:r w:rsidR="00AC6E16" w:rsidRPr="00015584">
              <w:rPr>
                <w:lang w:val="en-AU"/>
              </w:rPr>
              <w:t xml:space="preserve"> if current version is not the newest</w:t>
            </w:r>
          </w:p>
        </w:tc>
      </w:tr>
      <w:tr w:rsidR="001C02D4" w:rsidRPr="00015584" w14:paraId="6C4A9F56" w14:textId="77777777" w:rsidTr="007E70FA">
        <w:tc>
          <w:tcPr>
            <w:tcW w:w="704" w:type="dxa"/>
          </w:tcPr>
          <w:p w14:paraId="3FB9FBAE" w14:textId="77777777" w:rsidR="001C02D4" w:rsidRPr="00015584" w:rsidRDefault="001C02D4" w:rsidP="00AD3CCD">
            <w:pPr>
              <w:rPr>
                <w:lang w:val="en-AU"/>
              </w:rPr>
            </w:pPr>
            <w:r w:rsidRPr="00015584">
              <w:rPr>
                <w:noProof/>
                <w:lang w:val="en-AU"/>
              </w:rPr>
              <w:drawing>
                <wp:inline distT="0" distB="0" distL="0" distR="0" wp14:anchorId="4098CCFA" wp14:editId="40FC6518">
                  <wp:extent cx="228600" cy="228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ownload.gif"/>
                          <pic:cNvPicPr/>
                        </pic:nvPicPr>
                        <pic:blipFill>
                          <a:blip r:embed="rId21">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p>
        </w:tc>
        <w:tc>
          <w:tcPr>
            <w:tcW w:w="1559" w:type="dxa"/>
          </w:tcPr>
          <w:p w14:paraId="5CF90ABD" w14:textId="77777777" w:rsidR="001C02D4" w:rsidRPr="00015584" w:rsidRDefault="00AC6E16" w:rsidP="00AD3CCD">
            <w:pPr>
              <w:rPr>
                <w:lang w:val="en-AU"/>
              </w:rPr>
            </w:pPr>
            <w:r w:rsidRPr="00015584">
              <w:rPr>
                <w:lang w:val="en-AU"/>
              </w:rPr>
              <w:t>Download</w:t>
            </w:r>
          </w:p>
        </w:tc>
        <w:tc>
          <w:tcPr>
            <w:tcW w:w="7087" w:type="dxa"/>
          </w:tcPr>
          <w:p w14:paraId="591DEE44" w14:textId="77777777" w:rsidR="001C02D4" w:rsidRPr="00015584" w:rsidRDefault="00AC6E16" w:rsidP="00705647">
            <w:pPr>
              <w:rPr>
                <w:lang w:val="en-AU"/>
              </w:rPr>
            </w:pPr>
            <w:r w:rsidRPr="00015584">
              <w:rPr>
                <w:lang w:val="en-AU"/>
              </w:rPr>
              <w:t>Forces download f</w:t>
            </w:r>
            <w:r w:rsidR="00705647" w:rsidRPr="00015584">
              <w:rPr>
                <w:lang w:val="en-AU"/>
              </w:rPr>
              <w:t>r</w:t>
            </w:r>
            <w:r w:rsidRPr="00015584">
              <w:rPr>
                <w:lang w:val="en-AU"/>
              </w:rPr>
              <w:t xml:space="preserve">om </w:t>
            </w:r>
            <w:r w:rsidR="00074A4D" w:rsidRPr="00015584">
              <w:rPr>
                <w:lang w:val="en-AU"/>
              </w:rPr>
              <w:t>Moodle</w:t>
            </w:r>
            <w:r w:rsidRPr="00015584">
              <w:rPr>
                <w:lang w:val="en-AU"/>
              </w:rPr>
              <w:t xml:space="preserve"> (asks if sample or other is preferred)</w:t>
            </w:r>
          </w:p>
        </w:tc>
      </w:tr>
      <w:tr w:rsidR="001C02D4" w:rsidRPr="00015584" w14:paraId="743F5BB9" w14:textId="77777777" w:rsidTr="007E70FA">
        <w:tc>
          <w:tcPr>
            <w:tcW w:w="704" w:type="dxa"/>
          </w:tcPr>
          <w:p w14:paraId="05CF9105" w14:textId="77777777" w:rsidR="001C02D4" w:rsidRPr="00015584" w:rsidRDefault="001C02D4" w:rsidP="00AD3CCD">
            <w:pPr>
              <w:rPr>
                <w:lang w:val="en-AU"/>
              </w:rPr>
            </w:pPr>
            <w:r w:rsidRPr="00015584">
              <w:rPr>
                <w:noProof/>
                <w:lang w:val="en-AU"/>
              </w:rPr>
              <w:drawing>
                <wp:inline distT="0" distB="0" distL="0" distR="0" wp14:anchorId="2DBF0E21" wp14:editId="158DDB9C">
                  <wp:extent cx="228600" cy="228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pload.gif"/>
                          <pic:cNvPicPr/>
                        </pic:nvPicPr>
                        <pic:blipFill>
                          <a:blip r:embed="rId22">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p>
        </w:tc>
        <w:tc>
          <w:tcPr>
            <w:tcW w:w="1559" w:type="dxa"/>
          </w:tcPr>
          <w:p w14:paraId="06FB1A27" w14:textId="77777777" w:rsidR="001C02D4" w:rsidRPr="00015584" w:rsidRDefault="00AC6E16" w:rsidP="00AD3CCD">
            <w:pPr>
              <w:rPr>
                <w:lang w:val="en-AU"/>
              </w:rPr>
            </w:pPr>
            <w:r w:rsidRPr="00015584">
              <w:rPr>
                <w:lang w:val="en-AU"/>
              </w:rPr>
              <w:t>Upload</w:t>
            </w:r>
          </w:p>
        </w:tc>
        <w:tc>
          <w:tcPr>
            <w:tcW w:w="7087" w:type="dxa"/>
          </w:tcPr>
          <w:p w14:paraId="6A26F985" w14:textId="77777777" w:rsidR="001C02D4" w:rsidRPr="00015584" w:rsidRDefault="00AC6E16" w:rsidP="00AD3CCD">
            <w:pPr>
              <w:rPr>
                <w:lang w:val="en-AU"/>
              </w:rPr>
            </w:pPr>
            <w:r w:rsidRPr="00015584">
              <w:rPr>
                <w:lang w:val="en-AU"/>
              </w:rPr>
              <w:t xml:space="preserve">Forces upload (submission) to </w:t>
            </w:r>
            <w:r w:rsidR="00074A4D" w:rsidRPr="00015584">
              <w:rPr>
                <w:lang w:val="en-AU"/>
              </w:rPr>
              <w:t>Moodle</w:t>
            </w:r>
          </w:p>
        </w:tc>
      </w:tr>
      <w:tr w:rsidR="001C02D4" w:rsidRPr="00015584" w14:paraId="5F7466D5" w14:textId="77777777" w:rsidTr="007E70FA">
        <w:tc>
          <w:tcPr>
            <w:tcW w:w="704" w:type="dxa"/>
          </w:tcPr>
          <w:p w14:paraId="3DAEC470" w14:textId="77777777" w:rsidR="001C02D4" w:rsidRPr="00015584" w:rsidRDefault="001C02D4" w:rsidP="00AD3CCD">
            <w:pPr>
              <w:rPr>
                <w:lang w:val="en-AU"/>
              </w:rPr>
            </w:pPr>
            <w:r w:rsidRPr="00015584">
              <w:rPr>
                <w:noProof/>
                <w:lang w:val="en-AU"/>
              </w:rPr>
              <w:drawing>
                <wp:inline distT="0" distB="0" distL="0" distR="0" wp14:anchorId="7E2EBE6B" wp14:editId="624C0B66">
                  <wp:extent cx="228600" cy="228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est.gif"/>
                          <pic:cNvPicPr/>
                        </pic:nvPicPr>
                        <pic:blipFill>
                          <a:blip r:embed="rId23">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p>
        </w:tc>
        <w:tc>
          <w:tcPr>
            <w:tcW w:w="1559" w:type="dxa"/>
          </w:tcPr>
          <w:p w14:paraId="74B2DCD1" w14:textId="77777777" w:rsidR="001C02D4" w:rsidRPr="00015584" w:rsidRDefault="00AC6E16" w:rsidP="00AD3CCD">
            <w:pPr>
              <w:rPr>
                <w:lang w:val="en-AU"/>
              </w:rPr>
            </w:pPr>
            <w:r w:rsidRPr="00015584">
              <w:rPr>
                <w:lang w:val="en-AU"/>
              </w:rPr>
              <w:t>Test</w:t>
            </w:r>
          </w:p>
        </w:tc>
        <w:tc>
          <w:tcPr>
            <w:tcW w:w="7087" w:type="dxa"/>
          </w:tcPr>
          <w:p w14:paraId="0CCE3FDB" w14:textId="77777777" w:rsidR="001C02D4" w:rsidRPr="00015584" w:rsidRDefault="00AC6E16" w:rsidP="001C02D4">
            <w:pPr>
              <w:keepNext/>
              <w:rPr>
                <w:lang w:val="en-AU"/>
              </w:rPr>
            </w:pPr>
            <w:r w:rsidRPr="00015584">
              <w:rPr>
                <w:lang w:val="en-AU"/>
              </w:rPr>
              <w:t xml:space="preserve">Uploads (submits) to </w:t>
            </w:r>
            <w:r w:rsidR="00074A4D" w:rsidRPr="00015584">
              <w:rPr>
                <w:lang w:val="en-AU"/>
              </w:rPr>
              <w:t>Moodle</w:t>
            </w:r>
            <w:r w:rsidRPr="00015584">
              <w:rPr>
                <w:lang w:val="en-AU"/>
              </w:rPr>
              <w:t xml:space="preserve"> which test the code and displays the results </w:t>
            </w:r>
          </w:p>
        </w:tc>
      </w:tr>
      <w:tr w:rsidR="001C02D4" w:rsidRPr="00015584" w14:paraId="57CB6724" w14:textId="77777777" w:rsidTr="007E70FA">
        <w:tc>
          <w:tcPr>
            <w:tcW w:w="704" w:type="dxa"/>
          </w:tcPr>
          <w:p w14:paraId="0F99F504" w14:textId="77777777" w:rsidR="001C02D4" w:rsidRPr="00015584" w:rsidRDefault="001C02D4" w:rsidP="00AD3CCD">
            <w:pPr>
              <w:rPr>
                <w:noProof/>
                <w:lang w:val="en-AU" w:eastAsia="en-AU"/>
              </w:rPr>
            </w:pPr>
            <w:r w:rsidRPr="00015584">
              <w:rPr>
                <w:noProof/>
                <w:lang w:val="en-AU"/>
              </w:rPr>
              <w:drawing>
                <wp:inline distT="0" distB="0" distL="0" distR="0" wp14:anchorId="1A5E4410" wp14:editId="2D65E4E4">
                  <wp:extent cx="22860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k.gif"/>
                          <pic:cNvPicPr/>
                        </pic:nvPicPr>
                        <pic:blipFill>
                          <a:blip r:embed="rId24">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p>
        </w:tc>
        <w:tc>
          <w:tcPr>
            <w:tcW w:w="1559" w:type="dxa"/>
          </w:tcPr>
          <w:p w14:paraId="205942B1" w14:textId="77777777" w:rsidR="001C02D4" w:rsidRPr="00015584" w:rsidRDefault="00AC6E16" w:rsidP="00AD3CCD">
            <w:pPr>
              <w:rPr>
                <w:lang w:val="en-AU"/>
              </w:rPr>
            </w:pPr>
            <w:r w:rsidRPr="00015584">
              <w:rPr>
                <w:lang w:val="en-AU"/>
              </w:rPr>
              <w:t>Submit</w:t>
            </w:r>
          </w:p>
        </w:tc>
        <w:tc>
          <w:tcPr>
            <w:tcW w:w="7087" w:type="dxa"/>
          </w:tcPr>
          <w:p w14:paraId="1B604889" w14:textId="77777777" w:rsidR="001C02D4" w:rsidRPr="00015584" w:rsidRDefault="00AC6E16" w:rsidP="001C02D4">
            <w:pPr>
              <w:keepNext/>
              <w:rPr>
                <w:lang w:val="en-AU"/>
              </w:rPr>
            </w:pPr>
            <w:r w:rsidRPr="00015584">
              <w:rPr>
                <w:lang w:val="en-AU"/>
              </w:rPr>
              <w:t xml:space="preserve">Submits the code to </w:t>
            </w:r>
            <w:r w:rsidR="00074A4D" w:rsidRPr="00015584">
              <w:rPr>
                <w:lang w:val="en-AU"/>
              </w:rPr>
              <w:t>Moodle</w:t>
            </w:r>
            <w:r w:rsidRPr="00015584">
              <w:rPr>
                <w:lang w:val="en-AU"/>
              </w:rPr>
              <w:t xml:space="preserve"> for final grading</w:t>
            </w:r>
          </w:p>
        </w:tc>
      </w:tr>
    </w:tbl>
    <w:p w14:paraId="3140B2D6" w14:textId="77777777" w:rsidR="001C02D4" w:rsidRPr="00015584" w:rsidRDefault="001C02D4" w:rsidP="001C02D4">
      <w:pPr>
        <w:pStyle w:val="Caption"/>
        <w:rPr>
          <w:lang w:val="en-AU"/>
        </w:rPr>
      </w:pPr>
      <w:r w:rsidRPr="00015584">
        <w:rPr>
          <w:lang w:val="en-AU"/>
        </w:rPr>
        <w:t xml:space="preserve">Table </w:t>
      </w:r>
      <w:r w:rsidR="00184837" w:rsidRPr="00015584">
        <w:rPr>
          <w:lang w:val="en-AU"/>
        </w:rPr>
        <w:fldChar w:fldCharType="begin"/>
      </w:r>
      <w:r w:rsidR="00184837" w:rsidRPr="00015584">
        <w:rPr>
          <w:lang w:val="en-AU"/>
        </w:rPr>
        <w:instrText xml:space="preserve"> SEQ Table \* ARABIC </w:instrText>
      </w:r>
      <w:r w:rsidR="00184837" w:rsidRPr="00015584">
        <w:rPr>
          <w:lang w:val="en-AU"/>
        </w:rPr>
        <w:fldChar w:fldCharType="separate"/>
      </w:r>
      <w:r w:rsidR="003C6B0D" w:rsidRPr="00015584">
        <w:rPr>
          <w:noProof/>
          <w:lang w:val="en-AU"/>
        </w:rPr>
        <w:t>7</w:t>
      </w:r>
      <w:r w:rsidR="00184837" w:rsidRPr="00015584">
        <w:rPr>
          <w:noProof/>
          <w:lang w:val="en-AU"/>
        </w:rPr>
        <w:fldChar w:fldCharType="end"/>
      </w:r>
      <w:r w:rsidRPr="00015584">
        <w:rPr>
          <w:lang w:val="en-AU"/>
        </w:rPr>
        <w:t xml:space="preserve">: </w:t>
      </w:r>
      <w:r w:rsidR="00510AD3" w:rsidRPr="00015584">
        <w:rPr>
          <w:lang w:val="en-AU"/>
        </w:rPr>
        <w:t>Menu bar</w:t>
      </w:r>
      <w:r w:rsidRPr="00015584">
        <w:rPr>
          <w:lang w:val="en-AU"/>
        </w:rPr>
        <w:t xml:space="preserve"> Supported operations</w:t>
      </w:r>
      <w:r w:rsidR="00AC6E16" w:rsidRPr="00015584">
        <w:rPr>
          <w:lang w:val="en-AU"/>
        </w:rPr>
        <w:t xml:space="preserve"> </w:t>
      </w:r>
    </w:p>
    <w:p w14:paraId="1A197EA8" w14:textId="77777777" w:rsidR="00C954AC" w:rsidRPr="00015584" w:rsidRDefault="00C954AC" w:rsidP="00AD3CCD">
      <w:pPr>
        <w:rPr>
          <w:lang w:val="en-AU"/>
        </w:rPr>
      </w:pPr>
      <w:r w:rsidRPr="00015584">
        <w:rPr>
          <w:lang w:val="en-AU"/>
        </w:rPr>
        <w:t>The submit button was made separate to both the upload and test buttons as it would require a checkbox to avoid submission each time which would be both annoying and making it more likely that student would accidently press the submit button. The button icons were chosen for illustrative purposes and will probably be changed as they are somewhat dull and unintuitive in their current form.</w:t>
      </w:r>
    </w:p>
    <w:p w14:paraId="5F1CAE5F" w14:textId="77777777" w:rsidR="000C368B" w:rsidRPr="00015584" w:rsidRDefault="00C954AC" w:rsidP="00AD3CCD">
      <w:pPr>
        <w:rPr>
          <w:lang w:val="en-AU"/>
        </w:rPr>
      </w:pPr>
      <w:r w:rsidRPr="00015584">
        <w:rPr>
          <w:lang w:val="en-AU"/>
        </w:rPr>
        <w:lastRenderedPageBreak/>
        <w:t xml:space="preserve">The other </w:t>
      </w:r>
      <w:r w:rsidR="00510AD3" w:rsidRPr="00015584">
        <w:rPr>
          <w:lang w:val="en-AU"/>
        </w:rPr>
        <w:t xml:space="preserve">part of the NetBeans plugin is the options panel that </w:t>
      </w:r>
      <w:r w:rsidR="008F50C0" w:rsidRPr="00015584">
        <w:rPr>
          <w:lang w:val="en-AU"/>
        </w:rPr>
        <w:t xml:space="preserve">primarily aims to allow students to retrieve and display information about their </w:t>
      </w:r>
      <w:r w:rsidR="00C77E4E" w:rsidRPr="00015584">
        <w:rPr>
          <w:lang w:val="en-AU"/>
        </w:rPr>
        <w:t>CodeHandIn</w:t>
      </w:r>
      <w:r w:rsidR="008F50C0" w:rsidRPr="00015584">
        <w:rPr>
          <w:lang w:val="en-AU"/>
        </w:rPr>
        <w:t xml:space="preserve"> assignments. </w:t>
      </w:r>
      <w:r w:rsidR="000C368B" w:rsidRPr="00015584">
        <w:rPr>
          <w:lang w:val="en-AU"/>
        </w:rPr>
        <w:t xml:space="preserve">The students input their FAN </w:t>
      </w:r>
      <w:r w:rsidR="00705647" w:rsidRPr="00015584">
        <w:rPr>
          <w:lang w:val="en-AU"/>
        </w:rPr>
        <w:t>and FLO password and press the G</w:t>
      </w:r>
      <w:r w:rsidR="000C368B" w:rsidRPr="00015584">
        <w:rPr>
          <w:lang w:val="en-AU"/>
        </w:rPr>
        <w:t xml:space="preserve">et </w:t>
      </w:r>
      <w:r w:rsidR="00705647" w:rsidRPr="00015584">
        <w:rPr>
          <w:lang w:val="en-AU"/>
        </w:rPr>
        <w:t>C</w:t>
      </w:r>
      <w:r w:rsidR="000C368B" w:rsidRPr="00015584">
        <w:rPr>
          <w:lang w:val="en-AU"/>
        </w:rPr>
        <w:t xml:space="preserve">ourses &amp; Assignments </w:t>
      </w:r>
      <w:r w:rsidR="00705647" w:rsidRPr="00015584">
        <w:rPr>
          <w:lang w:val="en-AU"/>
        </w:rPr>
        <w:t xml:space="preserve">button </w:t>
      </w:r>
      <w:r w:rsidR="000C368B" w:rsidRPr="00015584">
        <w:rPr>
          <w:lang w:val="en-AU"/>
        </w:rPr>
        <w:t xml:space="preserve">which uses the Java Plugin to get a token </w:t>
      </w:r>
      <w:r w:rsidR="00705647" w:rsidRPr="00015584">
        <w:rPr>
          <w:lang w:val="en-AU"/>
        </w:rPr>
        <w:t xml:space="preserve">if it has not already be retrieved and gets the CodeHandIn assignments for topics the student is enrolled in. </w:t>
      </w:r>
      <w:r w:rsidR="000C368B" w:rsidRPr="00015584">
        <w:rPr>
          <w:lang w:val="en-AU"/>
        </w:rPr>
        <w:t xml:space="preserve">The </w:t>
      </w:r>
      <w:r w:rsidR="00705647" w:rsidRPr="00015584">
        <w:rPr>
          <w:lang w:val="en-AU"/>
        </w:rPr>
        <w:t xml:space="preserve">web service sends this information as a JSON object which the NetBeans plugin uses </w:t>
      </w:r>
      <w:r w:rsidR="000C368B" w:rsidRPr="00015584">
        <w:rPr>
          <w:lang w:val="en-AU"/>
        </w:rPr>
        <w:t xml:space="preserve">populate the fields in the assignment details and checkpoints tabs. </w:t>
      </w:r>
    </w:p>
    <w:p w14:paraId="6A5A6D51" w14:textId="77777777" w:rsidR="000C368B" w:rsidRPr="00015584" w:rsidRDefault="000C368B" w:rsidP="00AD3CCD">
      <w:pPr>
        <w:rPr>
          <w:lang w:val="en-AU"/>
        </w:rPr>
      </w:pPr>
      <w:r w:rsidRPr="00015584">
        <w:rPr>
          <w:lang w:val="en-AU"/>
        </w:rPr>
        <w:t>The student</w:t>
      </w:r>
      <w:r w:rsidR="00705647" w:rsidRPr="00015584">
        <w:rPr>
          <w:lang w:val="en-AU"/>
        </w:rPr>
        <w:t xml:space="preserve">, having </w:t>
      </w:r>
      <w:r w:rsidRPr="00015584">
        <w:rPr>
          <w:lang w:val="en-AU"/>
        </w:rPr>
        <w:t xml:space="preserve">selected the topic and the assignment </w:t>
      </w:r>
      <w:r w:rsidR="00517842" w:rsidRPr="00015584">
        <w:rPr>
          <w:lang w:val="en-AU"/>
        </w:rPr>
        <w:t xml:space="preserve">they can </w:t>
      </w:r>
      <w:r w:rsidR="002E5C51" w:rsidRPr="00015584">
        <w:rPr>
          <w:lang w:val="en-AU"/>
        </w:rPr>
        <w:t>view the general details of the assignme</w:t>
      </w:r>
      <w:r w:rsidR="008C7DD3" w:rsidRPr="00015584">
        <w:rPr>
          <w:lang w:val="en-AU"/>
        </w:rPr>
        <w:t xml:space="preserve">nt and the specific checkpoints and </w:t>
      </w:r>
      <w:r w:rsidR="002E5C51" w:rsidRPr="00015584">
        <w:rPr>
          <w:lang w:val="en-AU"/>
        </w:rPr>
        <w:t>tests that will define the functionality of the project.</w:t>
      </w:r>
      <w:r w:rsidR="008C7DD3" w:rsidRPr="00015584">
        <w:rPr>
          <w:lang w:val="en-AU"/>
        </w:rPr>
        <w:t xml:space="preserve"> Once they have identified the assignment they want to work on they </w:t>
      </w:r>
      <w:r w:rsidR="00517842" w:rsidRPr="00015584">
        <w:rPr>
          <w:lang w:val="en-AU"/>
        </w:rPr>
        <w:t xml:space="preserve">can click Start/Continue Activity to begin or continue the assignment using functionality </w:t>
      </w:r>
      <w:r w:rsidR="008C7DD3" w:rsidRPr="00015584">
        <w:rPr>
          <w:lang w:val="en-AU"/>
        </w:rPr>
        <w:t xml:space="preserve">shared with </w:t>
      </w:r>
      <w:r w:rsidR="00517842" w:rsidRPr="00015584">
        <w:rPr>
          <w:lang w:val="en-AU"/>
        </w:rPr>
        <w:t>the check update button.</w:t>
      </w:r>
    </w:p>
    <w:p w14:paraId="2A20B177" w14:textId="77777777" w:rsidR="008233F1" w:rsidRPr="00015584" w:rsidRDefault="008233F1" w:rsidP="00AD3CCD">
      <w:pPr>
        <w:rPr>
          <w:lang w:val="en-AU"/>
        </w:rPr>
      </w:pPr>
      <w:r w:rsidRPr="00015584">
        <w:rPr>
          <w:lang w:val="en-AU"/>
        </w:rPr>
        <w:t xml:space="preserve">When the student is ready to test their assignment they press the T button on the menu bar which uploads their submission to </w:t>
      </w:r>
      <w:r w:rsidR="00074A4D" w:rsidRPr="00015584">
        <w:rPr>
          <w:lang w:val="en-AU"/>
        </w:rPr>
        <w:t>Moodle</w:t>
      </w:r>
      <w:r w:rsidRPr="00015584">
        <w:rPr>
          <w:lang w:val="en-AU"/>
        </w:rPr>
        <w:t xml:space="preserve"> which then perform</w:t>
      </w:r>
      <w:r w:rsidR="00705647" w:rsidRPr="00015584">
        <w:rPr>
          <w:lang w:val="en-AU"/>
        </w:rPr>
        <w:t>s</w:t>
      </w:r>
      <w:r w:rsidRPr="00015584">
        <w:rPr>
          <w:lang w:val="en-AU"/>
        </w:rPr>
        <w:t xml:space="preserve"> the check on it. The details are then return</w:t>
      </w:r>
      <w:r w:rsidR="00705647" w:rsidRPr="00015584">
        <w:rPr>
          <w:lang w:val="en-AU"/>
        </w:rPr>
        <w:t>ed</w:t>
      </w:r>
      <w:r w:rsidRPr="00015584">
        <w:rPr>
          <w:lang w:val="en-AU"/>
        </w:rPr>
        <w:t xml:space="preserve"> as formatted text and written to an output window as seen in </w:t>
      </w:r>
      <w:r w:rsidRPr="00015584">
        <w:rPr>
          <w:lang w:val="en-AU"/>
        </w:rPr>
        <w:fldChar w:fldCharType="begin"/>
      </w:r>
      <w:r w:rsidRPr="00015584">
        <w:rPr>
          <w:lang w:val="en-AU"/>
        </w:rPr>
        <w:instrText xml:space="preserve"> REF _Ref403074072 \h </w:instrText>
      </w:r>
      <w:r w:rsidRPr="00015584">
        <w:rPr>
          <w:lang w:val="en-AU"/>
        </w:rPr>
      </w:r>
      <w:r w:rsidRPr="00015584">
        <w:rPr>
          <w:lang w:val="en-AU"/>
        </w:rPr>
        <w:fldChar w:fldCharType="separate"/>
      </w:r>
      <w:r w:rsidR="003C6B0D" w:rsidRPr="00015584">
        <w:rPr>
          <w:lang w:val="en-AU"/>
        </w:rPr>
        <w:t xml:space="preserve">Figure </w:t>
      </w:r>
      <w:r w:rsidR="003C6B0D" w:rsidRPr="00015584">
        <w:rPr>
          <w:noProof/>
          <w:lang w:val="en-AU"/>
        </w:rPr>
        <w:t>6</w:t>
      </w:r>
      <w:r w:rsidRPr="00015584">
        <w:rPr>
          <w:lang w:val="en-AU"/>
        </w:rPr>
        <w:fldChar w:fldCharType="end"/>
      </w:r>
      <w:r w:rsidRPr="00015584">
        <w:rPr>
          <w:lang w:val="en-AU"/>
        </w:rPr>
        <w:t>.</w:t>
      </w:r>
    </w:p>
    <w:p w14:paraId="4344F16E" w14:textId="6A3B69F7" w:rsidR="004B500F" w:rsidRPr="00015584" w:rsidRDefault="004B500F" w:rsidP="00AD3CCD">
      <w:pPr>
        <w:rPr>
          <w:lang w:val="en-AU"/>
        </w:rPr>
      </w:pPr>
      <w:r w:rsidRPr="00015584">
        <w:rPr>
          <w:lang w:val="en-AU"/>
        </w:rPr>
        <w:t xml:space="preserve">Currently this process is not very quick and it might be advantageous in future to use a progress bar to give students some indication that testing will take a little bit of time. However the fact that tests are not near instantiations gets students to think more before testing. This is one of the reasons that support for </w:t>
      </w:r>
      <w:r w:rsidR="00401CC8" w:rsidRPr="00015584">
        <w:rPr>
          <w:lang w:val="en-AU"/>
        </w:rPr>
        <w:t>limiting the number of tests per student</w:t>
      </w:r>
      <w:r w:rsidRPr="00015584">
        <w:rPr>
          <w:lang w:val="en-AU"/>
        </w:rPr>
        <w:t xml:space="preserve"> was not implemented. </w:t>
      </w:r>
    </w:p>
    <w:p w14:paraId="46EEE293" w14:textId="77777777" w:rsidR="008F50C0" w:rsidRPr="00015584" w:rsidRDefault="009F298F" w:rsidP="00355479">
      <w:pPr>
        <w:keepNext/>
        <w:jc w:val="center"/>
        <w:rPr>
          <w:lang w:val="en-AU"/>
        </w:rPr>
      </w:pPr>
      <w:r w:rsidRPr="00015584">
        <w:rPr>
          <w:noProof/>
          <w:lang w:val="en-AU"/>
        </w:rPr>
        <w:drawing>
          <wp:inline distT="0" distB="0" distL="0" distR="0" wp14:anchorId="390AD8D1" wp14:editId="702CA988">
            <wp:extent cx="4582824" cy="35844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rotWithShape="1">
                    <a:blip r:embed="rId25">
                      <a:extLst>
                        <a:ext uri="{28A0092B-C50C-407E-A947-70E740481C1C}">
                          <a14:useLocalDpi xmlns:a14="http://schemas.microsoft.com/office/drawing/2010/main" val="0"/>
                        </a:ext>
                      </a:extLst>
                    </a:blip>
                    <a:srcRect l="-455" r="-1228"/>
                    <a:stretch/>
                  </pic:blipFill>
                  <pic:spPr>
                    <a:xfrm>
                      <a:off x="0" y="0"/>
                      <a:ext cx="4604993" cy="3601787"/>
                    </a:xfrm>
                    <a:prstGeom prst="rect">
                      <a:avLst/>
                    </a:prstGeom>
                  </pic:spPr>
                </pic:pic>
              </a:graphicData>
            </a:graphic>
          </wp:inline>
        </w:drawing>
      </w:r>
    </w:p>
    <w:p w14:paraId="55770488" w14:textId="77777777" w:rsidR="009F298F" w:rsidRPr="00015584" w:rsidRDefault="008F50C0" w:rsidP="008F50C0">
      <w:pPr>
        <w:pStyle w:val="Caption"/>
        <w:rPr>
          <w:lang w:val="en-AU"/>
        </w:rPr>
      </w:pPr>
      <w:bookmarkStart w:id="87" w:name="_Ref403074072"/>
      <w:r w:rsidRPr="00015584">
        <w:rPr>
          <w:lang w:val="en-AU"/>
        </w:rPr>
        <w:t xml:space="preserve">Figure </w:t>
      </w:r>
      <w:r w:rsidR="00184837" w:rsidRPr="00015584">
        <w:rPr>
          <w:lang w:val="en-AU"/>
        </w:rPr>
        <w:fldChar w:fldCharType="begin"/>
      </w:r>
      <w:r w:rsidR="00184837" w:rsidRPr="00015584">
        <w:rPr>
          <w:lang w:val="en-AU"/>
        </w:rPr>
        <w:instrText xml:space="preserve"> SEQ Figure \* ARABIC </w:instrText>
      </w:r>
      <w:r w:rsidR="00184837" w:rsidRPr="00015584">
        <w:rPr>
          <w:lang w:val="en-AU"/>
        </w:rPr>
        <w:fldChar w:fldCharType="separate"/>
      </w:r>
      <w:r w:rsidR="00645BFD">
        <w:rPr>
          <w:noProof/>
          <w:lang w:val="en-AU"/>
        </w:rPr>
        <w:t>7</w:t>
      </w:r>
      <w:r w:rsidR="00184837" w:rsidRPr="00015584">
        <w:rPr>
          <w:noProof/>
          <w:lang w:val="en-AU"/>
        </w:rPr>
        <w:fldChar w:fldCharType="end"/>
      </w:r>
      <w:bookmarkEnd w:id="87"/>
      <w:r w:rsidRPr="00015584">
        <w:rPr>
          <w:lang w:val="en-AU"/>
        </w:rPr>
        <w:t>: NetBeans Plugin test example</w:t>
      </w:r>
    </w:p>
    <w:p w14:paraId="51F5BB28" w14:textId="77777777" w:rsidR="00AD3CCD" w:rsidRPr="00015584" w:rsidRDefault="002524BE" w:rsidP="002524BE">
      <w:pPr>
        <w:pStyle w:val="Heading3"/>
      </w:pPr>
      <w:bookmarkStart w:id="88" w:name="_Ref403308980"/>
      <w:bookmarkStart w:id="89" w:name="_Toc403336568"/>
      <w:bookmarkStart w:id="90" w:name="_Toc403371495"/>
      <w:r w:rsidRPr="00015584">
        <w:t>Remote</w:t>
      </w:r>
      <w:r w:rsidR="00AD3CCD" w:rsidRPr="00015584">
        <w:t xml:space="preserve"> Compile Controller</w:t>
      </w:r>
      <w:bookmarkEnd w:id="88"/>
      <w:bookmarkEnd w:id="89"/>
      <w:bookmarkEnd w:id="90"/>
    </w:p>
    <w:p w14:paraId="5B19E0FF" w14:textId="2C7DD74E" w:rsidR="00401CC8" w:rsidRPr="00015584" w:rsidRDefault="00AD3CCD" w:rsidP="004B500F">
      <w:pPr>
        <w:rPr>
          <w:lang w:val="en-AU"/>
        </w:rPr>
      </w:pPr>
      <w:r w:rsidRPr="00015584">
        <w:rPr>
          <w:lang w:val="en-AU"/>
        </w:rPr>
        <w:t xml:space="preserve">As expressed in the literature review </w:t>
      </w:r>
      <w:r w:rsidR="004B500F" w:rsidRPr="00015584">
        <w:rPr>
          <w:lang w:val="en-AU"/>
        </w:rPr>
        <w:t xml:space="preserve">(specifically see section </w:t>
      </w:r>
      <w:r w:rsidR="004B500F" w:rsidRPr="00015584">
        <w:rPr>
          <w:lang w:val="en-AU"/>
        </w:rPr>
        <w:fldChar w:fldCharType="begin"/>
      </w:r>
      <w:r w:rsidR="004B500F" w:rsidRPr="00015584">
        <w:rPr>
          <w:lang w:val="en-AU"/>
        </w:rPr>
        <w:instrText xml:space="preserve"> REF _Ref403074490 \r \h </w:instrText>
      </w:r>
      <w:r w:rsidR="004B500F" w:rsidRPr="00015584">
        <w:rPr>
          <w:lang w:val="en-AU"/>
        </w:rPr>
      </w:r>
      <w:r w:rsidR="004B500F" w:rsidRPr="00015584">
        <w:rPr>
          <w:lang w:val="en-AU"/>
        </w:rPr>
        <w:fldChar w:fldCharType="separate"/>
      </w:r>
      <w:r w:rsidR="003C6B0D" w:rsidRPr="00015584">
        <w:rPr>
          <w:lang w:val="en-AU"/>
        </w:rPr>
        <w:t>2.4.1.4</w:t>
      </w:r>
      <w:r w:rsidR="004B500F" w:rsidRPr="00015584">
        <w:rPr>
          <w:lang w:val="en-AU"/>
        </w:rPr>
        <w:fldChar w:fldCharType="end"/>
      </w:r>
      <w:r w:rsidR="004B500F" w:rsidRPr="00015584">
        <w:rPr>
          <w:lang w:val="en-AU"/>
        </w:rPr>
        <w:t xml:space="preserve"> </w:t>
      </w:r>
      <w:r w:rsidR="004B500F" w:rsidRPr="00015584">
        <w:rPr>
          <w:lang w:val="en-AU"/>
        </w:rPr>
        <w:fldChar w:fldCharType="begin"/>
      </w:r>
      <w:r w:rsidR="004B500F" w:rsidRPr="00015584">
        <w:rPr>
          <w:lang w:val="en-AU"/>
        </w:rPr>
        <w:instrText xml:space="preserve"> REF _Ref403074490 \h </w:instrText>
      </w:r>
      <w:r w:rsidR="004B500F" w:rsidRPr="00015584">
        <w:rPr>
          <w:lang w:val="en-AU"/>
        </w:rPr>
      </w:r>
      <w:r w:rsidR="004B500F" w:rsidRPr="00015584">
        <w:rPr>
          <w:lang w:val="en-AU"/>
        </w:rPr>
        <w:fldChar w:fldCharType="separate"/>
      </w:r>
      <w:r w:rsidR="003C6B0D" w:rsidRPr="00015584">
        <w:rPr>
          <w:lang w:val="en-AU"/>
        </w:rPr>
        <w:t>Sandboxing of submitted code</w:t>
      </w:r>
      <w:r w:rsidR="004B500F" w:rsidRPr="00015584">
        <w:rPr>
          <w:lang w:val="en-AU"/>
        </w:rPr>
        <w:fldChar w:fldCharType="end"/>
      </w:r>
      <w:r w:rsidR="004B500F" w:rsidRPr="00015584">
        <w:rPr>
          <w:lang w:val="en-AU"/>
        </w:rPr>
        <w:t xml:space="preserve">) and in the recommendations of the previous project, one of the most important components in APAS is the </w:t>
      </w:r>
      <w:r w:rsidR="004B500F" w:rsidRPr="00015584">
        <w:rPr>
          <w:lang w:val="en-AU"/>
        </w:rPr>
        <w:lastRenderedPageBreak/>
        <w:t xml:space="preserve">ability to </w:t>
      </w:r>
      <w:r w:rsidRPr="00015584">
        <w:rPr>
          <w:lang w:val="en-AU"/>
        </w:rPr>
        <w:t xml:space="preserve">execute code </w:t>
      </w:r>
      <w:r w:rsidR="004B500F" w:rsidRPr="00015584">
        <w:rPr>
          <w:lang w:val="en-AU"/>
        </w:rPr>
        <w:t xml:space="preserve">safely and securely. This project takes this on board and has implemented an external compiler controller called </w:t>
      </w:r>
      <w:proofErr w:type="spellStart"/>
      <w:r w:rsidR="004B500F" w:rsidRPr="00015584">
        <w:rPr>
          <w:lang w:val="en-AU"/>
        </w:rPr>
        <w:t>CompileBox</w:t>
      </w:r>
      <w:proofErr w:type="spellEnd"/>
      <w:r w:rsidR="00401CC8" w:rsidRPr="00015584">
        <w:rPr>
          <w:lang w:val="en-AU"/>
        </w:rPr>
        <w:t xml:space="preserve"> </w:t>
      </w:r>
      <w:r w:rsidR="00401CC8" w:rsidRPr="00015584">
        <w:rPr>
          <w:lang w:val="en-AU"/>
        </w:rPr>
        <w:fldChar w:fldCharType="begin"/>
      </w:r>
      <w:r w:rsidR="00401CC8" w:rsidRPr="00015584">
        <w:rPr>
          <w:lang w:val="en-AU"/>
        </w:rPr>
        <w:instrText xml:space="preserve"> ADDIN EN.CITE &lt;EndNote&gt;&lt;Cite&gt;&lt;Author&gt;OsmanAli&lt;/Author&gt;&lt;Year&gt;2014&lt;/Year&gt;&lt;RecNum&gt;191&lt;/RecNum&gt;&lt;DisplayText&gt;[47, 48]&lt;/DisplayText&gt;&lt;record&gt;&lt;rec-number&gt;191&lt;/rec-number&gt;&lt;foreign-keys&gt;&lt;key app="EN" db-id="vrw09z05bazsdae59rd5vrt4pxss9spdx9zs" timestamp="1415537666"&gt;191&lt;/key&gt;&lt;/foreign-keys&gt;&lt;ref-type name="Web Page"&gt;12&lt;/ref-type&gt;&lt;contributors&gt;&lt;authors&gt;&lt;author&gt;OsmanAli&lt;/author&gt;&lt;/authors&gt;&lt;/contributors&gt;&lt;titles&gt;&lt;title&gt;How We Used Docker to Compile and Run Untrusted Code&lt;/title&gt;&lt;/titles&gt;&lt;volume&gt;1st of November&lt;/volume&gt;&lt;number&gt;2014&lt;/number&gt;&lt;dates&gt;&lt;year&gt;2014&lt;/year&gt;&lt;/dates&gt;&lt;publisher&gt;blog.remoteinterview&lt;/publisher&gt;&lt;urls&gt;&lt;related-urls&gt;&lt;url&gt;http://blog.remoteinterview.io/post/89639823776/how-we-used-docker-to-compile-and-run-untrusted-code&lt;/url&gt;&lt;/related-urls&gt;&lt;/urls&gt;&lt;/record&gt;&lt;/Cite&gt;&lt;Cite&gt;&lt;Author&gt;Ali&lt;/Author&gt;&lt;Year&gt;2014&lt;/Year&gt;&lt;RecNum&gt;190&lt;/RecNum&gt;&lt;record&gt;&lt;rec-number&gt;190&lt;/rec-number&gt;&lt;foreign-keys&gt;&lt;key app="EN" db-id="vrw09z05bazsdae59rd5vrt4pxss9spdx9zs" timestamp="1415537543"&gt;190&lt;/key&gt;&lt;/foreign-keys&gt;&lt;ref-type name="Web Page"&gt;12&lt;/ref-type&gt;&lt;contributors&gt;&lt;authors&gt;&lt;author&gt;Osman Ali&lt;/author&gt;&lt;/authors&gt;&lt;/contributors&gt;&lt;titles&gt;&lt;title&gt;remoteinterview/compilebox&lt;/title&gt;&lt;/titles&gt;&lt;volume&gt;2014&lt;/volume&gt;&lt;number&gt;1st of November&lt;/number&gt;&lt;dates&gt;&lt;year&gt;2014&lt;/year&gt;&lt;/dates&gt;&lt;publisher&gt;github&lt;/publisher&gt;&lt;urls&gt;&lt;related-urls&gt;&lt;url&gt;https://github.com/remoteinterview/compilebox&lt;/url&gt;&lt;/related-urls&gt;&lt;/urls&gt;&lt;/record&gt;&lt;/Cite&gt;&lt;/EndNote&gt;</w:instrText>
      </w:r>
      <w:r w:rsidR="00401CC8" w:rsidRPr="00015584">
        <w:rPr>
          <w:lang w:val="en-AU"/>
        </w:rPr>
        <w:fldChar w:fldCharType="separate"/>
      </w:r>
      <w:r w:rsidR="00401CC8" w:rsidRPr="00015584">
        <w:rPr>
          <w:noProof/>
          <w:lang w:val="en-AU"/>
        </w:rPr>
        <w:t>[47, 48]</w:t>
      </w:r>
      <w:r w:rsidR="00401CC8" w:rsidRPr="00015584">
        <w:rPr>
          <w:lang w:val="en-AU"/>
        </w:rPr>
        <w:fldChar w:fldCharType="end"/>
      </w:r>
      <w:r w:rsidR="004B500F" w:rsidRPr="00015584">
        <w:rPr>
          <w:lang w:val="en-AU"/>
        </w:rPr>
        <w:t xml:space="preserve">. </w:t>
      </w:r>
      <w:proofErr w:type="spellStart"/>
      <w:r w:rsidR="00341DB9" w:rsidRPr="00015584">
        <w:rPr>
          <w:lang w:val="en-AU"/>
        </w:rPr>
        <w:t>CombileBox</w:t>
      </w:r>
      <w:proofErr w:type="spellEnd"/>
      <w:r w:rsidR="00341DB9" w:rsidRPr="00015584">
        <w:rPr>
          <w:lang w:val="en-AU"/>
        </w:rPr>
        <w:t xml:space="preserve"> was designed to be used as a tool for accessing programming submission for Job interviews </w:t>
      </w:r>
      <w:r w:rsidR="00401CC8" w:rsidRPr="00015584">
        <w:rPr>
          <w:lang w:val="en-AU"/>
        </w:rPr>
        <w:t xml:space="preserve">but is also quite well suited </w:t>
      </w:r>
      <w:r w:rsidR="004B5F32" w:rsidRPr="00015584">
        <w:rPr>
          <w:lang w:val="en-AU"/>
        </w:rPr>
        <w:t xml:space="preserve">to </w:t>
      </w:r>
      <w:r w:rsidR="00401CC8" w:rsidRPr="00015584">
        <w:rPr>
          <w:lang w:val="en-AU"/>
        </w:rPr>
        <w:t>testing programming submissions.</w:t>
      </w:r>
    </w:p>
    <w:p w14:paraId="0AD96CF5" w14:textId="77777777" w:rsidR="004B5F32" w:rsidRPr="00015584" w:rsidRDefault="00401CC8" w:rsidP="004B500F">
      <w:pPr>
        <w:rPr>
          <w:lang w:val="en-AU"/>
        </w:rPr>
      </w:pPr>
      <w:proofErr w:type="spellStart"/>
      <w:r w:rsidRPr="00015584">
        <w:rPr>
          <w:lang w:val="en-AU"/>
        </w:rPr>
        <w:t>CompileBox</w:t>
      </w:r>
      <w:proofErr w:type="spellEnd"/>
      <w:r w:rsidRPr="00015584">
        <w:rPr>
          <w:lang w:val="en-AU"/>
        </w:rPr>
        <w:t xml:space="preserve"> was primarily chosen as it is Docker based and has a higher degree of security and robustness than a traditional </w:t>
      </w:r>
      <w:proofErr w:type="spellStart"/>
      <w:r w:rsidRPr="00015584">
        <w:rPr>
          <w:lang w:val="en-AU"/>
        </w:rPr>
        <w:t>Chroot</w:t>
      </w:r>
      <w:proofErr w:type="spellEnd"/>
      <w:r w:rsidRPr="00015584">
        <w:rPr>
          <w:lang w:val="en-AU"/>
        </w:rPr>
        <w:t xml:space="preserve"> Jail System</w:t>
      </w:r>
      <w:r w:rsidR="004B5F32" w:rsidRPr="00015584">
        <w:rPr>
          <w:lang w:val="en-AU"/>
        </w:rPr>
        <w:t xml:space="preserve"> (changes the apparent root directory)</w:t>
      </w:r>
      <w:r w:rsidRPr="00015584">
        <w:rPr>
          <w:lang w:val="en-AU"/>
        </w:rPr>
        <w:t xml:space="preserve"> where </w:t>
      </w:r>
      <w:r w:rsidR="004B5F32" w:rsidRPr="00015584">
        <w:rPr>
          <w:lang w:val="en-AU"/>
        </w:rPr>
        <w:t xml:space="preserve">it is possible to break out of. Whereas a Docker system use self-enclosed containers that run on top of the operating system. The containers are completely separate, created and destroyed as needed with the effects of any malicious limited to the container </w:t>
      </w:r>
      <w:r w:rsidR="004B5F32" w:rsidRPr="00015584">
        <w:rPr>
          <w:lang w:val="en-AU"/>
        </w:rPr>
        <w:fldChar w:fldCharType="begin"/>
      </w:r>
      <w:r w:rsidR="004B5F32" w:rsidRPr="00015584">
        <w:rPr>
          <w:lang w:val="en-AU"/>
        </w:rPr>
        <w:instrText xml:space="preserve"> ADDIN EN.CITE &lt;EndNote&gt;&lt;Cite&gt;&lt;Author&gt;OsmanAli&lt;/Author&gt;&lt;Year&gt;2014&lt;/Year&gt;&lt;RecNum&gt;191&lt;/RecNum&gt;&lt;DisplayText&gt;[47]&lt;/DisplayText&gt;&lt;record&gt;&lt;rec-number&gt;191&lt;/rec-number&gt;&lt;foreign-keys&gt;&lt;key app="EN" db-id="vrw09z05bazsdae59rd5vrt4pxss9spdx9zs" timestamp="1415537666"&gt;191&lt;/key&gt;&lt;/foreign-keys&gt;&lt;ref-type name="Web Page"&gt;12&lt;/ref-type&gt;&lt;contributors&gt;&lt;authors&gt;&lt;author&gt;OsmanAli&lt;/author&gt;&lt;/authors&gt;&lt;/contributors&gt;&lt;titles&gt;&lt;title&gt;How We Used Docker to Compile and Run Untrusted Code&lt;/title&gt;&lt;/titles&gt;&lt;volume&gt;1st of November&lt;/volume&gt;&lt;number&gt;2014&lt;/number&gt;&lt;dates&gt;&lt;year&gt;2014&lt;/year&gt;&lt;/dates&gt;&lt;publisher&gt;blog.remoteinterview&lt;/publisher&gt;&lt;urls&gt;&lt;related-urls&gt;&lt;url&gt;http://blog.remoteinterview.io/post/89639823776/how-we-used-docker-to-compile-and-run-untrusted-code&lt;/url&gt;&lt;/related-urls&gt;&lt;/urls&gt;&lt;/record&gt;&lt;/Cite&gt;&lt;/EndNote&gt;</w:instrText>
      </w:r>
      <w:r w:rsidR="004B5F32" w:rsidRPr="00015584">
        <w:rPr>
          <w:lang w:val="en-AU"/>
        </w:rPr>
        <w:fldChar w:fldCharType="separate"/>
      </w:r>
      <w:r w:rsidR="004B5F32" w:rsidRPr="00015584">
        <w:rPr>
          <w:noProof/>
          <w:lang w:val="en-AU"/>
        </w:rPr>
        <w:t>[47]</w:t>
      </w:r>
      <w:r w:rsidR="004B5F32" w:rsidRPr="00015584">
        <w:rPr>
          <w:lang w:val="en-AU"/>
        </w:rPr>
        <w:fldChar w:fldCharType="end"/>
      </w:r>
      <w:r w:rsidR="004B5F32" w:rsidRPr="00015584">
        <w:rPr>
          <w:lang w:val="en-AU"/>
        </w:rPr>
        <w:t>.</w:t>
      </w:r>
    </w:p>
    <w:p w14:paraId="5235B012" w14:textId="77777777" w:rsidR="00401CC8" w:rsidRPr="00015584" w:rsidRDefault="004B5F32" w:rsidP="004B500F">
      <w:pPr>
        <w:rPr>
          <w:lang w:val="en-AU"/>
        </w:rPr>
      </w:pPr>
      <w:r w:rsidRPr="00015584">
        <w:rPr>
          <w:lang w:val="en-AU"/>
        </w:rPr>
        <w:t xml:space="preserve">To integrate </w:t>
      </w:r>
      <w:proofErr w:type="spellStart"/>
      <w:r w:rsidRPr="00015584">
        <w:rPr>
          <w:lang w:val="en-AU"/>
        </w:rPr>
        <w:t>Compilebox</w:t>
      </w:r>
      <w:proofErr w:type="spellEnd"/>
      <w:r w:rsidRPr="00015584">
        <w:rPr>
          <w:lang w:val="en-AU"/>
        </w:rPr>
        <w:t xml:space="preserve"> as a separate compiler, a client for Moodle was written. The client for the most part was taken from VPL with only a few modifications to change to use the </w:t>
      </w:r>
      <w:proofErr w:type="spellStart"/>
      <w:r w:rsidRPr="00015584">
        <w:rPr>
          <w:lang w:val="en-AU"/>
        </w:rPr>
        <w:t>CompileBox</w:t>
      </w:r>
      <w:proofErr w:type="spellEnd"/>
      <w:r w:rsidRPr="00015584">
        <w:rPr>
          <w:lang w:val="en-AU"/>
        </w:rPr>
        <w:t xml:space="preserve"> API. The system then works as before, sending files to be compiled and a test to compile box which returns the results. </w:t>
      </w:r>
      <w:r w:rsidR="00390CD4" w:rsidRPr="00015584">
        <w:rPr>
          <w:lang w:val="en-AU"/>
        </w:rPr>
        <w:t xml:space="preserve">Though currently the system is a little </w:t>
      </w:r>
      <w:proofErr w:type="spellStart"/>
      <w:r w:rsidR="00390CD4" w:rsidRPr="00015584">
        <w:rPr>
          <w:lang w:val="en-AU"/>
        </w:rPr>
        <w:t>laggy</w:t>
      </w:r>
      <w:proofErr w:type="spellEnd"/>
      <w:r w:rsidR="00390CD4" w:rsidRPr="00015584">
        <w:rPr>
          <w:lang w:val="en-AU"/>
        </w:rPr>
        <w:t xml:space="preserve"> but this can be improved with multi testing and caching of test files in the future.</w:t>
      </w:r>
    </w:p>
    <w:p w14:paraId="70B07DCD" w14:textId="77777777" w:rsidR="00705647" w:rsidRPr="00015584" w:rsidRDefault="00705647" w:rsidP="00705647">
      <w:pPr>
        <w:pStyle w:val="Heading3"/>
      </w:pPr>
      <w:bookmarkStart w:id="91" w:name="_Ref403308966"/>
      <w:bookmarkStart w:id="92" w:name="_Ref403308968"/>
      <w:bookmarkStart w:id="93" w:name="_Toc403336569"/>
      <w:bookmarkStart w:id="94" w:name="_Toc403371496"/>
      <w:r w:rsidRPr="00015584">
        <w:t>CodeHandIn Feedback Plugin</w:t>
      </w:r>
      <w:bookmarkEnd w:id="91"/>
      <w:bookmarkEnd w:id="92"/>
      <w:bookmarkEnd w:id="93"/>
      <w:bookmarkEnd w:id="94"/>
    </w:p>
    <w:p w14:paraId="3DD70474" w14:textId="3545EEA2" w:rsidR="00705647" w:rsidRPr="00015584" w:rsidRDefault="00705647" w:rsidP="00705647">
      <w:pPr>
        <w:rPr>
          <w:lang w:val="en-AU"/>
        </w:rPr>
      </w:pPr>
      <w:r w:rsidRPr="00015584">
        <w:rPr>
          <w:lang w:val="en-AU"/>
        </w:rPr>
        <w:t>Since most of the functionality is provided by the assignment module the CodeHandIn Feedback plugin only has one responsibility – to provide a web interfaces for the marking of final submissions</w:t>
      </w:r>
      <w:r w:rsidR="002A1C42" w:rsidRPr="00015584">
        <w:rPr>
          <w:lang w:val="en-AU"/>
        </w:rPr>
        <w:t>, this</w:t>
      </w:r>
      <w:r w:rsidRPr="00015584">
        <w:rPr>
          <w:lang w:val="en-AU"/>
        </w:rPr>
        <w:t xml:space="preserve"> include</w:t>
      </w:r>
      <w:r w:rsidR="002A1C42" w:rsidRPr="00015584">
        <w:rPr>
          <w:lang w:val="en-AU"/>
        </w:rPr>
        <w:t>s</w:t>
      </w:r>
      <w:r w:rsidRPr="00015584">
        <w:rPr>
          <w:lang w:val="en-AU"/>
        </w:rPr>
        <w:t xml:space="preserve"> the ability to: </w:t>
      </w:r>
    </w:p>
    <w:p w14:paraId="7CD2AE07" w14:textId="77777777" w:rsidR="00705647" w:rsidRPr="00015584" w:rsidRDefault="00705647" w:rsidP="00705647">
      <w:pPr>
        <w:pStyle w:val="ListParagraph"/>
        <w:numPr>
          <w:ilvl w:val="0"/>
          <w:numId w:val="18"/>
        </w:numPr>
        <w:rPr>
          <w:lang w:val="en-AU"/>
        </w:rPr>
      </w:pPr>
      <w:r w:rsidRPr="00015584">
        <w:rPr>
          <w:lang w:val="en-AU"/>
        </w:rPr>
        <w:t xml:space="preserve">batch test student submissions through the grade page and </w:t>
      </w:r>
    </w:p>
    <w:p w14:paraId="396B4538" w14:textId="77777777" w:rsidR="00705647" w:rsidRPr="00015584" w:rsidRDefault="00705647" w:rsidP="00705647">
      <w:pPr>
        <w:pStyle w:val="ListParagraph"/>
        <w:numPr>
          <w:ilvl w:val="0"/>
          <w:numId w:val="18"/>
        </w:numPr>
        <w:rPr>
          <w:lang w:val="en-AU"/>
        </w:rPr>
      </w:pPr>
      <w:r w:rsidRPr="00015584">
        <w:rPr>
          <w:lang w:val="en-AU"/>
        </w:rPr>
        <w:t>Allow review of individual submissions for a style mark.</w:t>
      </w:r>
    </w:p>
    <w:p w14:paraId="634B46CA" w14:textId="56E0951E" w:rsidR="00705647" w:rsidRPr="00015584" w:rsidRDefault="00705647" w:rsidP="00705647">
      <w:pPr>
        <w:rPr>
          <w:lang w:val="en-AU"/>
        </w:rPr>
      </w:pPr>
      <w:r w:rsidRPr="00015584">
        <w:rPr>
          <w:lang w:val="en-AU"/>
        </w:rPr>
        <w:t>CodeHandIn batch grading of students submission is easily achieved through an entry added to the batch grading operations list on the grading form page</w:t>
      </w:r>
      <w:r w:rsidR="002A1C42" w:rsidRPr="00015584">
        <w:rPr>
          <w:lang w:val="en-AU"/>
        </w:rPr>
        <w:t xml:space="preserve"> (as seen in </w:t>
      </w:r>
      <w:r w:rsidR="002A1C42" w:rsidRPr="00015584">
        <w:rPr>
          <w:lang w:val="en-AU"/>
        </w:rPr>
        <w:fldChar w:fldCharType="begin"/>
      </w:r>
      <w:r w:rsidR="002A1C42" w:rsidRPr="00015584">
        <w:rPr>
          <w:lang w:val="en-AU"/>
        </w:rPr>
        <w:instrText xml:space="preserve"> REF _Ref403313262 \h </w:instrText>
      </w:r>
      <w:r w:rsidR="002A1C42" w:rsidRPr="00015584">
        <w:rPr>
          <w:lang w:val="en-AU"/>
        </w:rPr>
      </w:r>
      <w:r w:rsidR="002A1C42" w:rsidRPr="00015584">
        <w:rPr>
          <w:lang w:val="en-AU"/>
        </w:rPr>
        <w:fldChar w:fldCharType="separate"/>
      </w:r>
      <w:r w:rsidR="003C6B0D" w:rsidRPr="00015584">
        <w:rPr>
          <w:lang w:val="en-AU"/>
        </w:rPr>
        <w:t xml:space="preserve">Figure </w:t>
      </w:r>
      <w:r w:rsidR="003C6B0D" w:rsidRPr="00015584">
        <w:rPr>
          <w:noProof/>
          <w:lang w:val="en-AU"/>
        </w:rPr>
        <w:t>13</w:t>
      </w:r>
      <w:r w:rsidR="002A1C42" w:rsidRPr="00015584">
        <w:rPr>
          <w:lang w:val="en-AU"/>
        </w:rPr>
        <w:fldChar w:fldCharType="end"/>
      </w:r>
      <w:r w:rsidR="002A1C42" w:rsidRPr="00015584">
        <w:rPr>
          <w:lang w:val="en-AU"/>
        </w:rPr>
        <w:t xml:space="preserve"> which can be found in the Appendix)</w:t>
      </w:r>
      <w:r w:rsidRPr="00015584">
        <w:rPr>
          <w:lang w:val="en-AU"/>
        </w:rPr>
        <w:t xml:space="preserve">. However this is somewhat redundant as the system currently compiles and tests assignments when a student makes their final submission. </w:t>
      </w:r>
    </w:p>
    <w:p w14:paraId="59E79E3B" w14:textId="38EAE0CD" w:rsidR="00705647" w:rsidRPr="00015584" w:rsidRDefault="00705647" w:rsidP="00705647">
      <w:pPr>
        <w:rPr>
          <w:lang w:val="en-AU"/>
        </w:rPr>
      </w:pPr>
      <w:r w:rsidRPr="00015584">
        <w:rPr>
          <w:lang w:val="en-AU"/>
        </w:rPr>
        <w:t xml:space="preserve">The second part of allowing review of individual submissions was equally easy to achieve by adding a few form elements to the user grading page. </w:t>
      </w:r>
      <w:r w:rsidR="002A1C42" w:rsidRPr="00015584">
        <w:rPr>
          <w:lang w:val="en-AU"/>
        </w:rPr>
        <w:t xml:space="preserve">See </w:t>
      </w:r>
      <w:r w:rsidR="002A1C42" w:rsidRPr="00015584">
        <w:rPr>
          <w:lang w:val="en-AU"/>
        </w:rPr>
        <w:fldChar w:fldCharType="begin"/>
      </w:r>
      <w:r w:rsidR="002A1C42" w:rsidRPr="00015584">
        <w:rPr>
          <w:lang w:val="en-AU"/>
        </w:rPr>
        <w:instrText xml:space="preserve"> REF _Ref403061296 \h </w:instrText>
      </w:r>
      <w:r w:rsidR="002A1C42" w:rsidRPr="00015584">
        <w:rPr>
          <w:lang w:val="en-AU"/>
        </w:rPr>
      </w:r>
      <w:r w:rsidR="002A1C42" w:rsidRPr="00015584">
        <w:rPr>
          <w:lang w:val="en-AU"/>
        </w:rPr>
        <w:fldChar w:fldCharType="separate"/>
      </w:r>
      <w:r w:rsidR="003C6B0D" w:rsidRPr="00015584">
        <w:rPr>
          <w:lang w:val="en-AU"/>
        </w:rPr>
        <w:t xml:space="preserve">Figure </w:t>
      </w:r>
      <w:r w:rsidR="003C6B0D" w:rsidRPr="00015584">
        <w:rPr>
          <w:noProof/>
          <w:lang w:val="en-AU"/>
        </w:rPr>
        <w:t>14</w:t>
      </w:r>
      <w:r w:rsidR="002A1C42" w:rsidRPr="00015584">
        <w:rPr>
          <w:lang w:val="en-AU"/>
        </w:rPr>
        <w:fldChar w:fldCharType="end"/>
      </w:r>
      <w:r w:rsidR="002A1C42" w:rsidRPr="00015584">
        <w:rPr>
          <w:lang w:val="en-AU"/>
        </w:rPr>
        <w:t xml:space="preserve"> in the Appendix.</w:t>
      </w:r>
    </w:p>
    <w:p w14:paraId="25AE1806" w14:textId="77777777" w:rsidR="00705647" w:rsidRPr="00015584" w:rsidRDefault="00705647" w:rsidP="00705647">
      <w:pPr>
        <w:rPr>
          <w:lang w:val="en-AU"/>
        </w:rPr>
      </w:pPr>
      <w:r w:rsidRPr="00015584">
        <w:rPr>
          <w:lang w:val="en-AU"/>
        </w:rPr>
        <w:t>As previously stated the actual functionality behind these interfaces is provided through the shared library in the web service.</w:t>
      </w:r>
    </w:p>
    <w:p w14:paraId="22DC68CF" w14:textId="77777777" w:rsidR="00656CA2" w:rsidRPr="00015584" w:rsidRDefault="00A221E5" w:rsidP="00614A7D">
      <w:pPr>
        <w:pStyle w:val="Heading1"/>
      </w:pPr>
      <w:bookmarkStart w:id="95" w:name="_Toc403336570"/>
      <w:bookmarkStart w:id="96" w:name="_Toc403371497"/>
      <w:r w:rsidRPr="00015584">
        <w:t>System Development</w:t>
      </w:r>
      <w:bookmarkEnd w:id="95"/>
      <w:bookmarkEnd w:id="96"/>
    </w:p>
    <w:p w14:paraId="7CADA3BD" w14:textId="77777777" w:rsidR="0080198D" w:rsidRPr="00015584" w:rsidRDefault="004161E5" w:rsidP="00764B40">
      <w:pPr>
        <w:rPr>
          <w:lang w:val="en-AU"/>
        </w:rPr>
      </w:pPr>
      <w:r w:rsidRPr="00015584">
        <w:rPr>
          <w:lang w:val="en-AU"/>
        </w:rPr>
        <w:t xml:space="preserve">To help future contributors to the project and provide a record of the development carrier out in this project an overview of the System development for this project is </w:t>
      </w:r>
      <w:r w:rsidR="00E777BF" w:rsidRPr="00015584">
        <w:rPr>
          <w:lang w:val="en-AU"/>
        </w:rPr>
        <w:t xml:space="preserve">provided. </w:t>
      </w:r>
    </w:p>
    <w:p w14:paraId="2C6F81FF" w14:textId="77777777" w:rsidR="004161E5" w:rsidRPr="00015584" w:rsidRDefault="00E777BF" w:rsidP="00764B40">
      <w:pPr>
        <w:rPr>
          <w:lang w:val="en-AU"/>
        </w:rPr>
      </w:pPr>
      <w:r w:rsidRPr="00015584">
        <w:rPr>
          <w:lang w:val="en-AU"/>
        </w:rPr>
        <w:t>It</w:t>
      </w:r>
      <w:r w:rsidR="004161E5" w:rsidRPr="00015584">
        <w:rPr>
          <w:lang w:val="en-AU"/>
        </w:rPr>
        <w:t xml:space="preserve"> should be noted that the project was undertaken over a semester creating significant time pressure on getting up to speed with the state of the project and being able to contribute and improve it.</w:t>
      </w:r>
      <w:r w:rsidR="0080198D" w:rsidRPr="00015584">
        <w:rPr>
          <w:lang w:val="en-AU"/>
        </w:rPr>
        <w:t xml:space="preserve"> Furthermore work on this project was not started until the middle of the second week of the semester. In retrospect this was a significant waste of time and projects information and guides should have been provided before the end of the previous semester with a deadline to choose a project in the mid semester break.</w:t>
      </w:r>
    </w:p>
    <w:p w14:paraId="4CDAE2B0" w14:textId="77777777" w:rsidR="0080198D" w:rsidRPr="00015584" w:rsidRDefault="0080198D" w:rsidP="00E304BA">
      <w:pPr>
        <w:rPr>
          <w:lang w:val="en-AU"/>
        </w:rPr>
      </w:pPr>
      <w:r w:rsidRPr="00015584">
        <w:rPr>
          <w:lang w:val="en-AU"/>
        </w:rPr>
        <w:lastRenderedPageBreak/>
        <w:t>However despite this significant progress was made on the project. The development followed the following schedule:</w:t>
      </w:r>
    </w:p>
    <w:p w14:paraId="0437459E" w14:textId="77777777" w:rsidR="0080198D" w:rsidRPr="00015584" w:rsidRDefault="0080198D" w:rsidP="00E304BA">
      <w:pPr>
        <w:rPr>
          <w:b/>
          <w:lang w:val="en-AU"/>
        </w:rPr>
      </w:pPr>
      <w:r w:rsidRPr="00015584">
        <w:rPr>
          <w:b/>
          <w:lang w:val="en-AU"/>
        </w:rPr>
        <w:t>Week</w:t>
      </w:r>
      <w:r w:rsidRPr="00015584">
        <w:rPr>
          <w:b/>
          <w:lang w:val="en-AU"/>
        </w:rPr>
        <w:tab/>
      </w:r>
      <w:r w:rsidR="005A6DA7" w:rsidRPr="00015584">
        <w:rPr>
          <w:b/>
          <w:lang w:val="en-AU"/>
        </w:rPr>
        <w:t>Activity</w:t>
      </w:r>
    </w:p>
    <w:p w14:paraId="57768368" w14:textId="77777777" w:rsidR="00656CA2" w:rsidRPr="00015584" w:rsidRDefault="0080198D" w:rsidP="0080198D">
      <w:pPr>
        <w:ind w:left="705" w:hanging="705"/>
        <w:rPr>
          <w:lang w:val="en-AU"/>
        </w:rPr>
      </w:pPr>
      <w:r w:rsidRPr="00015584">
        <w:rPr>
          <w:lang w:val="en-AU"/>
        </w:rPr>
        <w:t>2-4</w:t>
      </w:r>
      <w:r w:rsidRPr="00015584">
        <w:rPr>
          <w:lang w:val="en-AU"/>
        </w:rPr>
        <w:tab/>
      </w:r>
      <w:r w:rsidR="00C108BA" w:rsidRPr="00015584">
        <w:rPr>
          <w:lang w:val="en-AU"/>
        </w:rPr>
        <w:t>F</w:t>
      </w:r>
      <w:r w:rsidR="00E304BA" w:rsidRPr="00015584">
        <w:rPr>
          <w:lang w:val="en-AU"/>
        </w:rPr>
        <w:t>amiliaris</w:t>
      </w:r>
      <w:r w:rsidR="00C108BA" w:rsidRPr="00015584">
        <w:rPr>
          <w:lang w:val="en-AU"/>
        </w:rPr>
        <w:t>ation</w:t>
      </w:r>
      <w:r w:rsidR="00E304BA" w:rsidRPr="00015584">
        <w:rPr>
          <w:lang w:val="en-AU"/>
        </w:rPr>
        <w:t xml:space="preserve"> with the project, commenting the code and reading relevant guides and instructions to </w:t>
      </w:r>
      <w:r w:rsidR="00074A4D" w:rsidRPr="00015584">
        <w:rPr>
          <w:lang w:val="en-AU"/>
        </w:rPr>
        <w:t>Moodle</w:t>
      </w:r>
      <w:r w:rsidR="00E304BA" w:rsidRPr="00015584">
        <w:rPr>
          <w:lang w:val="en-AU"/>
        </w:rPr>
        <w:t xml:space="preserve"> programming and Automated Programming Assessments.</w:t>
      </w:r>
    </w:p>
    <w:p w14:paraId="789C11C8" w14:textId="77777777" w:rsidR="0078376B" w:rsidRPr="00015584" w:rsidRDefault="0080198D" w:rsidP="003D7DA9">
      <w:pPr>
        <w:ind w:left="705" w:hanging="705"/>
        <w:rPr>
          <w:lang w:val="en-AU"/>
        </w:rPr>
      </w:pPr>
      <w:r w:rsidRPr="00015584">
        <w:rPr>
          <w:lang w:val="en-AU"/>
        </w:rPr>
        <w:t>5</w:t>
      </w:r>
      <w:r w:rsidR="0078376B" w:rsidRPr="00015584">
        <w:rPr>
          <w:lang w:val="en-AU"/>
        </w:rPr>
        <w:t>-6</w:t>
      </w:r>
      <w:r w:rsidRPr="00015584">
        <w:rPr>
          <w:lang w:val="en-AU"/>
        </w:rPr>
        <w:tab/>
      </w:r>
      <w:r w:rsidR="00C108BA" w:rsidRPr="00015584">
        <w:rPr>
          <w:lang w:val="en-AU"/>
        </w:rPr>
        <w:t>Original the</w:t>
      </w:r>
      <w:r w:rsidR="00B8688B" w:rsidRPr="00015584">
        <w:rPr>
          <w:lang w:val="en-AU"/>
        </w:rPr>
        <w:t xml:space="preserve"> aim was to add </w:t>
      </w:r>
      <w:r w:rsidRPr="00015584">
        <w:rPr>
          <w:lang w:val="en-AU"/>
        </w:rPr>
        <w:t xml:space="preserve">more features of the </w:t>
      </w:r>
      <w:r w:rsidR="00074A4D" w:rsidRPr="00015584">
        <w:rPr>
          <w:lang w:val="en-AU"/>
        </w:rPr>
        <w:t>Moodle</w:t>
      </w:r>
      <w:r w:rsidR="000F47F1" w:rsidRPr="00015584">
        <w:rPr>
          <w:lang w:val="en-AU"/>
        </w:rPr>
        <w:t xml:space="preserve"> assignment system into the </w:t>
      </w:r>
      <w:r w:rsidR="00C77E4E" w:rsidRPr="00015584">
        <w:rPr>
          <w:lang w:val="en-AU"/>
        </w:rPr>
        <w:t>CodeHandIn</w:t>
      </w:r>
      <w:r w:rsidR="000F47F1" w:rsidRPr="00015584">
        <w:rPr>
          <w:lang w:val="en-AU"/>
        </w:rPr>
        <w:t xml:space="preserve"> module</w:t>
      </w:r>
      <w:r w:rsidRPr="00015584">
        <w:rPr>
          <w:lang w:val="en-AU"/>
        </w:rPr>
        <w:t>,</w:t>
      </w:r>
      <w:r w:rsidR="000F47F1" w:rsidRPr="00015584">
        <w:rPr>
          <w:lang w:val="en-AU"/>
        </w:rPr>
        <w:t xml:space="preserve"> </w:t>
      </w:r>
      <w:r w:rsidR="0076784C" w:rsidRPr="00015584">
        <w:rPr>
          <w:lang w:val="en-AU"/>
        </w:rPr>
        <w:t>but</w:t>
      </w:r>
      <w:r w:rsidR="00161872" w:rsidRPr="00015584">
        <w:rPr>
          <w:lang w:val="en-AU"/>
        </w:rPr>
        <w:t xml:space="preserve"> </w:t>
      </w:r>
      <w:r w:rsidR="0076784C" w:rsidRPr="00015584">
        <w:rPr>
          <w:lang w:val="en-AU"/>
        </w:rPr>
        <w:t>it became apparent that a</w:t>
      </w:r>
      <w:r w:rsidRPr="00015584">
        <w:rPr>
          <w:lang w:val="en-AU"/>
        </w:rPr>
        <w:t xml:space="preserve"> twin</w:t>
      </w:r>
      <w:r w:rsidR="0076784C" w:rsidRPr="00015584">
        <w:rPr>
          <w:lang w:val="en-AU"/>
        </w:rPr>
        <w:t xml:space="preserve"> plugin </w:t>
      </w:r>
      <w:r w:rsidRPr="00015584">
        <w:rPr>
          <w:lang w:val="en-AU"/>
        </w:rPr>
        <w:t>system (the architecture</w:t>
      </w:r>
      <w:r w:rsidR="00161872" w:rsidRPr="00015584">
        <w:rPr>
          <w:lang w:val="en-AU"/>
        </w:rPr>
        <w:t xml:space="preserve"> </w:t>
      </w:r>
      <w:r w:rsidRPr="00015584">
        <w:rPr>
          <w:lang w:val="en-AU"/>
        </w:rPr>
        <w:t xml:space="preserve">developed) </w:t>
      </w:r>
      <w:r w:rsidR="000F47F1" w:rsidRPr="00015584">
        <w:rPr>
          <w:lang w:val="en-AU"/>
        </w:rPr>
        <w:t xml:space="preserve">would enable use of the existing assignment </w:t>
      </w:r>
      <w:r w:rsidR="00161872" w:rsidRPr="00015584">
        <w:rPr>
          <w:lang w:val="en-AU"/>
        </w:rPr>
        <w:t>module</w:t>
      </w:r>
      <w:r w:rsidR="000F47F1" w:rsidRPr="00015584">
        <w:rPr>
          <w:lang w:val="en-AU"/>
        </w:rPr>
        <w:t xml:space="preserve"> without </w:t>
      </w:r>
      <w:r w:rsidR="00B8688B" w:rsidRPr="00015584">
        <w:rPr>
          <w:lang w:val="en-AU"/>
        </w:rPr>
        <w:t>the need for replication</w:t>
      </w:r>
      <w:r w:rsidR="000F47F1" w:rsidRPr="00015584">
        <w:rPr>
          <w:lang w:val="en-AU"/>
        </w:rPr>
        <w:t xml:space="preserve">. </w:t>
      </w:r>
      <w:r w:rsidR="00161872" w:rsidRPr="00015584">
        <w:rPr>
          <w:lang w:val="en-AU"/>
        </w:rPr>
        <w:t>Work then went into</w:t>
      </w:r>
      <w:r w:rsidRPr="00015584">
        <w:rPr>
          <w:lang w:val="en-AU"/>
        </w:rPr>
        <w:t xml:space="preserve"> redefining the database tables and rebuilding the queries that use the tables.</w:t>
      </w:r>
      <w:r w:rsidR="003D7DA9" w:rsidRPr="00015584">
        <w:rPr>
          <w:lang w:val="en-AU"/>
        </w:rPr>
        <w:t xml:space="preserve"> Since most of the core functionality had to be rewritten, time was taken to centralise and rework the functions into a shared library attached to the web service</w:t>
      </w:r>
      <w:r w:rsidR="00B452AA" w:rsidRPr="00015584">
        <w:rPr>
          <w:lang w:val="en-AU"/>
        </w:rPr>
        <w:t xml:space="preserve"> </w:t>
      </w:r>
    </w:p>
    <w:p w14:paraId="1663202B" w14:textId="77777777" w:rsidR="00B452AA" w:rsidRPr="00015584" w:rsidRDefault="00B452AA" w:rsidP="0080198D">
      <w:pPr>
        <w:ind w:left="705" w:hanging="705"/>
        <w:rPr>
          <w:lang w:val="en-AU"/>
        </w:rPr>
      </w:pPr>
      <w:r w:rsidRPr="00015584">
        <w:rPr>
          <w:lang w:val="en-AU"/>
        </w:rPr>
        <w:tab/>
      </w:r>
      <w:r w:rsidR="003D7DA9" w:rsidRPr="00015584">
        <w:rPr>
          <w:lang w:val="en-AU"/>
        </w:rPr>
        <w:t>At around the same time a Skelton for a NetBeans</w:t>
      </w:r>
      <w:r w:rsidRPr="00015584">
        <w:rPr>
          <w:lang w:val="en-AU"/>
        </w:rPr>
        <w:t xml:space="preserve"> plugin </w:t>
      </w:r>
      <w:r w:rsidR="003D7DA9" w:rsidRPr="00015584">
        <w:rPr>
          <w:lang w:val="en-AU"/>
        </w:rPr>
        <w:t>was developed, though was put on hold as not suitable example was found to create a project using the API.</w:t>
      </w:r>
    </w:p>
    <w:p w14:paraId="73D5C47F" w14:textId="698E324B" w:rsidR="00C108BA" w:rsidRPr="00015584" w:rsidRDefault="0080198D" w:rsidP="0078376B">
      <w:pPr>
        <w:ind w:left="705" w:hanging="705"/>
        <w:rPr>
          <w:lang w:val="en-AU"/>
        </w:rPr>
      </w:pPr>
      <w:r w:rsidRPr="00015584">
        <w:rPr>
          <w:lang w:val="en-AU"/>
        </w:rPr>
        <w:t>6</w:t>
      </w:r>
      <w:r w:rsidR="00B8688B" w:rsidRPr="00015584">
        <w:rPr>
          <w:lang w:val="en-AU"/>
        </w:rPr>
        <w:t>-7</w:t>
      </w:r>
      <w:r w:rsidRPr="00015584">
        <w:rPr>
          <w:lang w:val="en-AU"/>
        </w:rPr>
        <w:tab/>
      </w:r>
      <w:proofErr w:type="gramStart"/>
      <w:r w:rsidR="0078376B" w:rsidRPr="00015584">
        <w:rPr>
          <w:lang w:val="en-AU"/>
        </w:rPr>
        <w:t>The</w:t>
      </w:r>
      <w:proofErr w:type="gramEnd"/>
      <w:r w:rsidR="00B8688B" w:rsidRPr="00015584">
        <w:rPr>
          <w:lang w:val="en-AU"/>
        </w:rPr>
        <w:t xml:space="preserve"> </w:t>
      </w:r>
      <w:r w:rsidR="000F47F1" w:rsidRPr="00015584">
        <w:rPr>
          <w:lang w:val="en-AU"/>
        </w:rPr>
        <w:t>produc</w:t>
      </w:r>
      <w:r w:rsidR="00B8688B" w:rsidRPr="00015584">
        <w:rPr>
          <w:lang w:val="en-AU"/>
        </w:rPr>
        <w:t>tion</w:t>
      </w:r>
      <w:r w:rsidR="000F47F1" w:rsidRPr="00015584">
        <w:rPr>
          <w:lang w:val="en-AU"/>
        </w:rPr>
        <w:t xml:space="preserve"> an interface to create tests and checkpoints through </w:t>
      </w:r>
      <w:r w:rsidR="00B8688B" w:rsidRPr="00015584">
        <w:rPr>
          <w:lang w:val="en-AU"/>
        </w:rPr>
        <w:t xml:space="preserve">the </w:t>
      </w:r>
      <w:r w:rsidR="00C108BA" w:rsidRPr="00015584">
        <w:rPr>
          <w:lang w:val="en-AU"/>
        </w:rPr>
        <w:t>M</w:t>
      </w:r>
      <w:r w:rsidR="00B8688B" w:rsidRPr="00015584">
        <w:rPr>
          <w:lang w:val="en-AU"/>
        </w:rPr>
        <w:t xml:space="preserve">oodle web interface </w:t>
      </w:r>
      <w:r w:rsidR="000F47F1" w:rsidRPr="00015584">
        <w:rPr>
          <w:lang w:val="en-AU"/>
        </w:rPr>
        <w:t>(see</w:t>
      </w:r>
      <w:r w:rsidR="004161E5" w:rsidRPr="00015584">
        <w:rPr>
          <w:lang w:val="en-AU"/>
        </w:rPr>
        <w:t xml:space="preserve"> section </w:t>
      </w:r>
      <w:r w:rsidR="004161E5" w:rsidRPr="00015584">
        <w:rPr>
          <w:lang w:val="en-AU"/>
        </w:rPr>
        <w:fldChar w:fldCharType="begin"/>
      </w:r>
      <w:r w:rsidR="004161E5" w:rsidRPr="00015584">
        <w:rPr>
          <w:lang w:val="en-AU"/>
        </w:rPr>
        <w:instrText xml:space="preserve"> REF _Ref403314389 \r \h </w:instrText>
      </w:r>
      <w:r w:rsidR="00C108BA" w:rsidRPr="00015584">
        <w:rPr>
          <w:lang w:val="en-AU"/>
        </w:rPr>
        <w:instrText xml:space="preserve"> \* MERGEFORMAT </w:instrText>
      </w:r>
      <w:r w:rsidR="004161E5" w:rsidRPr="00015584">
        <w:rPr>
          <w:lang w:val="en-AU"/>
        </w:rPr>
      </w:r>
      <w:r w:rsidR="004161E5" w:rsidRPr="00015584">
        <w:rPr>
          <w:lang w:val="en-AU"/>
        </w:rPr>
        <w:fldChar w:fldCharType="separate"/>
      </w:r>
      <w:r w:rsidR="003C6B0D" w:rsidRPr="00015584">
        <w:rPr>
          <w:lang w:val="en-AU"/>
        </w:rPr>
        <w:t>3.2.1.1</w:t>
      </w:r>
      <w:r w:rsidR="004161E5" w:rsidRPr="00015584">
        <w:rPr>
          <w:lang w:val="en-AU"/>
        </w:rPr>
        <w:fldChar w:fldCharType="end"/>
      </w:r>
      <w:r w:rsidR="004161E5" w:rsidRPr="00015584">
        <w:rPr>
          <w:lang w:val="en-AU"/>
        </w:rPr>
        <w:t xml:space="preserve"> </w:t>
      </w:r>
      <w:r w:rsidR="004161E5" w:rsidRPr="00015584">
        <w:rPr>
          <w:lang w:val="en-AU"/>
        </w:rPr>
        <w:fldChar w:fldCharType="begin"/>
      </w:r>
      <w:r w:rsidR="004161E5" w:rsidRPr="00015584">
        <w:rPr>
          <w:lang w:val="en-AU"/>
        </w:rPr>
        <w:instrText xml:space="preserve"> REF _Ref403314389 \h </w:instrText>
      </w:r>
      <w:r w:rsidR="00C108BA" w:rsidRPr="00015584">
        <w:rPr>
          <w:lang w:val="en-AU"/>
        </w:rPr>
        <w:instrText xml:space="preserve"> \* MERGEFORMAT </w:instrText>
      </w:r>
      <w:r w:rsidR="004161E5" w:rsidRPr="00015584">
        <w:rPr>
          <w:lang w:val="en-AU"/>
        </w:rPr>
      </w:r>
      <w:r w:rsidR="004161E5" w:rsidRPr="00015584">
        <w:rPr>
          <w:lang w:val="en-AU"/>
        </w:rPr>
        <w:fldChar w:fldCharType="separate"/>
      </w:r>
      <w:r w:rsidR="003C6B0D" w:rsidRPr="00015584">
        <w:rPr>
          <w:lang w:val="en-AU"/>
        </w:rPr>
        <w:t>CodeHandIn Submission Plugin Web Interfaces</w:t>
      </w:r>
      <w:r w:rsidR="004161E5" w:rsidRPr="00015584">
        <w:rPr>
          <w:lang w:val="en-AU"/>
        </w:rPr>
        <w:fldChar w:fldCharType="end"/>
      </w:r>
      <w:r w:rsidR="004161E5" w:rsidRPr="00015584">
        <w:rPr>
          <w:lang w:val="en-AU"/>
        </w:rPr>
        <w:t xml:space="preserve"> for further details</w:t>
      </w:r>
      <w:r w:rsidR="000F47F1" w:rsidRPr="00015584">
        <w:rPr>
          <w:lang w:val="en-AU"/>
        </w:rPr>
        <w:t>).</w:t>
      </w:r>
      <w:r w:rsidR="00C108BA" w:rsidRPr="00015584">
        <w:rPr>
          <w:lang w:val="en-AU"/>
        </w:rPr>
        <w:t xml:space="preserve"> The </w:t>
      </w:r>
      <w:r w:rsidR="0078376B" w:rsidRPr="00015584">
        <w:rPr>
          <w:lang w:val="en-AU"/>
        </w:rPr>
        <w:t>initial</w:t>
      </w:r>
      <w:r w:rsidR="00C108BA" w:rsidRPr="00015584">
        <w:rPr>
          <w:lang w:val="en-AU"/>
        </w:rPr>
        <w:t xml:space="preserve"> goal was to make a dynamic table like list where checkpoints could be added by adding a new line and rearranged by moving rows up and down. But after extensive look into the Yahoo user interface (the GUI API used by the Moodle) the creation of such an interfaces was found to be too difficult for the timeframe or the project. Other work was done to try and improve the layout of the elements on the page but this also didn’t culminate in anything usable. As such the</w:t>
      </w:r>
      <w:r w:rsidR="0078376B" w:rsidRPr="00015584">
        <w:rPr>
          <w:lang w:val="en-AU"/>
        </w:rPr>
        <w:t xml:space="preserve"> interface produced is the same as </w:t>
      </w:r>
      <w:r w:rsidR="00C108BA" w:rsidRPr="00015584">
        <w:rPr>
          <w:lang w:val="en-AU"/>
        </w:rPr>
        <w:t xml:space="preserve">seen in section </w:t>
      </w:r>
      <w:r w:rsidR="00C108BA" w:rsidRPr="00015584">
        <w:rPr>
          <w:lang w:val="en-AU"/>
        </w:rPr>
        <w:fldChar w:fldCharType="begin"/>
      </w:r>
      <w:r w:rsidR="00C108BA" w:rsidRPr="00015584">
        <w:rPr>
          <w:lang w:val="en-AU"/>
        </w:rPr>
        <w:instrText xml:space="preserve"> REF _Ref403328890 \r \h </w:instrText>
      </w:r>
      <w:r w:rsidR="0078376B" w:rsidRPr="00015584">
        <w:rPr>
          <w:lang w:val="en-AU"/>
        </w:rPr>
        <w:instrText xml:space="preserve"> \* MERGEFORMAT </w:instrText>
      </w:r>
      <w:r w:rsidR="00C108BA" w:rsidRPr="00015584">
        <w:rPr>
          <w:lang w:val="en-AU"/>
        </w:rPr>
      </w:r>
      <w:r w:rsidR="00C108BA" w:rsidRPr="00015584">
        <w:rPr>
          <w:lang w:val="en-AU"/>
        </w:rPr>
        <w:fldChar w:fldCharType="separate"/>
      </w:r>
      <w:r w:rsidR="003C6B0D" w:rsidRPr="00015584">
        <w:rPr>
          <w:lang w:val="en-AU"/>
        </w:rPr>
        <w:t>8.2</w:t>
      </w:r>
      <w:r w:rsidR="00C108BA" w:rsidRPr="00015584">
        <w:rPr>
          <w:lang w:val="en-AU"/>
        </w:rPr>
        <w:fldChar w:fldCharType="end"/>
      </w:r>
      <w:r w:rsidR="00C108BA" w:rsidRPr="00015584">
        <w:rPr>
          <w:lang w:val="en-AU"/>
        </w:rPr>
        <w:t xml:space="preserve"> </w:t>
      </w:r>
      <w:r w:rsidR="00C108BA" w:rsidRPr="00015584">
        <w:rPr>
          <w:lang w:val="en-AU"/>
        </w:rPr>
        <w:fldChar w:fldCharType="begin"/>
      </w:r>
      <w:r w:rsidR="00C108BA" w:rsidRPr="00015584">
        <w:rPr>
          <w:lang w:val="en-AU"/>
        </w:rPr>
        <w:instrText xml:space="preserve"> REF _Ref403328892 \h </w:instrText>
      </w:r>
      <w:r w:rsidR="0078376B" w:rsidRPr="00015584">
        <w:rPr>
          <w:lang w:val="en-AU"/>
        </w:rPr>
        <w:instrText xml:space="preserve"> \* MERGEFORMAT </w:instrText>
      </w:r>
      <w:r w:rsidR="00C108BA" w:rsidRPr="00015584">
        <w:rPr>
          <w:lang w:val="en-AU"/>
        </w:rPr>
      </w:r>
      <w:r w:rsidR="00C108BA" w:rsidRPr="00015584">
        <w:rPr>
          <w:lang w:val="en-AU"/>
        </w:rPr>
        <w:fldChar w:fldCharType="separate"/>
      </w:r>
      <w:r w:rsidR="003C6B0D" w:rsidRPr="00015584">
        <w:rPr>
          <w:lang w:val="en-AU"/>
        </w:rPr>
        <w:t>New CodeHandIn Screenshots</w:t>
      </w:r>
      <w:r w:rsidR="00C108BA" w:rsidRPr="00015584">
        <w:rPr>
          <w:lang w:val="en-AU"/>
        </w:rPr>
        <w:fldChar w:fldCharType="end"/>
      </w:r>
    </w:p>
    <w:p w14:paraId="6AE022C9" w14:textId="77777777" w:rsidR="000A1F49" w:rsidRPr="00015584" w:rsidRDefault="0080198D" w:rsidP="0080198D">
      <w:pPr>
        <w:ind w:left="705" w:hanging="705"/>
        <w:rPr>
          <w:lang w:val="en-AU"/>
        </w:rPr>
      </w:pPr>
      <w:r w:rsidRPr="00015584">
        <w:rPr>
          <w:lang w:val="en-AU"/>
        </w:rPr>
        <w:t>8</w:t>
      </w:r>
      <w:r w:rsidR="0078376B" w:rsidRPr="00015584">
        <w:rPr>
          <w:lang w:val="en-AU"/>
        </w:rPr>
        <w:t>-1</w:t>
      </w:r>
      <w:r w:rsidR="003D7DA9" w:rsidRPr="00015584">
        <w:rPr>
          <w:lang w:val="en-AU"/>
        </w:rPr>
        <w:t>1</w:t>
      </w:r>
      <w:r w:rsidRPr="00015584">
        <w:rPr>
          <w:lang w:val="en-AU"/>
        </w:rPr>
        <w:tab/>
      </w:r>
      <w:proofErr w:type="gramStart"/>
      <w:r w:rsidR="00B452AA" w:rsidRPr="00015584">
        <w:rPr>
          <w:lang w:val="en-AU"/>
        </w:rPr>
        <w:t>The</w:t>
      </w:r>
      <w:proofErr w:type="gramEnd"/>
      <w:r w:rsidR="00B452AA" w:rsidRPr="00015584">
        <w:rPr>
          <w:lang w:val="en-AU"/>
        </w:rPr>
        <w:t xml:space="preserve"> development of </w:t>
      </w:r>
      <w:r w:rsidR="003D7DA9" w:rsidRPr="00015584">
        <w:rPr>
          <w:lang w:val="en-AU"/>
        </w:rPr>
        <w:t>a java client</w:t>
      </w:r>
      <w:r w:rsidR="002C21BC" w:rsidRPr="00015584">
        <w:rPr>
          <w:lang w:val="en-AU"/>
        </w:rPr>
        <w:t>,</w:t>
      </w:r>
      <w:r w:rsidR="003D7DA9" w:rsidRPr="00015584">
        <w:rPr>
          <w:lang w:val="en-AU"/>
        </w:rPr>
        <w:t xml:space="preserve"> and continued development of the NetBeans</w:t>
      </w:r>
      <w:r w:rsidR="00B452AA" w:rsidRPr="00015584">
        <w:rPr>
          <w:lang w:val="en-AU"/>
        </w:rPr>
        <w:t xml:space="preserve"> </w:t>
      </w:r>
      <w:r w:rsidR="003D7DA9" w:rsidRPr="00015584">
        <w:rPr>
          <w:lang w:val="en-AU"/>
        </w:rPr>
        <w:t xml:space="preserve">plugin </w:t>
      </w:r>
      <w:r w:rsidR="00B452AA" w:rsidRPr="00015584">
        <w:rPr>
          <w:lang w:val="en-AU"/>
        </w:rPr>
        <w:t>skeleton into a working prototype</w:t>
      </w:r>
      <w:r w:rsidR="003D7DA9" w:rsidRPr="00015584">
        <w:rPr>
          <w:lang w:val="en-AU"/>
        </w:rPr>
        <w:t>.</w:t>
      </w:r>
    </w:p>
    <w:p w14:paraId="33A37387" w14:textId="77777777" w:rsidR="003D7DA9" w:rsidRPr="00015584" w:rsidRDefault="002C21BC" w:rsidP="0080198D">
      <w:pPr>
        <w:ind w:left="705" w:hanging="705"/>
        <w:rPr>
          <w:lang w:val="en-AU"/>
        </w:rPr>
      </w:pPr>
      <w:r w:rsidRPr="00015584">
        <w:rPr>
          <w:lang w:val="en-AU"/>
        </w:rPr>
        <w:tab/>
        <w:t xml:space="preserve">The Java client was developed for native integration with NetBeans and Codehandin modules. </w:t>
      </w:r>
      <w:r w:rsidR="003D7DA9" w:rsidRPr="00015584">
        <w:rPr>
          <w:lang w:val="en-AU"/>
        </w:rPr>
        <w:tab/>
      </w:r>
      <w:r w:rsidRPr="00015584">
        <w:rPr>
          <w:lang w:val="en-AU"/>
        </w:rPr>
        <w:t xml:space="preserve">The client was originally written </w:t>
      </w:r>
      <w:r w:rsidR="003D7DA9" w:rsidRPr="00015584">
        <w:rPr>
          <w:lang w:val="en-AU"/>
        </w:rPr>
        <w:t>using the apache httpcomponents-client-4.3.5 library but it was found that NetBeans only has support for the 3.1.0, so it was rewritten but it was later found that had support for a fairly recent build of the jersey web client library and thus the client was rewritten again.</w:t>
      </w:r>
    </w:p>
    <w:p w14:paraId="2093DB49" w14:textId="77777777" w:rsidR="0078376B" w:rsidRPr="00015584" w:rsidRDefault="0078376B" w:rsidP="0080198D">
      <w:pPr>
        <w:ind w:left="705" w:hanging="705"/>
        <w:rPr>
          <w:lang w:val="en-AU"/>
        </w:rPr>
      </w:pPr>
      <w:r w:rsidRPr="00015584">
        <w:rPr>
          <w:lang w:val="en-AU"/>
        </w:rPr>
        <w:tab/>
      </w:r>
      <w:r w:rsidR="003D7DA9" w:rsidRPr="00015584">
        <w:rPr>
          <w:lang w:val="en-AU"/>
        </w:rPr>
        <w:t>Whilst creating the NetBeans plugin some functionality was found to be missing so</w:t>
      </w:r>
      <w:r w:rsidR="002C21BC" w:rsidRPr="00015584">
        <w:rPr>
          <w:lang w:val="en-AU"/>
        </w:rPr>
        <w:t xml:space="preserve"> some existing functions were expanded with options and some new ones created, the results of which are expressed in section </w:t>
      </w:r>
      <w:r w:rsidR="002C21BC" w:rsidRPr="00015584">
        <w:rPr>
          <w:lang w:val="en-AU"/>
        </w:rPr>
        <w:fldChar w:fldCharType="begin"/>
      </w:r>
      <w:r w:rsidR="002C21BC" w:rsidRPr="00015584">
        <w:rPr>
          <w:lang w:val="en-AU"/>
        </w:rPr>
        <w:instrText xml:space="preserve"> REF _Ref403068235 \r \h </w:instrText>
      </w:r>
      <w:r w:rsidR="002C21BC" w:rsidRPr="00015584">
        <w:rPr>
          <w:lang w:val="en-AU"/>
        </w:rPr>
      </w:r>
      <w:r w:rsidR="002C21BC" w:rsidRPr="00015584">
        <w:rPr>
          <w:lang w:val="en-AU"/>
        </w:rPr>
        <w:fldChar w:fldCharType="separate"/>
      </w:r>
      <w:r w:rsidR="003C6B0D" w:rsidRPr="00015584">
        <w:rPr>
          <w:lang w:val="en-AU"/>
        </w:rPr>
        <w:t>3.2.2</w:t>
      </w:r>
      <w:r w:rsidR="002C21BC" w:rsidRPr="00015584">
        <w:rPr>
          <w:lang w:val="en-AU"/>
        </w:rPr>
        <w:fldChar w:fldCharType="end"/>
      </w:r>
      <w:r w:rsidR="002C21BC" w:rsidRPr="00015584">
        <w:rPr>
          <w:lang w:val="en-AU"/>
        </w:rPr>
        <w:t xml:space="preserve"> </w:t>
      </w:r>
      <w:r w:rsidR="002C21BC" w:rsidRPr="00015584">
        <w:rPr>
          <w:lang w:val="en-AU"/>
        </w:rPr>
        <w:fldChar w:fldCharType="begin"/>
      </w:r>
      <w:r w:rsidR="002C21BC" w:rsidRPr="00015584">
        <w:rPr>
          <w:lang w:val="en-AU"/>
        </w:rPr>
        <w:instrText xml:space="preserve"> REF _Ref403068235 \h </w:instrText>
      </w:r>
      <w:r w:rsidR="002C21BC" w:rsidRPr="00015584">
        <w:rPr>
          <w:lang w:val="en-AU"/>
        </w:rPr>
      </w:r>
      <w:r w:rsidR="002C21BC" w:rsidRPr="00015584">
        <w:rPr>
          <w:lang w:val="en-AU"/>
        </w:rPr>
        <w:fldChar w:fldCharType="separate"/>
      </w:r>
      <w:r w:rsidR="003C6B0D" w:rsidRPr="00015584">
        <w:rPr>
          <w:lang w:val="en-AU"/>
        </w:rPr>
        <w:t>Moodle Webservice</w:t>
      </w:r>
      <w:r w:rsidR="002C21BC" w:rsidRPr="00015584">
        <w:rPr>
          <w:lang w:val="en-AU"/>
        </w:rPr>
        <w:fldChar w:fldCharType="end"/>
      </w:r>
      <w:r w:rsidR="002C21BC" w:rsidRPr="00015584">
        <w:rPr>
          <w:lang w:val="en-AU"/>
        </w:rPr>
        <w:t>.</w:t>
      </w:r>
    </w:p>
    <w:p w14:paraId="63503FCE" w14:textId="77777777" w:rsidR="006C7764" w:rsidRPr="00015584" w:rsidRDefault="006C7764" w:rsidP="0080198D">
      <w:pPr>
        <w:ind w:left="705" w:hanging="705"/>
        <w:rPr>
          <w:lang w:val="en-AU"/>
        </w:rPr>
      </w:pPr>
      <w:r w:rsidRPr="00015584">
        <w:rPr>
          <w:lang w:val="en-AU"/>
        </w:rPr>
        <w:tab/>
        <w:t xml:space="preserve">The storing of files was also changed from using a separate CodeHandIn file area to using </w:t>
      </w:r>
      <w:proofErr w:type="spellStart"/>
      <w:proofErr w:type="gramStart"/>
      <w:r w:rsidRPr="00015584">
        <w:rPr>
          <w:lang w:val="en-AU"/>
        </w:rPr>
        <w:t>a</w:t>
      </w:r>
      <w:proofErr w:type="spellEnd"/>
      <w:proofErr w:type="gramEnd"/>
      <w:r w:rsidRPr="00015584">
        <w:rPr>
          <w:lang w:val="en-AU"/>
        </w:rPr>
        <w:t xml:space="preserve"> assignment submission file area, in essence storing uploaded files in the submission box.</w:t>
      </w:r>
    </w:p>
    <w:p w14:paraId="18ACBC32" w14:textId="77777777" w:rsidR="00E34BD0" w:rsidRPr="00015584" w:rsidRDefault="00E34BD0" w:rsidP="0080198D">
      <w:pPr>
        <w:ind w:left="705" w:hanging="705"/>
        <w:rPr>
          <w:lang w:val="en-AU"/>
        </w:rPr>
      </w:pPr>
      <w:r w:rsidRPr="00015584">
        <w:rPr>
          <w:lang w:val="en-AU"/>
        </w:rPr>
        <w:tab/>
      </w:r>
      <w:proofErr w:type="spellStart"/>
      <w:r w:rsidRPr="00015584">
        <w:rPr>
          <w:lang w:val="en-AU"/>
        </w:rPr>
        <w:t>Some</w:t>
      </w:r>
      <w:r w:rsidR="00664878" w:rsidRPr="00015584">
        <w:rPr>
          <w:lang w:val="en-AU"/>
        </w:rPr>
        <w:t xml:space="preserve"> </w:t>
      </w:r>
      <w:r w:rsidRPr="00015584">
        <w:rPr>
          <w:lang w:val="en-AU"/>
        </w:rPr>
        <w:t>time</w:t>
      </w:r>
      <w:proofErr w:type="spellEnd"/>
      <w:r w:rsidRPr="00015584">
        <w:rPr>
          <w:lang w:val="en-AU"/>
        </w:rPr>
        <w:t xml:space="preserve"> also </w:t>
      </w:r>
      <w:r w:rsidR="00664878" w:rsidRPr="00015584">
        <w:rPr>
          <w:lang w:val="en-AU"/>
        </w:rPr>
        <w:t>went into producing a PowerPoint presentation and rehearsing the associated speech.</w:t>
      </w:r>
    </w:p>
    <w:p w14:paraId="35BC9565" w14:textId="77777777" w:rsidR="0078376B" w:rsidRPr="00015584" w:rsidRDefault="0078376B" w:rsidP="0080198D">
      <w:pPr>
        <w:ind w:left="705" w:hanging="705"/>
        <w:rPr>
          <w:lang w:val="en-AU"/>
        </w:rPr>
      </w:pPr>
      <w:r w:rsidRPr="00015584">
        <w:rPr>
          <w:lang w:val="en-AU"/>
        </w:rPr>
        <w:t>11</w:t>
      </w:r>
      <w:r w:rsidRPr="00015584">
        <w:rPr>
          <w:lang w:val="en-AU"/>
        </w:rPr>
        <w:tab/>
      </w:r>
      <w:r w:rsidR="00E34BD0" w:rsidRPr="00015584">
        <w:rPr>
          <w:lang w:val="en-AU"/>
        </w:rPr>
        <w:t xml:space="preserve">The development of the </w:t>
      </w:r>
      <w:r w:rsidRPr="00015584">
        <w:rPr>
          <w:lang w:val="en-AU"/>
        </w:rPr>
        <w:t>Feedback plugin</w:t>
      </w:r>
      <w:r w:rsidR="00E34BD0" w:rsidRPr="00015584">
        <w:rPr>
          <w:lang w:val="en-AU"/>
        </w:rPr>
        <w:t xml:space="preserve"> GUI. </w:t>
      </w:r>
    </w:p>
    <w:p w14:paraId="1EBC0542" w14:textId="77777777" w:rsidR="00E34BD0" w:rsidRPr="00015584" w:rsidRDefault="00E34BD0" w:rsidP="0080198D">
      <w:pPr>
        <w:ind w:left="705" w:hanging="705"/>
        <w:rPr>
          <w:lang w:val="en-AU"/>
        </w:rPr>
      </w:pPr>
      <w:r w:rsidRPr="00015584">
        <w:rPr>
          <w:lang w:val="en-AU"/>
        </w:rPr>
        <w:tab/>
        <w:t xml:space="preserve">Though templates of both the feedback and submission plugin were downloaded at the same time, it wasn’t until week 11 that anything was done on the feedback plugin. This proved to be </w:t>
      </w:r>
      <w:r w:rsidRPr="00015584">
        <w:rPr>
          <w:lang w:val="en-AU"/>
        </w:rPr>
        <w:lastRenderedPageBreak/>
        <w:t>fairly easy as it meant just adding only a few elements to the feedback forms and creating a batch function to grade multiple submissions.</w:t>
      </w:r>
    </w:p>
    <w:p w14:paraId="2E2265FB" w14:textId="77777777" w:rsidR="00656CA2" w:rsidRPr="00015584" w:rsidRDefault="0078376B" w:rsidP="00E34BD0">
      <w:pPr>
        <w:ind w:left="705" w:hanging="705"/>
        <w:rPr>
          <w:lang w:val="en-AU"/>
        </w:rPr>
      </w:pPr>
      <w:r w:rsidRPr="00015584">
        <w:rPr>
          <w:lang w:val="en-AU"/>
        </w:rPr>
        <w:t>12+</w:t>
      </w:r>
      <w:r w:rsidRPr="00015584">
        <w:rPr>
          <w:lang w:val="en-AU"/>
        </w:rPr>
        <w:tab/>
      </w:r>
      <w:r w:rsidR="00E34BD0" w:rsidRPr="00015584">
        <w:rPr>
          <w:lang w:val="en-AU"/>
        </w:rPr>
        <w:t>The rest of the time was spent working on the thesis and poster with some minor changes to project components</w:t>
      </w:r>
    </w:p>
    <w:p w14:paraId="78AF2014" w14:textId="2EA0845C" w:rsidR="00E025A3" w:rsidRPr="00015584" w:rsidRDefault="00A221E5" w:rsidP="007E70FA">
      <w:pPr>
        <w:pStyle w:val="Heading1"/>
      </w:pPr>
      <w:bookmarkStart w:id="97" w:name="_Toc403336572"/>
      <w:bookmarkStart w:id="98" w:name="_Toc403371498"/>
      <w:r w:rsidRPr="00015584">
        <w:t>Remaining Work</w:t>
      </w:r>
      <w:bookmarkEnd w:id="97"/>
      <w:bookmarkEnd w:id="98"/>
      <w:r w:rsidRPr="00015584">
        <w:t xml:space="preserve"> </w:t>
      </w:r>
    </w:p>
    <w:p w14:paraId="716E8D8F" w14:textId="77777777" w:rsidR="0042057F" w:rsidRPr="00015584" w:rsidRDefault="0042057F" w:rsidP="0042057F">
      <w:pPr>
        <w:rPr>
          <w:lang w:val="en-AU"/>
        </w:rPr>
      </w:pPr>
      <w:r w:rsidRPr="00015584">
        <w:rPr>
          <w:lang w:val="en-AU"/>
        </w:rPr>
        <w:t xml:space="preserve">Despite the advance this project represent, a substantial amount of work still remains before the system can be introduced into a programming topic. This includes little things such as adding the fetching of grades to the web service function to </w:t>
      </w:r>
      <w:r w:rsidR="00FC341C" w:rsidRPr="00015584">
        <w:rPr>
          <w:lang w:val="en-AU"/>
        </w:rPr>
        <w:t>creating a proper GUI for the submission plugin.</w:t>
      </w:r>
      <w:r w:rsidR="009622AA" w:rsidRPr="00015584">
        <w:rPr>
          <w:lang w:val="en-AU"/>
        </w:rPr>
        <w:t xml:space="preserve"> In additional all of the components need to be tested and scrutinised thoroughly before the system is ready for some sort of trial. </w:t>
      </w:r>
      <w:r w:rsidR="00FC341C" w:rsidRPr="00015584">
        <w:rPr>
          <w:lang w:val="en-AU"/>
        </w:rPr>
        <w:t>This section identifies the remaining and future work based for each component</w:t>
      </w:r>
      <w:r w:rsidR="009622AA" w:rsidRPr="00015584">
        <w:rPr>
          <w:lang w:val="en-AU"/>
        </w:rPr>
        <w:t>.</w:t>
      </w:r>
    </w:p>
    <w:p w14:paraId="39398F2D" w14:textId="77777777" w:rsidR="000C1CDE" w:rsidRPr="00015584" w:rsidRDefault="000C1CDE" w:rsidP="00733113">
      <w:pPr>
        <w:rPr>
          <w:b/>
          <w:lang w:val="en-AU"/>
        </w:rPr>
      </w:pPr>
      <w:bookmarkStart w:id="99" w:name="_Toc403336573"/>
      <w:r w:rsidRPr="00015584">
        <w:rPr>
          <w:b/>
          <w:lang w:val="en-AU"/>
        </w:rPr>
        <w:t>Web service</w:t>
      </w:r>
      <w:r w:rsidR="00750BA1" w:rsidRPr="00015584">
        <w:rPr>
          <w:b/>
          <w:lang w:val="en-AU"/>
        </w:rPr>
        <w:t xml:space="preserve"> work</w:t>
      </w:r>
      <w:bookmarkEnd w:id="99"/>
    </w:p>
    <w:p w14:paraId="70367E4C" w14:textId="77777777" w:rsidR="009C4A1A" w:rsidRPr="00015584" w:rsidRDefault="00DD07E0" w:rsidP="00FC341C">
      <w:pPr>
        <w:pStyle w:val="ListParagraph"/>
        <w:numPr>
          <w:ilvl w:val="0"/>
          <w:numId w:val="23"/>
        </w:numPr>
        <w:rPr>
          <w:lang w:val="en-AU"/>
        </w:rPr>
      </w:pPr>
      <w:r w:rsidRPr="00015584">
        <w:rPr>
          <w:lang w:val="en-AU"/>
        </w:rPr>
        <w:t>A</w:t>
      </w:r>
      <w:r w:rsidR="00FC341C" w:rsidRPr="00015584">
        <w:rPr>
          <w:lang w:val="en-AU"/>
        </w:rPr>
        <w:t>dd the fetching of grades to the fetch assignments function or perhaps introduce a new function.</w:t>
      </w:r>
    </w:p>
    <w:p w14:paraId="7598185A" w14:textId="77777777" w:rsidR="00DD07E0" w:rsidRPr="00015584" w:rsidRDefault="00505884" w:rsidP="00FC341C">
      <w:pPr>
        <w:pStyle w:val="ListParagraph"/>
        <w:numPr>
          <w:ilvl w:val="0"/>
          <w:numId w:val="23"/>
        </w:numPr>
        <w:rPr>
          <w:lang w:val="en-AU"/>
        </w:rPr>
      </w:pPr>
      <w:r w:rsidRPr="00015584">
        <w:rPr>
          <w:lang w:val="en-AU"/>
        </w:rPr>
        <w:t>Use</w:t>
      </w:r>
      <w:r w:rsidR="00DD07E0" w:rsidRPr="00015584">
        <w:rPr>
          <w:lang w:val="en-AU"/>
        </w:rPr>
        <w:t xml:space="preserve"> Moodle’s built in testing features </w:t>
      </w:r>
      <w:r w:rsidR="00820CBA" w:rsidRPr="00015584">
        <w:rPr>
          <w:lang w:val="en-AU"/>
        </w:rPr>
        <w:t>to test the service.</w:t>
      </w:r>
    </w:p>
    <w:p w14:paraId="66EB2084" w14:textId="77777777" w:rsidR="000C1CDE" w:rsidRPr="00015584" w:rsidRDefault="000C1CDE" w:rsidP="00733113">
      <w:pPr>
        <w:rPr>
          <w:b/>
          <w:lang w:val="en-AU"/>
        </w:rPr>
      </w:pPr>
      <w:bookmarkStart w:id="100" w:name="_Toc403336574"/>
      <w:r w:rsidRPr="00015584">
        <w:rPr>
          <w:b/>
          <w:lang w:val="en-AU"/>
        </w:rPr>
        <w:t>Submission plugin</w:t>
      </w:r>
      <w:r w:rsidR="00750BA1" w:rsidRPr="00015584">
        <w:rPr>
          <w:b/>
          <w:lang w:val="en-AU"/>
        </w:rPr>
        <w:t xml:space="preserve"> work</w:t>
      </w:r>
      <w:bookmarkEnd w:id="100"/>
    </w:p>
    <w:p w14:paraId="654B507A" w14:textId="77777777" w:rsidR="00FC341C" w:rsidRPr="00015584" w:rsidRDefault="00FC341C" w:rsidP="00401CC8">
      <w:pPr>
        <w:pStyle w:val="ListParagraph"/>
        <w:numPr>
          <w:ilvl w:val="0"/>
          <w:numId w:val="23"/>
        </w:numPr>
        <w:rPr>
          <w:lang w:val="en-AU"/>
        </w:rPr>
      </w:pPr>
      <w:r w:rsidRPr="00015584">
        <w:rPr>
          <w:lang w:val="en-AU"/>
        </w:rPr>
        <w:t>The CodeHandIn creation GUI for the web service needs to be completely rewritten using separate pages and a dynamic table like system as per the original aim as described under week 6-7 of the System Development chapter</w:t>
      </w:r>
    </w:p>
    <w:p w14:paraId="155B4113" w14:textId="77777777" w:rsidR="000C1CDE" w:rsidRPr="00015584" w:rsidRDefault="000C1CDE" w:rsidP="00733113">
      <w:pPr>
        <w:tabs>
          <w:tab w:val="left" w:pos="4395"/>
        </w:tabs>
        <w:rPr>
          <w:b/>
          <w:lang w:val="en-AU"/>
        </w:rPr>
      </w:pPr>
      <w:bookmarkStart w:id="101" w:name="_Toc403336575"/>
      <w:r w:rsidRPr="00015584">
        <w:rPr>
          <w:b/>
          <w:lang w:val="en-AU"/>
        </w:rPr>
        <w:t>Feedback plugin</w:t>
      </w:r>
      <w:r w:rsidR="00750BA1" w:rsidRPr="00015584">
        <w:rPr>
          <w:b/>
          <w:lang w:val="en-AU"/>
        </w:rPr>
        <w:t xml:space="preserve"> work</w:t>
      </w:r>
      <w:bookmarkEnd w:id="101"/>
    </w:p>
    <w:p w14:paraId="68DC26D4" w14:textId="77777777" w:rsidR="00636C3B" w:rsidRPr="00015584" w:rsidRDefault="00636C3B" w:rsidP="00F17080">
      <w:pPr>
        <w:pStyle w:val="ListParagraph"/>
        <w:numPr>
          <w:ilvl w:val="0"/>
          <w:numId w:val="19"/>
        </w:numPr>
        <w:rPr>
          <w:lang w:val="en-AU"/>
        </w:rPr>
      </w:pPr>
      <w:r w:rsidRPr="00015584">
        <w:rPr>
          <w:lang w:val="en-AU"/>
        </w:rPr>
        <w:t xml:space="preserve">Add grade on submit </w:t>
      </w:r>
      <w:r w:rsidR="00FC341C" w:rsidRPr="00015584">
        <w:rPr>
          <w:lang w:val="en-AU"/>
        </w:rPr>
        <w:t>option</w:t>
      </w:r>
      <w:r w:rsidR="00505884" w:rsidRPr="00015584">
        <w:rPr>
          <w:lang w:val="en-AU"/>
        </w:rPr>
        <w:t xml:space="preserve"> such that assignments submitted for final marks are graded with graded entered into the submission table rather than being regraded through the option on the web interface.</w:t>
      </w:r>
    </w:p>
    <w:p w14:paraId="60CA844E" w14:textId="77777777" w:rsidR="00DD07E0" w:rsidRPr="00015584" w:rsidRDefault="00DD07E0" w:rsidP="00F17080">
      <w:pPr>
        <w:pStyle w:val="ListParagraph"/>
        <w:numPr>
          <w:ilvl w:val="0"/>
          <w:numId w:val="19"/>
        </w:numPr>
        <w:rPr>
          <w:lang w:val="en-AU"/>
        </w:rPr>
      </w:pPr>
      <w:r w:rsidRPr="00015584">
        <w:rPr>
          <w:lang w:val="en-AU"/>
        </w:rPr>
        <w:t>Add more global options such as default style mark percent</w:t>
      </w:r>
    </w:p>
    <w:p w14:paraId="544296C0" w14:textId="77777777" w:rsidR="00FC341C" w:rsidRPr="00015584" w:rsidRDefault="00FC341C" w:rsidP="00733113">
      <w:pPr>
        <w:rPr>
          <w:b/>
          <w:lang w:val="en-AU"/>
        </w:rPr>
      </w:pPr>
      <w:bookmarkStart w:id="102" w:name="_Toc403336576"/>
      <w:r w:rsidRPr="00015584">
        <w:rPr>
          <w:b/>
          <w:lang w:val="en-AU"/>
        </w:rPr>
        <w:t>Clients work</w:t>
      </w:r>
      <w:bookmarkEnd w:id="102"/>
    </w:p>
    <w:p w14:paraId="199E2B9A" w14:textId="77777777" w:rsidR="00FC341C" w:rsidRPr="00015584" w:rsidRDefault="00FC341C" w:rsidP="00FC341C">
      <w:pPr>
        <w:pStyle w:val="ListParagraph"/>
        <w:numPr>
          <w:ilvl w:val="0"/>
          <w:numId w:val="25"/>
        </w:numPr>
        <w:rPr>
          <w:lang w:val="en-AU"/>
        </w:rPr>
      </w:pPr>
      <w:r w:rsidRPr="00015584">
        <w:rPr>
          <w:lang w:val="en-AU"/>
        </w:rPr>
        <w:t xml:space="preserve">The Java plugin requires full testing of all functions, though most of the functions work, some have not been tested all that much as they were not used by the </w:t>
      </w:r>
      <w:r w:rsidR="00DD07E0" w:rsidRPr="00015584">
        <w:rPr>
          <w:lang w:val="en-AU"/>
        </w:rPr>
        <w:t>NetBeans</w:t>
      </w:r>
      <w:r w:rsidRPr="00015584">
        <w:rPr>
          <w:lang w:val="en-AU"/>
        </w:rPr>
        <w:t xml:space="preserve"> plugin</w:t>
      </w:r>
    </w:p>
    <w:p w14:paraId="63FB8357" w14:textId="77777777" w:rsidR="00FC341C" w:rsidRPr="00015584" w:rsidRDefault="00FC341C" w:rsidP="00FC341C">
      <w:pPr>
        <w:pStyle w:val="ListParagraph"/>
        <w:numPr>
          <w:ilvl w:val="0"/>
          <w:numId w:val="25"/>
        </w:numPr>
        <w:rPr>
          <w:lang w:val="en-AU"/>
        </w:rPr>
      </w:pPr>
      <w:r w:rsidRPr="00015584">
        <w:rPr>
          <w:lang w:val="en-AU"/>
        </w:rPr>
        <w:t>Little to no work was done on the handin.py script which needs to be updated to use the redesigned web service</w:t>
      </w:r>
    </w:p>
    <w:p w14:paraId="42EA9CFD" w14:textId="77777777" w:rsidR="00DD07E0" w:rsidRPr="00015584" w:rsidRDefault="00DD07E0" w:rsidP="00FC341C">
      <w:pPr>
        <w:pStyle w:val="ListParagraph"/>
        <w:numPr>
          <w:ilvl w:val="0"/>
          <w:numId w:val="25"/>
        </w:numPr>
        <w:rPr>
          <w:lang w:val="en-AU"/>
        </w:rPr>
      </w:pPr>
      <w:r w:rsidRPr="00015584">
        <w:rPr>
          <w:lang w:val="en-AU"/>
        </w:rPr>
        <w:t>Split the clients in half creating one for CodeHandIn management (for staff) and one for submission and testing (for students)</w:t>
      </w:r>
    </w:p>
    <w:p w14:paraId="3D955D78" w14:textId="77777777" w:rsidR="000C1CDE" w:rsidRPr="00015584" w:rsidRDefault="00DD07E0" w:rsidP="00733113">
      <w:pPr>
        <w:rPr>
          <w:b/>
          <w:lang w:val="en-AU"/>
        </w:rPr>
      </w:pPr>
      <w:bookmarkStart w:id="103" w:name="_Toc403336577"/>
      <w:r w:rsidRPr="00015584">
        <w:rPr>
          <w:b/>
          <w:lang w:val="en-AU"/>
        </w:rPr>
        <w:t>NetBeans</w:t>
      </w:r>
      <w:r w:rsidR="00886A72" w:rsidRPr="00015584">
        <w:rPr>
          <w:b/>
          <w:lang w:val="en-AU"/>
        </w:rPr>
        <w:t xml:space="preserve"> plugin</w:t>
      </w:r>
      <w:r w:rsidR="00750BA1" w:rsidRPr="00015584">
        <w:rPr>
          <w:b/>
          <w:lang w:val="en-AU"/>
        </w:rPr>
        <w:t xml:space="preserve"> work</w:t>
      </w:r>
      <w:bookmarkEnd w:id="103"/>
    </w:p>
    <w:p w14:paraId="262F89FB" w14:textId="77777777" w:rsidR="00FC341C" w:rsidRPr="00015584" w:rsidRDefault="00FC341C" w:rsidP="00F17080">
      <w:pPr>
        <w:pStyle w:val="ListParagraph"/>
        <w:numPr>
          <w:ilvl w:val="0"/>
          <w:numId w:val="12"/>
        </w:numPr>
        <w:rPr>
          <w:lang w:val="en-AU"/>
        </w:rPr>
      </w:pPr>
      <w:r w:rsidRPr="00015584">
        <w:rPr>
          <w:lang w:val="en-AU"/>
        </w:rPr>
        <w:t>Create a project using the API, at the moment the plugin uses information based on the project of the current open file rather than the selected CodeHandIn project displayed in the menu bar.</w:t>
      </w:r>
    </w:p>
    <w:p w14:paraId="08CD1D4E" w14:textId="77777777" w:rsidR="000C1CDE" w:rsidRPr="00015584" w:rsidRDefault="00FC341C" w:rsidP="00401CC8">
      <w:pPr>
        <w:pStyle w:val="ListParagraph"/>
        <w:numPr>
          <w:ilvl w:val="0"/>
          <w:numId w:val="12"/>
        </w:numPr>
        <w:rPr>
          <w:lang w:val="en-AU"/>
        </w:rPr>
      </w:pPr>
      <w:r w:rsidRPr="00015584">
        <w:rPr>
          <w:lang w:val="en-AU"/>
        </w:rPr>
        <w:t>Real world examples of the plugin need to be attempted before it can be used</w:t>
      </w:r>
    </w:p>
    <w:p w14:paraId="3FE9F8E0" w14:textId="77777777" w:rsidR="00505884" w:rsidRPr="00015584" w:rsidRDefault="00505884" w:rsidP="00A87459">
      <w:pPr>
        <w:rPr>
          <w:b/>
          <w:lang w:val="en-AU"/>
        </w:rPr>
      </w:pPr>
      <w:bookmarkStart w:id="104" w:name="_Toc403336578"/>
      <w:r w:rsidRPr="00015584">
        <w:rPr>
          <w:b/>
          <w:lang w:val="en-AU"/>
        </w:rPr>
        <w:t>External Compiler Service</w:t>
      </w:r>
      <w:bookmarkEnd w:id="104"/>
    </w:p>
    <w:p w14:paraId="0DFD846B" w14:textId="77777777" w:rsidR="00505884" w:rsidRPr="00015584" w:rsidRDefault="00505884" w:rsidP="00505884">
      <w:pPr>
        <w:pStyle w:val="ListParagraph"/>
        <w:numPr>
          <w:ilvl w:val="0"/>
          <w:numId w:val="26"/>
        </w:numPr>
        <w:rPr>
          <w:lang w:val="en-AU"/>
        </w:rPr>
      </w:pPr>
      <w:r w:rsidRPr="00015584">
        <w:rPr>
          <w:lang w:val="en-AU"/>
        </w:rPr>
        <w:lastRenderedPageBreak/>
        <w:t>Cache test files on the compile service side rather than sending them each time.</w:t>
      </w:r>
    </w:p>
    <w:p w14:paraId="51CDA495" w14:textId="77777777" w:rsidR="00505884" w:rsidRPr="00015584" w:rsidRDefault="00505884" w:rsidP="00505884">
      <w:pPr>
        <w:pStyle w:val="ListParagraph"/>
        <w:numPr>
          <w:ilvl w:val="0"/>
          <w:numId w:val="26"/>
        </w:numPr>
        <w:rPr>
          <w:lang w:val="en-AU"/>
        </w:rPr>
      </w:pPr>
      <w:r w:rsidRPr="00015584">
        <w:rPr>
          <w:lang w:val="en-AU"/>
        </w:rPr>
        <w:t>Better handling of batch testing</w:t>
      </w:r>
    </w:p>
    <w:p w14:paraId="592FCC4F" w14:textId="77777777" w:rsidR="00505884" w:rsidRPr="00015584" w:rsidRDefault="00505884" w:rsidP="00505884">
      <w:pPr>
        <w:pStyle w:val="ListParagraph"/>
        <w:numPr>
          <w:ilvl w:val="0"/>
          <w:numId w:val="26"/>
        </w:numPr>
        <w:rPr>
          <w:lang w:val="en-AU"/>
        </w:rPr>
      </w:pPr>
      <w:r w:rsidRPr="00015584">
        <w:rPr>
          <w:lang w:val="en-AU"/>
        </w:rPr>
        <w:t xml:space="preserve">Rework client to use a different External compiler service … perhaps use the same as the </w:t>
      </w:r>
      <w:proofErr w:type="spellStart"/>
      <w:r w:rsidRPr="00015584">
        <w:rPr>
          <w:lang w:val="en-AU"/>
        </w:rPr>
        <w:t>Coderunner</w:t>
      </w:r>
      <w:proofErr w:type="spellEnd"/>
      <w:r w:rsidRPr="00015584">
        <w:rPr>
          <w:lang w:val="en-AU"/>
        </w:rPr>
        <w:t xml:space="preserve"> system when its introduced </w:t>
      </w:r>
    </w:p>
    <w:p w14:paraId="19BDC6EC" w14:textId="77777777" w:rsidR="00A221E5" w:rsidRPr="00015584" w:rsidRDefault="00A221E5" w:rsidP="00614A7D">
      <w:pPr>
        <w:pStyle w:val="Heading1"/>
      </w:pPr>
      <w:bookmarkStart w:id="105" w:name="_Toc403336579"/>
      <w:bookmarkStart w:id="106" w:name="_Toc403371499"/>
      <w:r w:rsidRPr="00015584">
        <w:t>Conclusion</w:t>
      </w:r>
      <w:bookmarkEnd w:id="105"/>
      <w:bookmarkEnd w:id="106"/>
    </w:p>
    <w:p w14:paraId="20850582" w14:textId="11E6172C" w:rsidR="0020109F" w:rsidRPr="00015584" w:rsidRDefault="009B6A50" w:rsidP="009B6A50">
      <w:pPr>
        <w:rPr>
          <w:lang w:val="en-AU"/>
        </w:rPr>
      </w:pPr>
      <w:r w:rsidRPr="00015584">
        <w:rPr>
          <w:lang w:val="en-AU"/>
        </w:rPr>
        <w:t>This project represents a significant contribution towards a fully integrated Automated Programming Assessmen</w:t>
      </w:r>
      <w:r w:rsidR="00C94938" w:rsidRPr="00015584">
        <w:rPr>
          <w:lang w:val="en-AU"/>
        </w:rPr>
        <w:t>t System for Moodle</w:t>
      </w:r>
      <w:r w:rsidR="00E10A6B" w:rsidRPr="00015584">
        <w:rPr>
          <w:lang w:val="en-AU"/>
        </w:rPr>
        <w:t xml:space="preserve"> despite the short timeframe for development</w:t>
      </w:r>
      <w:r w:rsidR="00C94938" w:rsidRPr="00015584">
        <w:rPr>
          <w:lang w:val="en-AU"/>
        </w:rPr>
        <w:t xml:space="preserve">. The main impact of this project has been </w:t>
      </w:r>
      <w:r w:rsidR="0020109F" w:rsidRPr="00015584">
        <w:rPr>
          <w:lang w:val="en-AU"/>
        </w:rPr>
        <w:t>the</w:t>
      </w:r>
      <w:r w:rsidR="00C94938" w:rsidRPr="00015584">
        <w:rPr>
          <w:lang w:val="en-AU"/>
        </w:rPr>
        <w:t xml:space="preserve"> introduction of a more modular architecture</w:t>
      </w:r>
      <w:r w:rsidR="00D84370" w:rsidRPr="00015584">
        <w:rPr>
          <w:lang w:val="en-AU"/>
        </w:rPr>
        <w:t>,</w:t>
      </w:r>
      <w:r w:rsidR="00C94938" w:rsidRPr="00015584">
        <w:rPr>
          <w:lang w:val="en-AU"/>
        </w:rPr>
        <w:t xml:space="preserve"> reusing existing Assignment Module components making the system simpler and easier to maintain in the future. </w:t>
      </w:r>
      <w:r w:rsidR="0020109F" w:rsidRPr="00015584">
        <w:rPr>
          <w:lang w:val="en-AU"/>
        </w:rPr>
        <w:t>Other improvements include</w:t>
      </w:r>
      <w:r w:rsidR="00D84370" w:rsidRPr="00015584">
        <w:rPr>
          <w:lang w:val="en-AU"/>
        </w:rPr>
        <w:t>:</w:t>
      </w:r>
    </w:p>
    <w:p w14:paraId="2A31016D" w14:textId="0C293E94" w:rsidR="0020109F" w:rsidRPr="00015584" w:rsidRDefault="00C94938" w:rsidP="0020109F">
      <w:pPr>
        <w:pStyle w:val="ListParagraph"/>
        <w:numPr>
          <w:ilvl w:val="0"/>
          <w:numId w:val="27"/>
        </w:numPr>
        <w:rPr>
          <w:lang w:val="en-AU"/>
        </w:rPr>
      </w:pPr>
      <w:r w:rsidRPr="00015584">
        <w:rPr>
          <w:lang w:val="en-AU"/>
        </w:rPr>
        <w:t>A new GUI for the creation of CodeHandIn assignments has been made, though not fully functional</w:t>
      </w:r>
      <w:r w:rsidR="00D84370" w:rsidRPr="00015584">
        <w:rPr>
          <w:lang w:val="en-AU"/>
        </w:rPr>
        <w:t>, as</w:t>
      </w:r>
      <w:r w:rsidRPr="00015584">
        <w:rPr>
          <w:lang w:val="en-AU"/>
        </w:rPr>
        <w:t xml:space="preserve"> only allowing the description of</w:t>
      </w:r>
      <w:r w:rsidR="00D84370" w:rsidRPr="00015584">
        <w:rPr>
          <w:lang w:val="en-AU"/>
        </w:rPr>
        <w:t xml:space="preserve"> one checkpoint and one test</w:t>
      </w:r>
      <w:r w:rsidRPr="00015584">
        <w:rPr>
          <w:lang w:val="en-AU"/>
        </w:rPr>
        <w:t xml:space="preserve"> provide</w:t>
      </w:r>
      <w:r w:rsidR="00D84370" w:rsidRPr="00015584">
        <w:rPr>
          <w:lang w:val="en-AU"/>
        </w:rPr>
        <w:t>s</w:t>
      </w:r>
      <w:r w:rsidRPr="00015584">
        <w:rPr>
          <w:lang w:val="en-AU"/>
        </w:rPr>
        <w:t xml:space="preserve"> a good start for further development</w:t>
      </w:r>
      <w:r w:rsidR="00E10A6B" w:rsidRPr="00015584">
        <w:rPr>
          <w:lang w:val="en-AU"/>
        </w:rPr>
        <w:t>;</w:t>
      </w:r>
    </w:p>
    <w:p w14:paraId="35108B17" w14:textId="5552CB2E" w:rsidR="00C94938" w:rsidRPr="00015584" w:rsidRDefault="00122356" w:rsidP="0020109F">
      <w:pPr>
        <w:pStyle w:val="ListParagraph"/>
        <w:numPr>
          <w:ilvl w:val="0"/>
          <w:numId w:val="27"/>
        </w:numPr>
        <w:rPr>
          <w:lang w:val="en-AU"/>
        </w:rPr>
      </w:pPr>
      <w:r w:rsidRPr="00015584">
        <w:rPr>
          <w:lang w:val="en-AU"/>
        </w:rPr>
        <w:t>S</w:t>
      </w:r>
      <w:r w:rsidR="0020109F" w:rsidRPr="00015584">
        <w:rPr>
          <w:lang w:val="en-AU"/>
        </w:rPr>
        <w:t>imilarly a</w:t>
      </w:r>
      <w:r w:rsidRPr="00015584">
        <w:rPr>
          <w:lang w:val="en-AU"/>
        </w:rPr>
        <w:t xml:space="preserve"> GUI for the Feedback plugin is simple and will improve the </w:t>
      </w:r>
      <w:r w:rsidR="00D84370" w:rsidRPr="00015584">
        <w:rPr>
          <w:lang w:val="en-AU"/>
        </w:rPr>
        <w:t xml:space="preserve">tutors and lecturers </w:t>
      </w:r>
      <w:r w:rsidRPr="00015584">
        <w:rPr>
          <w:lang w:val="en-AU"/>
        </w:rPr>
        <w:t>ability of to mark submissions</w:t>
      </w:r>
      <w:r w:rsidR="00E10A6B" w:rsidRPr="00015584">
        <w:rPr>
          <w:lang w:val="en-AU"/>
        </w:rPr>
        <w:t xml:space="preserve"> quickly;</w:t>
      </w:r>
    </w:p>
    <w:p w14:paraId="56B4B8B0" w14:textId="77777777" w:rsidR="0020109F" w:rsidRPr="00015584" w:rsidRDefault="00C94938" w:rsidP="00764E5A">
      <w:pPr>
        <w:pStyle w:val="ListParagraph"/>
        <w:numPr>
          <w:ilvl w:val="0"/>
          <w:numId w:val="27"/>
        </w:numPr>
        <w:rPr>
          <w:lang w:val="en-AU"/>
        </w:rPr>
      </w:pPr>
      <w:r w:rsidRPr="00015584">
        <w:rPr>
          <w:lang w:val="en-AU"/>
        </w:rPr>
        <w:t xml:space="preserve">The redesign and integration of code in the web service has also made the project simple and will </w:t>
      </w:r>
      <w:r w:rsidR="00122356" w:rsidRPr="00015584">
        <w:rPr>
          <w:lang w:val="en-AU"/>
        </w:rPr>
        <w:t xml:space="preserve">make </w:t>
      </w:r>
      <w:r w:rsidRPr="00015584">
        <w:rPr>
          <w:lang w:val="en-AU"/>
        </w:rPr>
        <w:t>future maintenance</w:t>
      </w:r>
      <w:r w:rsidR="00122356" w:rsidRPr="00015584">
        <w:rPr>
          <w:lang w:val="en-AU"/>
        </w:rPr>
        <w:t xml:space="preserve"> and improvements of the system much easier</w:t>
      </w:r>
      <w:r w:rsidR="00E10A6B" w:rsidRPr="00015584">
        <w:rPr>
          <w:lang w:val="en-AU"/>
        </w:rPr>
        <w:t>;</w:t>
      </w:r>
    </w:p>
    <w:p w14:paraId="6E1E0EC7" w14:textId="644994C7" w:rsidR="0020109F" w:rsidRPr="00015584" w:rsidRDefault="00122356" w:rsidP="00764E5A">
      <w:pPr>
        <w:pStyle w:val="ListParagraph"/>
        <w:numPr>
          <w:ilvl w:val="0"/>
          <w:numId w:val="27"/>
        </w:numPr>
        <w:rPr>
          <w:lang w:val="en-AU"/>
        </w:rPr>
      </w:pPr>
      <w:r w:rsidRPr="00015584">
        <w:rPr>
          <w:lang w:val="en-AU"/>
        </w:rPr>
        <w:t>The</w:t>
      </w:r>
      <w:r w:rsidR="0020109F" w:rsidRPr="00015584">
        <w:rPr>
          <w:lang w:val="en-AU"/>
        </w:rPr>
        <w:t xml:space="preserve"> creation of a</w:t>
      </w:r>
      <w:r w:rsidRPr="00015584">
        <w:rPr>
          <w:lang w:val="en-AU"/>
        </w:rPr>
        <w:t xml:space="preserve"> NetBeans plugin</w:t>
      </w:r>
      <w:r w:rsidR="0020109F" w:rsidRPr="00015584">
        <w:rPr>
          <w:lang w:val="en-AU"/>
        </w:rPr>
        <w:t>,</w:t>
      </w:r>
      <w:r w:rsidRPr="00015584">
        <w:rPr>
          <w:lang w:val="en-AU"/>
        </w:rPr>
        <w:t xml:space="preserve"> though not as functional as initially aimed</w:t>
      </w:r>
      <w:r w:rsidR="00D84370" w:rsidRPr="00015584">
        <w:rPr>
          <w:lang w:val="en-AU"/>
        </w:rPr>
        <w:t>,</w:t>
      </w:r>
      <w:r w:rsidRPr="00015584">
        <w:rPr>
          <w:lang w:val="en-AU"/>
        </w:rPr>
        <w:t xml:space="preserve"> </w:t>
      </w:r>
      <w:r w:rsidR="0020109F" w:rsidRPr="00015584">
        <w:rPr>
          <w:lang w:val="en-AU"/>
        </w:rPr>
        <w:t>does provide a simple interface to the system that students can use without having to use the command line which will hopefully en</w:t>
      </w:r>
      <w:r w:rsidR="00E10A6B" w:rsidRPr="00015584">
        <w:rPr>
          <w:lang w:val="en-AU"/>
        </w:rPr>
        <w:t>courage them to test more often;</w:t>
      </w:r>
    </w:p>
    <w:p w14:paraId="1229D624" w14:textId="4B52F649" w:rsidR="00C94938" w:rsidRPr="00015584" w:rsidRDefault="0020109F" w:rsidP="00764E5A">
      <w:pPr>
        <w:pStyle w:val="ListParagraph"/>
        <w:numPr>
          <w:ilvl w:val="0"/>
          <w:numId w:val="27"/>
        </w:numPr>
        <w:rPr>
          <w:lang w:val="en-AU"/>
        </w:rPr>
      </w:pPr>
      <w:r w:rsidRPr="00015584">
        <w:rPr>
          <w:lang w:val="en-AU"/>
        </w:rPr>
        <w:t>The introduction of an External Compiler service that will make the entire system more secure and ope</w:t>
      </w:r>
      <w:r w:rsidR="00D84370" w:rsidRPr="00015584">
        <w:rPr>
          <w:lang w:val="en-AU"/>
        </w:rPr>
        <w:t>n to use by the hosts of M</w:t>
      </w:r>
      <w:r w:rsidR="00E10A6B" w:rsidRPr="00015584">
        <w:rPr>
          <w:lang w:val="en-AU"/>
        </w:rPr>
        <w:t>oodle;</w:t>
      </w:r>
      <w:r w:rsidR="00D84370" w:rsidRPr="00015584">
        <w:rPr>
          <w:lang w:val="en-AU"/>
        </w:rPr>
        <w:t xml:space="preserve"> and</w:t>
      </w:r>
    </w:p>
    <w:p w14:paraId="6A08E1A4" w14:textId="48BF3612" w:rsidR="00E10A6B" w:rsidRPr="00015584" w:rsidRDefault="00E10A6B" w:rsidP="00764E5A">
      <w:pPr>
        <w:pStyle w:val="ListParagraph"/>
        <w:numPr>
          <w:ilvl w:val="0"/>
          <w:numId w:val="27"/>
        </w:numPr>
        <w:rPr>
          <w:lang w:val="en-AU"/>
        </w:rPr>
      </w:pPr>
      <w:r w:rsidRPr="00015584">
        <w:rPr>
          <w:lang w:val="en-AU"/>
        </w:rPr>
        <w:t xml:space="preserve">Smaller improvements such as </w:t>
      </w:r>
      <w:r w:rsidR="00D84370" w:rsidRPr="00015584">
        <w:rPr>
          <w:lang w:val="en-AU"/>
        </w:rPr>
        <w:t xml:space="preserve">a </w:t>
      </w:r>
      <w:r w:rsidRPr="00015584">
        <w:rPr>
          <w:lang w:val="en-AU"/>
        </w:rPr>
        <w:t>table for storing programing language information</w:t>
      </w:r>
    </w:p>
    <w:p w14:paraId="71C5441D" w14:textId="5E02AE85" w:rsidR="00E10A6B" w:rsidRPr="00015584" w:rsidRDefault="00E10A6B" w:rsidP="00E10A6B">
      <w:pPr>
        <w:rPr>
          <w:lang w:val="en-AU"/>
        </w:rPr>
      </w:pPr>
      <w:r w:rsidRPr="00015584">
        <w:rPr>
          <w:lang w:val="en-AU"/>
        </w:rPr>
        <w:t xml:space="preserve">These improvements have culminated in a more complete system that </w:t>
      </w:r>
      <w:r w:rsidR="007D2561" w:rsidRPr="00015584">
        <w:rPr>
          <w:lang w:val="en-AU"/>
        </w:rPr>
        <w:t>meets the initial aims of the project by m</w:t>
      </w:r>
      <w:r w:rsidRPr="00015584">
        <w:rPr>
          <w:lang w:val="en-AU"/>
        </w:rPr>
        <w:t>aking the marking of programming assignments simple</w:t>
      </w:r>
      <w:r w:rsidR="00CB6AC2" w:rsidRPr="00015584">
        <w:rPr>
          <w:lang w:val="en-AU"/>
        </w:rPr>
        <w:t>r</w:t>
      </w:r>
      <w:r w:rsidRPr="00015584">
        <w:rPr>
          <w:lang w:val="en-AU"/>
        </w:rPr>
        <w:t xml:space="preserve"> and freeing tutors and lectures form mundane </w:t>
      </w:r>
      <w:r w:rsidR="00D84370" w:rsidRPr="00015584">
        <w:rPr>
          <w:lang w:val="en-AU"/>
        </w:rPr>
        <w:t xml:space="preserve">and repetitive </w:t>
      </w:r>
      <w:r w:rsidRPr="00015584">
        <w:rPr>
          <w:lang w:val="en-AU"/>
        </w:rPr>
        <w:t>questions.</w:t>
      </w:r>
    </w:p>
    <w:p w14:paraId="341C55BD" w14:textId="26502F83" w:rsidR="005C7428" w:rsidRPr="00015584" w:rsidRDefault="0020109F" w:rsidP="00120A38">
      <w:pPr>
        <w:rPr>
          <w:lang w:val="en-AU"/>
        </w:rPr>
      </w:pPr>
      <w:r w:rsidRPr="00015584">
        <w:rPr>
          <w:lang w:val="en-AU"/>
        </w:rPr>
        <w:t>Despite th</w:t>
      </w:r>
      <w:r w:rsidR="00120A38" w:rsidRPr="00015584">
        <w:rPr>
          <w:lang w:val="en-AU"/>
        </w:rPr>
        <w:t>e</w:t>
      </w:r>
      <w:r w:rsidRPr="00015584">
        <w:rPr>
          <w:lang w:val="en-AU"/>
        </w:rPr>
        <w:t xml:space="preserve"> improvements</w:t>
      </w:r>
      <w:r w:rsidR="00120A38" w:rsidRPr="00015584">
        <w:rPr>
          <w:lang w:val="en-AU"/>
        </w:rPr>
        <w:t>,</w:t>
      </w:r>
      <w:r w:rsidRPr="00015584">
        <w:rPr>
          <w:lang w:val="en-AU"/>
        </w:rPr>
        <w:t xml:space="preserve"> there remains a substantial amount of work to do before the system is ready </w:t>
      </w:r>
      <w:r w:rsidR="007D2561" w:rsidRPr="00015584">
        <w:rPr>
          <w:lang w:val="en-AU"/>
        </w:rPr>
        <w:t>for a</w:t>
      </w:r>
      <w:r w:rsidRPr="00015584">
        <w:rPr>
          <w:lang w:val="en-AU"/>
        </w:rPr>
        <w:t xml:space="preserve"> trial run.</w:t>
      </w:r>
      <w:r w:rsidR="00120A38" w:rsidRPr="00015584">
        <w:rPr>
          <w:lang w:val="en-AU"/>
        </w:rPr>
        <w:t xml:space="preserve"> </w:t>
      </w:r>
      <w:r w:rsidR="006054B4" w:rsidRPr="00015584">
        <w:rPr>
          <w:lang w:val="en-AU"/>
        </w:rPr>
        <w:t>As it is only in a trial run that the true value of the system itself and the contributions made in this project can by</w:t>
      </w:r>
      <w:r w:rsidR="00120A38" w:rsidRPr="00015584">
        <w:rPr>
          <w:lang w:val="en-AU"/>
        </w:rPr>
        <w:t xml:space="preserve"> validat</w:t>
      </w:r>
      <w:r w:rsidR="00D84370" w:rsidRPr="00015584">
        <w:rPr>
          <w:lang w:val="en-AU"/>
        </w:rPr>
        <w:t>ed.</w:t>
      </w:r>
      <w:r w:rsidR="005C7428" w:rsidRPr="00015584">
        <w:rPr>
          <w:lang w:val="en-AU"/>
        </w:rPr>
        <w:t xml:space="preserve"> However </w:t>
      </w:r>
      <w:r w:rsidR="006054B4" w:rsidRPr="00015584">
        <w:rPr>
          <w:lang w:val="en-AU"/>
        </w:rPr>
        <w:t>in the meantime the review of the CodeHandIn System as specified by this document has shown that this project takes CodeHandIn System closer to a useable system.</w:t>
      </w:r>
    </w:p>
    <w:p w14:paraId="5EA7051C" w14:textId="5ABBF1B5" w:rsidR="00E80E75" w:rsidRPr="00015584" w:rsidRDefault="005C7428" w:rsidP="00120A38">
      <w:pPr>
        <w:rPr>
          <w:lang w:val="en-AU"/>
        </w:rPr>
      </w:pPr>
      <w:r w:rsidRPr="00015584">
        <w:rPr>
          <w:lang w:val="en-AU"/>
        </w:rPr>
        <w:t>Given the difference the CodeHandIn system could make in future programming courses combined with the amount of work that has already been done to create the system it is highly recommended that the system continue development. It is estimated that another Masters project or equivalent is all that is required to get the CodeHandIn system up to the level of a trial candidate.</w:t>
      </w:r>
    </w:p>
    <w:p w14:paraId="3720BA75" w14:textId="77777777" w:rsidR="009B6A50" w:rsidRPr="00015584" w:rsidRDefault="009B6A50" w:rsidP="007E70FA">
      <w:pPr>
        <w:rPr>
          <w:lang w:val="en-AU"/>
        </w:rPr>
      </w:pPr>
    </w:p>
    <w:p w14:paraId="7D9DFD1B" w14:textId="77777777" w:rsidR="009E5317" w:rsidRPr="00015584" w:rsidRDefault="009E5317">
      <w:pPr>
        <w:rPr>
          <w:lang w:val="en-AU"/>
        </w:rPr>
      </w:pPr>
      <w:r w:rsidRPr="00015584">
        <w:rPr>
          <w:lang w:val="en-AU"/>
        </w:rPr>
        <w:br w:type="page"/>
      </w:r>
    </w:p>
    <w:p w14:paraId="3103F683" w14:textId="77777777" w:rsidR="00303775" w:rsidRPr="00015584" w:rsidRDefault="00303775" w:rsidP="00614A7D">
      <w:pPr>
        <w:pStyle w:val="Heading1"/>
      </w:pPr>
      <w:bookmarkStart w:id="107" w:name="_Toc403371500"/>
      <w:r w:rsidRPr="00015584">
        <w:lastRenderedPageBreak/>
        <w:t>References</w:t>
      </w:r>
      <w:bookmarkEnd w:id="107"/>
    </w:p>
    <w:p w14:paraId="0014C341" w14:textId="77777777" w:rsidR="004B5F32" w:rsidRPr="00015584" w:rsidRDefault="00303775" w:rsidP="004B5F32">
      <w:pPr>
        <w:pStyle w:val="EndNoteBibliography"/>
        <w:spacing w:after="0"/>
        <w:ind w:left="720" w:hanging="720"/>
        <w:rPr>
          <w:lang w:val="en-AU"/>
        </w:rPr>
      </w:pPr>
      <w:r w:rsidRPr="00015584">
        <w:rPr>
          <w:lang w:val="en-AU"/>
        </w:rPr>
        <w:fldChar w:fldCharType="begin"/>
      </w:r>
      <w:r w:rsidRPr="00015584">
        <w:rPr>
          <w:lang w:val="en-AU"/>
        </w:rPr>
        <w:instrText xml:space="preserve"> ADDIN EN.REFLIST </w:instrText>
      </w:r>
      <w:r w:rsidRPr="00015584">
        <w:rPr>
          <w:lang w:val="en-AU"/>
        </w:rPr>
        <w:fldChar w:fldCharType="separate"/>
      </w:r>
      <w:r w:rsidR="004B5F32" w:rsidRPr="00015584">
        <w:rPr>
          <w:lang w:val="en-AU"/>
        </w:rPr>
        <w:t>1.</w:t>
      </w:r>
      <w:r w:rsidR="004B5F32" w:rsidRPr="00015584">
        <w:rPr>
          <w:lang w:val="en-AU"/>
        </w:rPr>
        <w:tab/>
        <w:t xml:space="preserve">Hollingsworth, J., </w:t>
      </w:r>
      <w:r w:rsidR="004B5F32" w:rsidRPr="00015584">
        <w:rPr>
          <w:i/>
          <w:lang w:val="en-AU"/>
        </w:rPr>
        <w:t>Automatic graders for programming classes.</w:t>
      </w:r>
      <w:r w:rsidR="004B5F32" w:rsidRPr="00015584">
        <w:rPr>
          <w:lang w:val="en-AU"/>
        </w:rPr>
        <w:t xml:space="preserve"> Commun. ACM, 1960. </w:t>
      </w:r>
      <w:r w:rsidR="004B5F32" w:rsidRPr="00015584">
        <w:rPr>
          <w:b/>
          <w:lang w:val="en-AU"/>
        </w:rPr>
        <w:t>3</w:t>
      </w:r>
      <w:r w:rsidR="004B5F32" w:rsidRPr="00015584">
        <w:rPr>
          <w:lang w:val="en-AU"/>
        </w:rPr>
        <w:t>(10): p. 528-529.</w:t>
      </w:r>
    </w:p>
    <w:p w14:paraId="379348EA" w14:textId="77777777" w:rsidR="004B5F32" w:rsidRPr="00015584" w:rsidRDefault="004B5F32" w:rsidP="004B5F32">
      <w:pPr>
        <w:pStyle w:val="EndNoteBibliography"/>
        <w:spacing w:after="0"/>
        <w:ind w:left="720" w:hanging="720"/>
        <w:rPr>
          <w:lang w:val="en-AU"/>
        </w:rPr>
      </w:pPr>
      <w:r w:rsidRPr="00015584">
        <w:rPr>
          <w:lang w:val="en-AU"/>
        </w:rPr>
        <w:t>2.</w:t>
      </w:r>
      <w:r w:rsidRPr="00015584">
        <w:rPr>
          <w:lang w:val="en-AU"/>
        </w:rPr>
        <w:tab/>
        <w:t xml:space="preserve">Forsythe, G.E., </w:t>
      </w:r>
      <w:r w:rsidRPr="00015584">
        <w:rPr>
          <w:i/>
          <w:lang w:val="en-AU"/>
        </w:rPr>
        <w:t>Automatic machine grading programs</w:t>
      </w:r>
      <w:r w:rsidRPr="00015584">
        <w:rPr>
          <w:lang w:val="en-AU"/>
        </w:rPr>
        <w:t xml:space="preserve">, in </w:t>
      </w:r>
      <w:r w:rsidRPr="00015584">
        <w:rPr>
          <w:i/>
          <w:lang w:val="en-AU"/>
        </w:rPr>
        <w:t>Proceedings of the 1964 19th ACM national conference</w:t>
      </w:r>
      <w:r w:rsidRPr="00015584">
        <w:rPr>
          <w:lang w:val="en-AU"/>
        </w:rPr>
        <w:t>. 1964, ACM. p. 141.401.</w:t>
      </w:r>
    </w:p>
    <w:p w14:paraId="28610A9C" w14:textId="77777777" w:rsidR="004B5F32" w:rsidRPr="00015584" w:rsidRDefault="004B5F32" w:rsidP="004B5F32">
      <w:pPr>
        <w:pStyle w:val="EndNoteBibliography"/>
        <w:spacing w:after="0"/>
        <w:ind w:left="720" w:hanging="720"/>
        <w:rPr>
          <w:lang w:val="en-AU"/>
        </w:rPr>
      </w:pPr>
      <w:r w:rsidRPr="00015584">
        <w:rPr>
          <w:lang w:val="en-AU"/>
        </w:rPr>
        <w:t>3.</w:t>
      </w:r>
      <w:r w:rsidRPr="00015584">
        <w:rPr>
          <w:lang w:val="en-AU"/>
        </w:rPr>
        <w:tab/>
        <w:t xml:space="preserve">Hext, J.B. and J.W. Winings, </w:t>
      </w:r>
      <w:r w:rsidRPr="00015584">
        <w:rPr>
          <w:i/>
          <w:lang w:val="en-AU"/>
        </w:rPr>
        <w:t>An automatic grading scheme for simple programming exercises.</w:t>
      </w:r>
      <w:r w:rsidRPr="00015584">
        <w:rPr>
          <w:lang w:val="en-AU"/>
        </w:rPr>
        <w:t xml:space="preserve"> Commun. ACM, 1969. </w:t>
      </w:r>
      <w:r w:rsidRPr="00015584">
        <w:rPr>
          <w:b/>
          <w:lang w:val="en-AU"/>
        </w:rPr>
        <w:t>12</w:t>
      </w:r>
      <w:r w:rsidRPr="00015584">
        <w:rPr>
          <w:lang w:val="en-AU"/>
        </w:rPr>
        <w:t>(5): p. 272-275.</w:t>
      </w:r>
    </w:p>
    <w:p w14:paraId="2DE0BC5E" w14:textId="77777777" w:rsidR="004B5F32" w:rsidRPr="00015584" w:rsidRDefault="004B5F32" w:rsidP="004B5F32">
      <w:pPr>
        <w:pStyle w:val="EndNoteBibliography"/>
        <w:spacing w:after="0"/>
        <w:ind w:left="720" w:hanging="720"/>
        <w:rPr>
          <w:lang w:val="en-AU"/>
        </w:rPr>
      </w:pPr>
      <w:r w:rsidRPr="00015584">
        <w:rPr>
          <w:lang w:val="en-AU"/>
        </w:rPr>
        <w:t>4.</w:t>
      </w:r>
      <w:r w:rsidRPr="00015584">
        <w:rPr>
          <w:lang w:val="en-AU"/>
        </w:rPr>
        <w:tab/>
        <w:t xml:space="preserve">REEK, K.A., </w:t>
      </w:r>
      <w:r w:rsidRPr="00015584">
        <w:rPr>
          <w:i/>
          <w:lang w:val="en-AU"/>
        </w:rPr>
        <w:t>The TRY system – or – how to avoid testing student programs.</w:t>
      </w:r>
      <w:r w:rsidRPr="00015584">
        <w:rPr>
          <w:lang w:val="en-AU"/>
        </w:rPr>
        <w:t xml:space="preserve"> SIGCSE Bull., 1989. </w:t>
      </w:r>
      <w:r w:rsidRPr="00015584">
        <w:rPr>
          <w:b/>
          <w:lang w:val="en-AU"/>
        </w:rPr>
        <w:t>21</w:t>
      </w:r>
      <w:r w:rsidRPr="00015584">
        <w:rPr>
          <w:lang w:val="en-AU"/>
        </w:rPr>
        <w:t>(1): p. 112-116.</w:t>
      </w:r>
    </w:p>
    <w:p w14:paraId="21A736BF" w14:textId="77777777" w:rsidR="004B5F32" w:rsidRPr="00015584" w:rsidRDefault="004B5F32" w:rsidP="004B5F32">
      <w:pPr>
        <w:pStyle w:val="EndNoteBibliography"/>
        <w:spacing w:after="0"/>
        <w:ind w:left="720" w:hanging="720"/>
        <w:rPr>
          <w:lang w:val="en-AU"/>
        </w:rPr>
      </w:pPr>
      <w:r w:rsidRPr="00015584">
        <w:rPr>
          <w:lang w:val="en-AU"/>
        </w:rPr>
        <w:t>5.</w:t>
      </w:r>
      <w:r w:rsidRPr="00015584">
        <w:rPr>
          <w:lang w:val="en-AU"/>
        </w:rPr>
        <w:tab/>
        <w:t xml:space="preserve">ISAACSON, P.C.A.S., T. A., </w:t>
      </w:r>
      <w:r w:rsidRPr="00015584">
        <w:rPr>
          <w:i/>
          <w:lang w:val="en-AU"/>
        </w:rPr>
        <w:t>Automating the execution of student programs.</w:t>
      </w:r>
      <w:r w:rsidRPr="00015584">
        <w:rPr>
          <w:lang w:val="en-AU"/>
        </w:rPr>
        <w:t xml:space="preserve"> SIGCSE Bull., 1989. </w:t>
      </w:r>
      <w:r w:rsidRPr="00015584">
        <w:rPr>
          <w:b/>
          <w:lang w:val="en-AU"/>
        </w:rPr>
        <w:t>21</w:t>
      </w:r>
      <w:r w:rsidRPr="00015584">
        <w:rPr>
          <w:lang w:val="en-AU"/>
        </w:rPr>
        <w:t>(2): p. 15-22.</w:t>
      </w:r>
    </w:p>
    <w:p w14:paraId="26EBF3A3" w14:textId="77777777" w:rsidR="004B5F32" w:rsidRPr="00015584" w:rsidRDefault="004B5F32" w:rsidP="004B5F32">
      <w:pPr>
        <w:pStyle w:val="EndNoteBibliography"/>
        <w:spacing w:after="0"/>
        <w:ind w:left="720" w:hanging="720"/>
        <w:rPr>
          <w:lang w:val="en-AU"/>
        </w:rPr>
      </w:pPr>
      <w:r w:rsidRPr="00015584">
        <w:rPr>
          <w:lang w:val="en-AU"/>
        </w:rPr>
        <w:t>6.</w:t>
      </w:r>
      <w:r w:rsidRPr="00015584">
        <w:rPr>
          <w:lang w:val="en-AU"/>
        </w:rPr>
        <w:tab/>
        <w:t xml:space="preserve">Higgins, C., et al., </w:t>
      </w:r>
      <w:r w:rsidRPr="00015584">
        <w:rPr>
          <w:i/>
          <w:lang w:val="en-AU"/>
        </w:rPr>
        <w:t>The coursemarker cba system: Improvements over ceilidh.</w:t>
      </w:r>
      <w:r w:rsidRPr="00015584">
        <w:rPr>
          <w:lang w:val="en-AU"/>
        </w:rPr>
        <w:t xml:space="preserve"> Education and Information Technologies, 2003. </w:t>
      </w:r>
      <w:r w:rsidRPr="00015584">
        <w:rPr>
          <w:b/>
          <w:lang w:val="en-AU"/>
        </w:rPr>
        <w:t>8</w:t>
      </w:r>
      <w:r w:rsidRPr="00015584">
        <w:rPr>
          <w:lang w:val="en-AU"/>
        </w:rPr>
        <w:t>(3): p. 287-304.</w:t>
      </w:r>
    </w:p>
    <w:p w14:paraId="44EE7B2C" w14:textId="77777777" w:rsidR="004B5F32" w:rsidRPr="00015584" w:rsidRDefault="004B5F32" w:rsidP="004B5F32">
      <w:pPr>
        <w:pStyle w:val="EndNoteBibliography"/>
        <w:spacing w:after="0"/>
        <w:ind w:left="720" w:hanging="720"/>
        <w:rPr>
          <w:lang w:val="en-AU"/>
        </w:rPr>
      </w:pPr>
      <w:r w:rsidRPr="00015584">
        <w:rPr>
          <w:lang w:val="en-AU"/>
        </w:rPr>
        <w:t>7.</w:t>
      </w:r>
      <w:r w:rsidRPr="00015584">
        <w:rPr>
          <w:lang w:val="en-AU"/>
        </w:rPr>
        <w:tab/>
        <w:t xml:space="preserve">Matt, u.v., </w:t>
      </w:r>
      <w:r w:rsidRPr="00015584">
        <w:rPr>
          <w:i/>
          <w:lang w:val="en-AU"/>
        </w:rPr>
        <w:t>Kassandra: the automatic grading system.</w:t>
      </w:r>
      <w:r w:rsidRPr="00015584">
        <w:rPr>
          <w:lang w:val="en-AU"/>
        </w:rPr>
        <w:t xml:space="preserve"> SIGCUE Outlook, 1994. </w:t>
      </w:r>
      <w:r w:rsidRPr="00015584">
        <w:rPr>
          <w:b/>
          <w:lang w:val="en-AU"/>
        </w:rPr>
        <w:t>22</w:t>
      </w:r>
      <w:r w:rsidRPr="00015584">
        <w:rPr>
          <w:lang w:val="en-AU"/>
        </w:rPr>
        <w:t>(1): p. 26-40.</w:t>
      </w:r>
    </w:p>
    <w:p w14:paraId="0BF8215A" w14:textId="77777777" w:rsidR="004B5F32" w:rsidRPr="00015584" w:rsidRDefault="004B5F32" w:rsidP="004B5F32">
      <w:pPr>
        <w:pStyle w:val="EndNoteBibliography"/>
        <w:spacing w:after="0"/>
        <w:ind w:left="720" w:hanging="720"/>
        <w:rPr>
          <w:lang w:val="en-AU"/>
        </w:rPr>
      </w:pPr>
      <w:r w:rsidRPr="00015584">
        <w:rPr>
          <w:lang w:val="en-AU"/>
        </w:rPr>
        <w:t>8.</w:t>
      </w:r>
      <w:r w:rsidRPr="00015584">
        <w:rPr>
          <w:lang w:val="en-AU"/>
        </w:rPr>
        <w:tab/>
        <w:t xml:space="preserve">Jackson, D. and M. Usher, </w:t>
      </w:r>
      <w:r w:rsidRPr="00015584">
        <w:rPr>
          <w:i/>
          <w:lang w:val="en-AU"/>
        </w:rPr>
        <w:t>Grading student programs using ASSYST</w:t>
      </w:r>
      <w:r w:rsidRPr="00015584">
        <w:rPr>
          <w:lang w:val="en-AU"/>
        </w:rPr>
        <w:t xml:space="preserve">, in </w:t>
      </w:r>
      <w:r w:rsidRPr="00015584">
        <w:rPr>
          <w:i/>
          <w:lang w:val="en-AU"/>
        </w:rPr>
        <w:t>Proceedings of the twenty-eighth SIGCSE technical symposium on Computer science education</w:t>
      </w:r>
      <w:r w:rsidRPr="00015584">
        <w:rPr>
          <w:lang w:val="en-AU"/>
        </w:rPr>
        <w:t>. 1997, ACM: San Jose, California, USA. p. 335-339.</w:t>
      </w:r>
    </w:p>
    <w:p w14:paraId="49242F6B" w14:textId="77777777" w:rsidR="004B5F32" w:rsidRPr="00015584" w:rsidRDefault="004B5F32" w:rsidP="004B5F32">
      <w:pPr>
        <w:pStyle w:val="EndNoteBibliography"/>
        <w:spacing w:after="0"/>
        <w:ind w:left="720" w:hanging="720"/>
        <w:rPr>
          <w:lang w:val="en-AU"/>
        </w:rPr>
      </w:pPr>
      <w:r w:rsidRPr="00015584">
        <w:rPr>
          <w:lang w:val="en-AU"/>
        </w:rPr>
        <w:t>9.</w:t>
      </w:r>
      <w:r w:rsidRPr="00015584">
        <w:rPr>
          <w:lang w:val="en-AU"/>
        </w:rPr>
        <w:tab/>
        <w:t xml:space="preserve">Joy, M. and M. Luck, </w:t>
      </w:r>
      <w:r w:rsidRPr="00015584">
        <w:rPr>
          <w:i/>
          <w:lang w:val="en-AU"/>
        </w:rPr>
        <w:t>The BOSS On-line Submission System.</w:t>
      </w:r>
      <w:r w:rsidRPr="00015584">
        <w:rPr>
          <w:lang w:val="en-AU"/>
        </w:rPr>
        <w:t xml:space="preserve"> Monitor, 1998(10): p. 27-29.</w:t>
      </w:r>
    </w:p>
    <w:p w14:paraId="0C3BFEC8" w14:textId="77777777" w:rsidR="004B5F32" w:rsidRPr="00015584" w:rsidRDefault="004B5F32" w:rsidP="004B5F32">
      <w:pPr>
        <w:pStyle w:val="EndNoteBibliography"/>
        <w:spacing w:after="0"/>
        <w:ind w:left="720" w:hanging="720"/>
        <w:rPr>
          <w:lang w:val="en-AU"/>
        </w:rPr>
      </w:pPr>
      <w:r w:rsidRPr="00015584">
        <w:rPr>
          <w:lang w:val="en-AU"/>
        </w:rPr>
        <w:t>10.</w:t>
      </w:r>
      <w:r w:rsidRPr="00015584">
        <w:rPr>
          <w:lang w:val="en-AU"/>
        </w:rPr>
        <w:tab/>
        <w:t xml:space="preserve">Joy, M., N. Griffiths, and R. Boyatt, </w:t>
      </w:r>
      <w:r w:rsidRPr="00015584">
        <w:rPr>
          <w:i/>
          <w:lang w:val="en-AU"/>
        </w:rPr>
        <w:t>The boss online submission and assessment system.</w:t>
      </w:r>
      <w:r w:rsidRPr="00015584">
        <w:rPr>
          <w:lang w:val="en-AU"/>
        </w:rPr>
        <w:t xml:space="preserve"> J. Educ. Resour. Comput., 2005. </w:t>
      </w:r>
      <w:r w:rsidRPr="00015584">
        <w:rPr>
          <w:b/>
          <w:lang w:val="en-AU"/>
        </w:rPr>
        <w:t>5</w:t>
      </w:r>
      <w:r w:rsidRPr="00015584">
        <w:rPr>
          <w:lang w:val="en-AU"/>
        </w:rPr>
        <w:t>(3): p. 2.</w:t>
      </w:r>
    </w:p>
    <w:p w14:paraId="74A9E923" w14:textId="77777777" w:rsidR="004B5F32" w:rsidRPr="00015584" w:rsidRDefault="004B5F32" w:rsidP="004B5F32">
      <w:pPr>
        <w:pStyle w:val="EndNoteBibliography"/>
        <w:spacing w:after="0"/>
        <w:ind w:left="720" w:hanging="720"/>
        <w:rPr>
          <w:lang w:val="en-AU"/>
        </w:rPr>
      </w:pPr>
      <w:r w:rsidRPr="00015584">
        <w:rPr>
          <w:lang w:val="en-AU"/>
        </w:rPr>
        <w:t>11.</w:t>
      </w:r>
      <w:r w:rsidRPr="00015584">
        <w:rPr>
          <w:lang w:val="en-AU"/>
        </w:rPr>
        <w:tab/>
        <w:t xml:space="preserve">Saikkonen, R., L. Malmi, and A. Korhonen. </w:t>
      </w:r>
      <w:r w:rsidRPr="00015584">
        <w:rPr>
          <w:i/>
          <w:lang w:val="en-AU"/>
        </w:rPr>
        <w:t>Fully automatic assessment of programming exercises</w:t>
      </w:r>
      <w:r w:rsidRPr="00015584">
        <w:rPr>
          <w:lang w:val="en-AU"/>
        </w:rPr>
        <w:t xml:space="preserve">. in </w:t>
      </w:r>
      <w:r w:rsidRPr="00015584">
        <w:rPr>
          <w:i/>
          <w:lang w:val="en-AU"/>
        </w:rPr>
        <w:t>ACM Sigcse Bulletin</w:t>
      </w:r>
      <w:r w:rsidRPr="00015584">
        <w:rPr>
          <w:lang w:val="en-AU"/>
        </w:rPr>
        <w:t>. 2001. ACM.</w:t>
      </w:r>
    </w:p>
    <w:p w14:paraId="3561E38B" w14:textId="77777777" w:rsidR="004B5F32" w:rsidRPr="00015584" w:rsidRDefault="004B5F32" w:rsidP="004B5F32">
      <w:pPr>
        <w:pStyle w:val="EndNoteBibliography"/>
        <w:spacing w:after="0"/>
        <w:ind w:left="720" w:hanging="720"/>
        <w:rPr>
          <w:lang w:val="en-AU"/>
        </w:rPr>
      </w:pPr>
      <w:r w:rsidRPr="00015584">
        <w:rPr>
          <w:lang w:val="en-AU"/>
        </w:rPr>
        <w:t>12.</w:t>
      </w:r>
      <w:r w:rsidRPr="00015584">
        <w:rPr>
          <w:lang w:val="en-AU"/>
        </w:rPr>
        <w:tab/>
        <w:t xml:space="preserve">Douce, C., et al., </w:t>
      </w:r>
      <w:r w:rsidRPr="00015584">
        <w:rPr>
          <w:i/>
          <w:lang w:val="en-AU"/>
        </w:rPr>
        <w:t>A technical perspective on ASAP–Automated System for Assessment of Programming.</w:t>
      </w:r>
      <w:r w:rsidRPr="00015584">
        <w:rPr>
          <w:lang w:val="en-AU"/>
        </w:rPr>
        <w:t xml:space="preserve"> 2005.</w:t>
      </w:r>
    </w:p>
    <w:p w14:paraId="076320D8" w14:textId="77777777" w:rsidR="004B5F32" w:rsidRPr="00015584" w:rsidRDefault="004B5F32" w:rsidP="004B5F32">
      <w:pPr>
        <w:pStyle w:val="EndNoteBibliography"/>
        <w:spacing w:after="0"/>
        <w:ind w:left="720" w:hanging="720"/>
        <w:rPr>
          <w:lang w:val="en-AU"/>
        </w:rPr>
      </w:pPr>
      <w:r w:rsidRPr="00015584">
        <w:rPr>
          <w:lang w:val="en-AU"/>
        </w:rPr>
        <w:t>13.</w:t>
      </w:r>
      <w:r w:rsidRPr="00015584">
        <w:rPr>
          <w:lang w:val="en-AU"/>
        </w:rPr>
        <w:tab/>
        <w:t xml:space="preserve">Amelung, M., K. Krieger, and D. Rosner, </w:t>
      </w:r>
      <w:r w:rsidRPr="00015584">
        <w:rPr>
          <w:i/>
          <w:lang w:val="en-AU"/>
        </w:rPr>
        <w:t>E-Assessment as a Service.</w:t>
      </w:r>
      <w:r w:rsidRPr="00015584">
        <w:rPr>
          <w:lang w:val="en-AU"/>
        </w:rPr>
        <w:t xml:space="preserve"> Learning Technologies, IEEE Transactions on, 2011. </w:t>
      </w:r>
      <w:r w:rsidRPr="00015584">
        <w:rPr>
          <w:b/>
          <w:lang w:val="en-AU"/>
        </w:rPr>
        <w:t>4</w:t>
      </w:r>
      <w:r w:rsidRPr="00015584">
        <w:rPr>
          <w:lang w:val="en-AU"/>
        </w:rPr>
        <w:t>(2): p. 162-174.</w:t>
      </w:r>
    </w:p>
    <w:p w14:paraId="00EFADAE" w14:textId="77777777" w:rsidR="004B5F32" w:rsidRPr="00015584" w:rsidRDefault="004B5F32" w:rsidP="004B5F32">
      <w:pPr>
        <w:pStyle w:val="EndNoteBibliography"/>
        <w:spacing w:after="0"/>
        <w:ind w:left="720" w:hanging="720"/>
        <w:rPr>
          <w:lang w:val="en-AU"/>
        </w:rPr>
      </w:pPr>
      <w:r w:rsidRPr="00015584">
        <w:rPr>
          <w:lang w:val="en-AU"/>
        </w:rPr>
        <w:t>14.</w:t>
      </w:r>
      <w:r w:rsidRPr="00015584">
        <w:rPr>
          <w:lang w:val="en-AU"/>
        </w:rPr>
        <w:tab/>
        <w:t xml:space="preserve">Edwards, S.H. and M.A. Perez-Quinones, </w:t>
      </w:r>
      <w:r w:rsidRPr="00015584">
        <w:rPr>
          <w:i/>
          <w:lang w:val="en-AU"/>
        </w:rPr>
        <w:t>Web-CAT: automatically grading programming assignments.</w:t>
      </w:r>
      <w:r w:rsidRPr="00015584">
        <w:rPr>
          <w:lang w:val="en-AU"/>
        </w:rPr>
        <w:t xml:space="preserve"> SIGCSE Bull., 2008. </w:t>
      </w:r>
      <w:r w:rsidRPr="00015584">
        <w:rPr>
          <w:b/>
          <w:lang w:val="en-AU"/>
        </w:rPr>
        <w:t>40</w:t>
      </w:r>
      <w:r w:rsidRPr="00015584">
        <w:rPr>
          <w:lang w:val="en-AU"/>
        </w:rPr>
        <w:t>(3): p. 328-328.</w:t>
      </w:r>
    </w:p>
    <w:p w14:paraId="05E689F6" w14:textId="77777777" w:rsidR="004B5F32" w:rsidRPr="00015584" w:rsidRDefault="004B5F32" w:rsidP="004B5F32">
      <w:pPr>
        <w:pStyle w:val="EndNoteBibliography"/>
        <w:spacing w:after="0"/>
        <w:ind w:left="720" w:hanging="720"/>
        <w:rPr>
          <w:lang w:val="en-AU"/>
        </w:rPr>
      </w:pPr>
      <w:r w:rsidRPr="00015584">
        <w:rPr>
          <w:lang w:val="en-AU"/>
        </w:rPr>
        <w:t>15.</w:t>
      </w:r>
      <w:r w:rsidRPr="00015584">
        <w:rPr>
          <w:lang w:val="en-AU"/>
        </w:rPr>
        <w:tab/>
        <w:t xml:space="preserve">Buffardi, K. and S.H. Edwards, </w:t>
      </w:r>
      <w:r w:rsidRPr="00015584">
        <w:rPr>
          <w:i/>
          <w:lang w:val="en-AU"/>
        </w:rPr>
        <w:t>Impacts of adaptive feedback on teaching test-driven development</w:t>
      </w:r>
      <w:r w:rsidRPr="00015584">
        <w:rPr>
          <w:lang w:val="en-AU"/>
        </w:rPr>
        <w:t xml:space="preserve">, in </w:t>
      </w:r>
      <w:r w:rsidRPr="00015584">
        <w:rPr>
          <w:i/>
          <w:lang w:val="en-AU"/>
        </w:rPr>
        <w:t>Proceeding of the 44th ACM technical symposium on Computer science education</w:t>
      </w:r>
      <w:r w:rsidRPr="00015584">
        <w:rPr>
          <w:lang w:val="en-AU"/>
        </w:rPr>
        <w:t>. 2013, ACM: Denver, Colorado, USA. p. 293-298.</w:t>
      </w:r>
    </w:p>
    <w:p w14:paraId="78475A1D" w14:textId="77777777" w:rsidR="004B5F32" w:rsidRPr="00015584" w:rsidRDefault="004B5F32" w:rsidP="004B5F32">
      <w:pPr>
        <w:pStyle w:val="EndNoteBibliography"/>
        <w:spacing w:after="0"/>
        <w:ind w:left="720" w:hanging="720"/>
        <w:rPr>
          <w:lang w:val="en-AU"/>
        </w:rPr>
      </w:pPr>
      <w:r w:rsidRPr="00015584">
        <w:rPr>
          <w:lang w:val="en-AU"/>
        </w:rPr>
        <w:t>16.</w:t>
      </w:r>
      <w:r w:rsidRPr="00015584">
        <w:rPr>
          <w:lang w:val="en-AU"/>
        </w:rPr>
        <w:tab/>
        <w:t xml:space="preserve">Singh, R., S. Gulwani, and A. Solar-Lezama, </w:t>
      </w:r>
      <w:r w:rsidRPr="00015584">
        <w:rPr>
          <w:i/>
          <w:lang w:val="en-AU"/>
        </w:rPr>
        <w:t>Automated feedback generation for introductory programming assignments.</w:t>
      </w:r>
      <w:r w:rsidRPr="00015584">
        <w:rPr>
          <w:lang w:val="en-AU"/>
        </w:rPr>
        <w:t xml:space="preserve"> SIGPLAN Not., 2013. </w:t>
      </w:r>
      <w:r w:rsidRPr="00015584">
        <w:rPr>
          <w:b/>
          <w:lang w:val="en-AU"/>
        </w:rPr>
        <w:t>48</w:t>
      </w:r>
      <w:r w:rsidRPr="00015584">
        <w:rPr>
          <w:lang w:val="en-AU"/>
        </w:rPr>
        <w:t>(6): p. 15-26.</w:t>
      </w:r>
    </w:p>
    <w:p w14:paraId="6458F544" w14:textId="77777777" w:rsidR="004B5F32" w:rsidRPr="00015584" w:rsidRDefault="004B5F32" w:rsidP="004B5F32">
      <w:pPr>
        <w:pStyle w:val="EndNoteBibliography"/>
        <w:spacing w:after="0"/>
        <w:ind w:left="720" w:hanging="720"/>
        <w:rPr>
          <w:lang w:val="en-AU"/>
        </w:rPr>
      </w:pPr>
      <w:r w:rsidRPr="00015584">
        <w:rPr>
          <w:lang w:val="en-AU"/>
        </w:rPr>
        <w:t>17.</w:t>
      </w:r>
      <w:r w:rsidRPr="00015584">
        <w:rPr>
          <w:lang w:val="en-AU"/>
        </w:rPr>
        <w:tab/>
        <w:t xml:space="preserve">Ihantola, P., et al., </w:t>
      </w:r>
      <w:r w:rsidRPr="00015584">
        <w:rPr>
          <w:i/>
          <w:lang w:val="en-AU"/>
        </w:rPr>
        <w:t>Review of recent systems for automatic assessment of programming assignments</w:t>
      </w:r>
      <w:r w:rsidRPr="00015584">
        <w:rPr>
          <w:lang w:val="en-AU"/>
        </w:rPr>
        <w:t xml:space="preserve">, in </w:t>
      </w:r>
      <w:r w:rsidRPr="00015584">
        <w:rPr>
          <w:i/>
          <w:lang w:val="en-AU"/>
        </w:rPr>
        <w:t>Proceedings of the 10th Koli Calling International Conference on Computing Education Research</w:t>
      </w:r>
      <w:r w:rsidRPr="00015584">
        <w:rPr>
          <w:lang w:val="en-AU"/>
        </w:rPr>
        <w:t>. 2010, ACM: Koli, Finland. p. 86-93.</w:t>
      </w:r>
    </w:p>
    <w:p w14:paraId="43C60D7E" w14:textId="77777777" w:rsidR="004B5F32" w:rsidRPr="00015584" w:rsidRDefault="004B5F32" w:rsidP="004B5F32">
      <w:pPr>
        <w:pStyle w:val="EndNoteBibliography"/>
        <w:spacing w:after="0"/>
        <w:ind w:left="720" w:hanging="720"/>
        <w:rPr>
          <w:lang w:val="en-AU"/>
        </w:rPr>
      </w:pPr>
      <w:r w:rsidRPr="00015584">
        <w:rPr>
          <w:lang w:val="en-AU"/>
        </w:rPr>
        <w:t>18.</w:t>
      </w:r>
      <w:r w:rsidRPr="00015584">
        <w:rPr>
          <w:lang w:val="en-AU"/>
        </w:rPr>
        <w:tab/>
        <w:t xml:space="preserve">Moura, J.G., L.O. Brandao, and A.A.F. Brandao. </w:t>
      </w:r>
      <w:r w:rsidRPr="00015584">
        <w:rPr>
          <w:i/>
          <w:lang w:val="en-AU"/>
        </w:rPr>
        <w:t>A web-based learning management system with automatic assessment resources</w:t>
      </w:r>
      <w:r w:rsidRPr="00015584">
        <w:rPr>
          <w:lang w:val="en-AU"/>
        </w:rPr>
        <w:t xml:space="preserve">. in </w:t>
      </w:r>
      <w:r w:rsidRPr="00015584">
        <w:rPr>
          <w:i/>
          <w:lang w:val="en-AU"/>
        </w:rPr>
        <w:t>Frontiers In Education Conference - Global Engineering: Knowledge Without Borders, Opportunities Without Passports, 2007. FIE '07. 37th Annual</w:t>
      </w:r>
      <w:r w:rsidRPr="00015584">
        <w:rPr>
          <w:lang w:val="en-AU"/>
        </w:rPr>
        <w:t>. 2007.</w:t>
      </w:r>
    </w:p>
    <w:p w14:paraId="200061CF" w14:textId="77777777" w:rsidR="004B5F32" w:rsidRPr="00015584" w:rsidRDefault="004B5F32" w:rsidP="004B5F32">
      <w:pPr>
        <w:pStyle w:val="EndNoteBibliography"/>
        <w:spacing w:after="0"/>
        <w:ind w:left="720" w:hanging="720"/>
        <w:rPr>
          <w:lang w:val="en-AU"/>
        </w:rPr>
      </w:pPr>
      <w:r w:rsidRPr="00015584">
        <w:rPr>
          <w:lang w:val="en-AU"/>
        </w:rPr>
        <w:t>19.</w:t>
      </w:r>
      <w:r w:rsidRPr="00015584">
        <w:rPr>
          <w:lang w:val="en-AU"/>
        </w:rPr>
        <w:tab/>
        <w:t xml:space="preserve">Douce, C., D. Livingstone, and J. Orwell, </w:t>
      </w:r>
      <w:r w:rsidRPr="00015584">
        <w:rPr>
          <w:i/>
          <w:lang w:val="en-AU"/>
        </w:rPr>
        <w:t>Automatic test-based assessment of programming: A review.</w:t>
      </w:r>
      <w:r w:rsidRPr="00015584">
        <w:rPr>
          <w:lang w:val="en-AU"/>
        </w:rPr>
        <w:t xml:space="preserve"> J. Educ. Resour. Comput., 2005. </w:t>
      </w:r>
      <w:r w:rsidRPr="00015584">
        <w:rPr>
          <w:b/>
          <w:lang w:val="en-AU"/>
        </w:rPr>
        <w:t>5</w:t>
      </w:r>
      <w:r w:rsidRPr="00015584">
        <w:rPr>
          <w:lang w:val="en-AU"/>
        </w:rPr>
        <w:t>(3): p. 4.</w:t>
      </w:r>
    </w:p>
    <w:p w14:paraId="49B4FD2B" w14:textId="77777777" w:rsidR="004B5F32" w:rsidRPr="00015584" w:rsidRDefault="004B5F32" w:rsidP="004B5F32">
      <w:pPr>
        <w:pStyle w:val="EndNoteBibliography"/>
        <w:spacing w:after="0"/>
        <w:ind w:left="720" w:hanging="720"/>
        <w:rPr>
          <w:lang w:val="en-AU"/>
        </w:rPr>
      </w:pPr>
      <w:r w:rsidRPr="00015584">
        <w:rPr>
          <w:lang w:val="en-AU"/>
        </w:rPr>
        <w:t>20.</w:t>
      </w:r>
      <w:r w:rsidRPr="00015584">
        <w:rPr>
          <w:lang w:val="en-AU"/>
        </w:rPr>
        <w:tab/>
        <w:t xml:space="preserve">Docs.moodle.org. </w:t>
      </w:r>
      <w:r w:rsidRPr="00015584">
        <w:rPr>
          <w:i/>
          <w:lang w:val="en-AU"/>
        </w:rPr>
        <w:t>About Moodle - MoodleDocs</w:t>
      </w:r>
      <w:r w:rsidRPr="00015584">
        <w:rPr>
          <w:lang w:val="en-AU"/>
        </w:rPr>
        <w:t>. 2014  5th October]; Available from: https://docs.moodle.org/27/en/About_Moodle#Designed_to_support_both_teaching_and_learning.</w:t>
      </w:r>
    </w:p>
    <w:p w14:paraId="3F613296" w14:textId="77777777" w:rsidR="004B5F32" w:rsidRPr="00015584" w:rsidRDefault="004B5F32" w:rsidP="004B5F32">
      <w:pPr>
        <w:pStyle w:val="EndNoteBibliography"/>
        <w:spacing w:after="0"/>
        <w:ind w:left="720" w:hanging="720"/>
        <w:rPr>
          <w:lang w:val="en-AU"/>
        </w:rPr>
      </w:pPr>
      <w:r w:rsidRPr="00015584">
        <w:rPr>
          <w:lang w:val="en-AU"/>
        </w:rPr>
        <w:t>21.</w:t>
      </w:r>
      <w:r w:rsidRPr="00015584">
        <w:rPr>
          <w:lang w:val="en-AU"/>
        </w:rPr>
        <w:tab/>
        <w:t xml:space="preserve">Moodle.net. </w:t>
      </w:r>
      <w:r w:rsidRPr="00015584">
        <w:rPr>
          <w:i/>
          <w:lang w:val="en-AU"/>
        </w:rPr>
        <w:t>Moodle.org: Moodle Statistics</w:t>
      </w:r>
      <w:r w:rsidRPr="00015584">
        <w:rPr>
          <w:lang w:val="en-AU"/>
        </w:rPr>
        <w:t xml:space="preserve">. 2014  [cited 2014 5th October]; Available from: </w:t>
      </w:r>
      <w:hyperlink r:id="rId26" w:history="1">
        <w:r w:rsidRPr="00015584">
          <w:rPr>
            <w:rStyle w:val="Hyperlink"/>
            <w:lang w:val="en-AU"/>
          </w:rPr>
          <w:t>http://moodle.net/stats/</w:t>
        </w:r>
      </w:hyperlink>
      <w:r w:rsidRPr="00015584">
        <w:rPr>
          <w:lang w:val="en-AU"/>
        </w:rPr>
        <w:t>.</w:t>
      </w:r>
    </w:p>
    <w:p w14:paraId="0EDE87C7" w14:textId="77777777" w:rsidR="004B5F32" w:rsidRPr="00015584" w:rsidRDefault="004B5F32" w:rsidP="004B5F32">
      <w:pPr>
        <w:pStyle w:val="EndNoteBibliography"/>
        <w:spacing w:after="0"/>
        <w:ind w:left="720" w:hanging="720"/>
        <w:rPr>
          <w:lang w:val="en-AU"/>
        </w:rPr>
      </w:pPr>
      <w:r w:rsidRPr="00015584">
        <w:rPr>
          <w:lang w:val="en-AU"/>
        </w:rPr>
        <w:lastRenderedPageBreak/>
        <w:t>22.</w:t>
      </w:r>
      <w:r w:rsidRPr="00015584">
        <w:rPr>
          <w:lang w:val="en-AU"/>
        </w:rPr>
        <w:tab/>
        <w:t xml:space="preserve">Al-Khanjari, Z.A. and Y.M. Al-Roshdi, </w:t>
      </w:r>
      <w:r w:rsidRPr="00015584">
        <w:rPr>
          <w:i/>
          <w:lang w:val="en-AU"/>
        </w:rPr>
        <w:t>Extending the Functionality of LMS to Support Computer Science Education Using Plug-in Tools</w:t>
      </w:r>
      <w:r w:rsidRPr="00015584">
        <w:rPr>
          <w:lang w:val="en-AU"/>
        </w:rPr>
        <w:t>. 2014. Vol. 6. 2014.</w:t>
      </w:r>
    </w:p>
    <w:p w14:paraId="0A0B8442" w14:textId="77777777" w:rsidR="004B5F32" w:rsidRPr="00015584" w:rsidRDefault="004B5F32" w:rsidP="004B5F32">
      <w:pPr>
        <w:pStyle w:val="EndNoteBibliography"/>
        <w:spacing w:after="0"/>
        <w:ind w:left="720" w:hanging="720"/>
        <w:rPr>
          <w:lang w:val="en-AU"/>
        </w:rPr>
      </w:pPr>
      <w:r w:rsidRPr="00015584">
        <w:rPr>
          <w:lang w:val="en-AU"/>
        </w:rPr>
        <w:t>23.</w:t>
      </w:r>
      <w:r w:rsidRPr="00015584">
        <w:rPr>
          <w:lang w:val="en-AU"/>
        </w:rPr>
        <w:tab/>
        <w:t xml:space="preserve">Zhigang, S., et al. </w:t>
      </w:r>
      <w:r w:rsidRPr="00015584">
        <w:rPr>
          <w:i/>
          <w:lang w:val="en-AU"/>
        </w:rPr>
        <w:t>Moodle Plugins for Highly Efficient Programmin Courses</w:t>
      </w:r>
      <w:r w:rsidRPr="00015584">
        <w:rPr>
          <w:lang w:val="en-AU"/>
        </w:rPr>
        <w:t>.</w:t>
      </w:r>
    </w:p>
    <w:p w14:paraId="76DD9CD5" w14:textId="77777777" w:rsidR="004B5F32" w:rsidRPr="00015584" w:rsidRDefault="004B5F32" w:rsidP="004B5F32">
      <w:pPr>
        <w:pStyle w:val="EndNoteBibliography"/>
        <w:spacing w:after="0"/>
        <w:ind w:left="720" w:hanging="720"/>
        <w:rPr>
          <w:lang w:val="en-AU"/>
        </w:rPr>
      </w:pPr>
      <w:r w:rsidRPr="00015584">
        <w:rPr>
          <w:lang w:val="en-AU"/>
        </w:rPr>
        <w:t>24.</w:t>
      </w:r>
      <w:r w:rsidRPr="00015584">
        <w:rPr>
          <w:lang w:val="en-AU"/>
        </w:rPr>
        <w:tab/>
        <w:t xml:space="preserve">Yu, L. </w:t>
      </w:r>
      <w:r w:rsidRPr="00015584">
        <w:rPr>
          <w:i/>
          <w:lang w:val="en-AU"/>
        </w:rPr>
        <w:t>The Sandbox Libraries</w:t>
      </w:r>
      <w:r w:rsidRPr="00015584">
        <w:rPr>
          <w:lang w:val="en-AU"/>
        </w:rPr>
        <w:t xml:space="preserve">. 2013  [cited 2014 31st October]; Available from: </w:t>
      </w:r>
      <w:hyperlink r:id="rId27" w:history="1">
        <w:r w:rsidRPr="00015584">
          <w:rPr>
            <w:rStyle w:val="Hyperlink"/>
            <w:lang w:val="en-AU"/>
          </w:rPr>
          <w:t>http://sourceforge.net/projects/libsandbox/</w:t>
        </w:r>
      </w:hyperlink>
      <w:r w:rsidRPr="00015584">
        <w:rPr>
          <w:lang w:val="en-AU"/>
        </w:rPr>
        <w:t>.</w:t>
      </w:r>
    </w:p>
    <w:p w14:paraId="2ED694CF" w14:textId="77777777" w:rsidR="004B5F32" w:rsidRPr="00015584" w:rsidRDefault="004B5F32" w:rsidP="004B5F32">
      <w:pPr>
        <w:pStyle w:val="EndNoteBibliography"/>
        <w:spacing w:after="0"/>
        <w:ind w:left="720" w:hanging="720"/>
        <w:rPr>
          <w:lang w:val="en-AU"/>
        </w:rPr>
      </w:pPr>
      <w:r w:rsidRPr="00015584">
        <w:rPr>
          <w:lang w:val="en-AU"/>
        </w:rPr>
        <w:t>25.</w:t>
      </w:r>
      <w:r w:rsidRPr="00015584">
        <w:rPr>
          <w:lang w:val="en-AU"/>
        </w:rPr>
        <w:tab/>
        <w:t xml:space="preserve">ideone.com. </w:t>
      </w:r>
      <w:r w:rsidRPr="00015584">
        <w:rPr>
          <w:i/>
          <w:lang w:val="en-AU"/>
        </w:rPr>
        <w:t>Sphere Engine™</w:t>
      </w:r>
      <w:r w:rsidRPr="00015584">
        <w:rPr>
          <w:lang w:val="en-AU"/>
        </w:rPr>
        <w:t xml:space="preserve">. 2014  [cited 2014 31st October]; Available from: </w:t>
      </w:r>
      <w:hyperlink r:id="rId28" w:history="1">
        <w:r w:rsidRPr="00015584">
          <w:rPr>
            <w:rStyle w:val="Hyperlink"/>
            <w:lang w:val="en-AU"/>
          </w:rPr>
          <w:t>http://ideone.com/sphere-engine</w:t>
        </w:r>
      </w:hyperlink>
      <w:r w:rsidRPr="00015584">
        <w:rPr>
          <w:lang w:val="en-AU"/>
        </w:rPr>
        <w:t>.</w:t>
      </w:r>
    </w:p>
    <w:p w14:paraId="7917A5BC" w14:textId="77777777" w:rsidR="004B5F32" w:rsidRPr="00015584" w:rsidRDefault="004B5F32" w:rsidP="004B5F32">
      <w:pPr>
        <w:pStyle w:val="EndNoteBibliography"/>
        <w:spacing w:after="0"/>
        <w:ind w:left="720" w:hanging="720"/>
        <w:rPr>
          <w:lang w:val="en-AU"/>
        </w:rPr>
      </w:pPr>
      <w:r w:rsidRPr="00015584">
        <w:rPr>
          <w:lang w:val="en-AU"/>
        </w:rPr>
        <w:t>26.</w:t>
      </w:r>
      <w:r w:rsidRPr="00015584">
        <w:rPr>
          <w:lang w:val="en-AU"/>
        </w:rPr>
        <w:tab/>
        <w:t xml:space="preserve">Rodríguez-del-Pino, J.C. </w:t>
      </w:r>
      <w:r w:rsidRPr="00015584">
        <w:rPr>
          <w:i/>
          <w:lang w:val="en-AU"/>
        </w:rPr>
        <w:t>Features</w:t>
      </w:r>
      <w:r w:rsidRPr="00015584">
        <w:rPr>
          <w:lang w:val="en-AU"/>
        </w:rPr>
        <w:t xml:space="preserve">. VPL - VIRTUAL PROGRAMMING LAB FOR MOODLE 2014  [cited 2014 31st October]; Available from: </w:t>
      </w:r>
      <w:hyperlink r:id="rId29" w:history="1">
        <w:r w:rsidRPr="00015584">
          <w:rPr>
            <w:rStyle w:val="Hyperlink"/>
            <w:lang w:val="en-AU"/>
          </w:rPr>
          <w:t>http://vpl.dis.ulpgc.es/index.php/en/about/features:</w:t>
        </w:r>
      </w:hyperlink>
      <w:r w:rsidRPr="00015584">
        <w:rPr>
          <w:lang w:val="en-AU"/>
        </w:rPr>
        <w:t>.</w:t>
      </w:r>
    </w:p>
    <w:p w14:paraId="1B3E03A7" w14:textId="77777777" w:rsidR="004B5F32" w:rsidRPr="00015584" w:rsidRDefault="004B5F32" w:rsidP="004B5F32">
      <w:pPr>
        <w:pStyle w:val="EndNoteBibliography"/>
        <w:spacing w:after="0"/>
        <w:ind w:left="720" w:hanging="720"/>
        <w:rPr>
          <w:lang w:val="en-AU"/>
        </w:rPr>
      </w:pPr>
      <w:r w:rsidRPr="00015584">
        <w:rPr>
          <w:lang w:val="en-AU"/>
        </w:rPr>
        <w:t>27.</w:t>
      </w:r>
      <w:r w:rsidRPr="00015584">
        <w:rPr>
          <w:lang w:val="en-AU"/>
        </w:rPr>
        <w:tab/>
        <w:t xml:space="preserve">Thiebaut, D. </w:t>
      </w:r>
      <w:r w:rsidRPr="00015584">
        <w:rPr>
          <w:i/>
          <w:lang w:val="en-AU"/>
        </w:rPr>
        <w:t>Moodle VPL Tutorials</w:t>
      </w:r>
      <w:r w:rsidRPr="00015584">
        <w:rPr>
          <w:lang w:val="en-AU"/>
        </w:rPr>
        <w:t>. 2014  [cited 2014 31 October]; Available from: cs.smith.edu/dftwiki/index.php/Moodle_VPL_Tutorials.</w:t>
      </w:r>
    </w:p>
    <w:p w14:paraId="351ED5F1" w14:textId="77777777" w:rsidR="004B5F32" w:rsidRPr="00015584" w:rsidRDefault="004B5F32" w:rsidP="004B5F32">
      <w:pPr>
        <w:pStyle w:val="EndNoteBibliography"/>
        <w:spacing w:after="0"/>
        <w:ind w:left="720" w:hanging="720"/>
        <w:rPr>
          <w:lang w:val="en-AU"/>
        </w:rPr>
      </w:pPr>
      <w:r w:rsidRPr="00015584">
        <w:rPr>
          <w:lang w:val="en-AU"/>
        </w:rPr>
        <w:t>28.</w:t>
      </w:r>
      <w:r w:rsidRPr="00015584">
        <w:rPr>
          <w:lang w:val="en-AU"/>
        </w:rPr>
        <w:tab/>
        <w:t xml:space="preserve">Lobb, R. </w:t>
      </w:r>
      <w:r w:rsidRPr="00015584">
        <w:rPr>
          <w:i/>
          <w:lang w:val="en-AU"/>
        </w:rPr>
        <w:t>trampgeek/CodeRunner</w:t>
      </w:r>
      <w:r w:rsidRPr="00015584">
        <w:rPr>
          <w:lang w:val="en-AU"/>
        </w:rPr>
        <w:t>. 2014  [cited 2014 5th October]; Available from: https://github.com/trampgeek/CodeRunner.</w:t>
      </w:r>
    </w:p>
    <w:p w14:paraId="7B0241D5" w14:textId="77777777" w:rsidR="004B5F32" w:rsidRPr="00015584" w:rsidRDefault="004B5F32" w:rsidP="004B5F32">
      <w:pPr>
        <w:pStyle w:val="EndNoteBibliography"/>
        <w:spacing w:after="0"/>
        <w:ind w:left="720" w:hanging="720"/>
        <w:rPr>
          <w:lang w:val="en-AU"/>
        </w:rPr>
      </w:pPr>
      <w:r w:rsidRPr="00015584">
        <w:rPr>
          <w:lang w:val="en-AU"/>
        </w:rPr>
        <w:t>29.</w:t>
      </w:r>
      <w:r w:rsidRPr="00015584">
        <w:rPr>
          <w:lang w:val="en-AU"/>
        </w:rPr>
        <w:tab/>
        <w:t xml:space="preserve">Lobb, R. </w:t>
      </w:r>
      <w:r w:rsidRPr="00015584">
        <w:rPr>
          <w:i/>
          <w:lang w:val="en-AU"/>
        </w:rPr>
        <w:t>CodeRunner Documentation</w:t>
      </w:r>
      <w:r w:rsidRPr="00015584">
        <w:rPr>
          <w:lang w:val="en-AU"/>
        </w:rPr>
        <w:t xml:space="preserve">. 2014  [cited 2014 5th October]; Available from: </w:t>
      </w:r>
      <w:hyperlink r:id="rId30" w:history="1">
        <w:r w:rsidRPr="00015584">
          <w:rPr>
            <w:rStyle w:val="Hyperlink"/>
            <w:lang w:val="en-AU"/>
          </w:rPr>
          <w:t>http://coderunner.org.nz/mod/book/view.php?id=29</w:t>
        </w:r>
      </w:hyperlink>
      <w:r w:rsidRPr="00015584">
        <w:rPr>
          <w:lang w:val="en-AU"/>
        </w:rPr>
        <w:t>.</w:t>
      </w:r>
    </w:p>
    <w:p w14:paraId="20A48CEE" w14:textId="77777777" w:rsidR="004B5F32" w:rsidRPr="00015584" w:rsidRDefault="004B5F32" w:rsidP="004B5F32">
      <w:pPr>
        <w:pStyle w:val="EndNoteBibliography"/>
        <w:spacing w:after="0"/>
        <w:ind w:left="720" w:hanging="720"/>
        <w:rPr>
          <w:lang w:val="en-AU"/>
        </w:rPr>
      </w:pPr>
      <w:r w:rsidRPr="00015584">
        <w:rPr>
          <w:lang w:val="en-AU"/>
        </w:rPr>
        <w:t>30.</w:t>
      </w:r>
      <w:r w:rsidRPr="00015584">
        <w:rPr>
          <w:lang w:val="en-AU"/>
        </w:rPr>
        <w:tab/>
        <w:t xml:space="preserve">Amelung, M., et al., </w:t>
      </w:r>
      <w:r w:rsidRPr="00015584">
        <w:rPr>
          <w:i/>
          <w:lang w:val="en-AU"/>
        </w:rPr>
        <w:t>Towards generic and flexible web services for e-assessment.</w:t>
      </w:r>
      <w:r w:rsidRPr="00015584">
        <w:rPr>
          <w:lang w:val="en-AU"/>
        </w:rPr>
        <w:t xml:space="preserve"> SIGCSE Bull., 2008. </w:t>
      </w:r>
      <w:r w:rsidRPr="00015584">
        <w:rPr>
          <w:b/>
          <w:lang w:val="en-AU"/>
        </w:rPr>
        <w:t>40</w:t>
      </w:r>
      <w:r w:rsidRPr="00015584">
        <w:rPr>
          <w:lang w:val="en-AU"/>
        </w:rPr>
        <w:t>(3): p. 219-224.</w:t>
      </w:r>
    </w:p>
    <w:p w14:paraId="63BF465F" w14:textId="77777777" w:rsidR="004B5F32" w:rsidRPr="00015584" w:rsidRDefault="004B5F32" w:rsidP="004B5F32">
      <w:pPr>
        <w:pStyle w:val="EndNoteBibliography"/>
        <w:spacing w:after="0"/>
        <w:ind w:left="720" w:hanging="720"/>
        <w:rPr>
          <w:lang w:val="en-AU"/>
        </w:rPr>
      </w:pPr>
      <w:r w:rsidRPr="00015584">
        <w:rPr>
          <w:lang w:val="en-AU"/>
        </w:rPr>
        <w:t>31.</w:t>
      </w:r>
      <w:r w:rsidRPr="00015584">
        <w:rPr>
          <w:lang w:val="en-AU"/>
        </w:rPr>
        <w:tab/>
        <w:t xml:space="preserve">R, G., et al., </w:t>
      </w:r>
      <w:r w:rsidRPr="00015584">
        <w:rPr>
          <w:i/>
          <w:lang w:val="en-AU"/>
        </w:rPr>
        <w:t>Enhancing learning management systems to better support computer science education.</w:t>
      </w:r>
      <w:r w:rsidRPr="00015584">
        <w:rPr>
          <w:lang w:val="en-AU"/>
        </w:rPr>
        <w:t xml:space="preserve"> SIGCSE Bull., 2008. </w:t>
      </w:r>
      <w:r w:rsidRPr="00015584">
        <w:rPr>
          <w:b/>
          <w:lang w:val="en-AU"/>
        </w:rPr>
        <w:t>40</w:t>
      </w:r>
      <w:r w:rsidRPr="00015584">
        <w:rPr>
          <w:lang w:val="en-AU"/>
        </w:rPr>
        <w:t>(4): p. 142-166.</w:t>
      </w:r>
    </w:p>
    <w:p w14:paraId="3BFBA864" w14:textId="77777777" w:rsidR="004B5F32" w:rsidRPr="00015584" w:rsidRDefault="004B5F32" w:rsidP="004B5F32">
      <w:pPr>
        <w:pStyle w:val="EndNoteBibliography"/>
        <w:spacing w:after="0"/>
        <w:ind w:left="720" w:hanging="720"/>
        <w:rPr>
          <w:lang w:val="en-AU"/>
        </w:rPr>
      </w:pPr>
      <w:r w:rsidRPr="00015584">
        <w:rPr>
          <w:lang w:val="en-AU"/>
        </w:rPr>
        <w:t>32.</w:t>
      </w:r>
      <w:r w:rsidRPr="00015584">
        <w:rPr>
          <w:lang w:val="en-AU"/>
        </w:rPr>
        <w:tab/>
        <w:t xml:space="preserve">Sant, J.A., </w:t>
      </w:r>
      <w:r w:rsidRPr="00015584">
        <w:rPr>
          <w:i/>
          <w:lang w:val="en-AU"/>
        </w:rPr>
        <w:t>"Mailing it in": email-centric automated assessment.</w:t>
      </w:r>
      <w:r w:rsidRPr="00015584">
        <w:rPr>
          <w:lang w:val="en-AU"/>
        </w:rPr>
        <w:t xml:space="preserve"> SIGCSE Bull., 2009. </w:t>
      </w:r>
      <w:r w:rsidRPr="00015584">
        <w:rPr>
          <w:b/>
          <w:lang w:val="en-AU"/>
        </w:rPr>
        <w:t>41</w:t>
      </w:r>
      <w:r w:rsidRPr="00015584">
        <w:rPr>
          <w:lang w:val="en-AU"/>
        </w:rPr>
        <w:t>(3): p. 308-312.</w:t>
      </w:r>
    </w:p>
    <w:p w14:paraId="4077E429" w14:textId="77777777" w:rsidR="004B5F32" w:rsidRPr="00015584" w:rsidRDefault="004B5F32" w:rsidP="004B5F32">
      <w:pPr>
        <w:pStyle w:val="EndNoteBibliography"/>
        <w:spacing w:after="0"/>
        <w:ind w:left="720" w:hanging="720"/>
        <w:rPr>
          <w:lang w:val="en-AU"/>
        </w:rPr>
      </w:pPr>
      <w:r w:rsidRPr="00015584">
        <w:rPr>
          <w:lang w:val="en-AU"/>
        </w:rPr>
        <w:t>33.</w:t>
      </w:r>
      <w:r w:rsidRPr="00015584">
        <w:rPr>
          <w:lang w:val="en-AU"/>
        </w:rPr>
        <w:tab/>
        <w:t xml:space="preserve">Alstes, A. and J. Lindqvist, </w:t>
      </w:r>
      <w:r w:rsidRPr="00015584">
        <w:rPr>
          <w:i/>
          <w:lang w:val="en-AU"/>
        </w:rPr>
        <w:t>VERKKOKE: learning routing and network programming online.</w:t>
      </w:r>
      <w:r w:rsidRPr="00015584">
        <w:rPr>
          <w:lang w:val="en-AU"/>
        </w:rPr>
        <w:t xml:space="preserve"> SIGCSE Bull., 2007. </w:t>
      </w:r>
      <w:r w:rsidRPr="00015584">
        <w:rPr>
          <w:b/>
          <w:lang w:val="en-AU"/>
        </w:rPr>
        <w:t>39</w:t>
      </w:r>
      <w:r w:rsidRPr="00015584">
        <w:rPr>
          <w:lang w:val="en-AU"/>
        </w:rPr>
        <w:t>(3): p. 91-95.</w:t>
      </w:r>
    </w:p>
    <w:p w14:paraId="5278DEF2" w14:textId="77777777" w:rsidR="004B5F32" w:rsidRPr="00015584" w:rsidRDefault="004B5F32" w:rsidP="004B5F32">
      <w:pPr>
        <w:pStyle w:val="EndNoteBibliography"/>
        <w:spacing w:after="0"/>
        <w:ind w:left="720" w:hanging="720"/>
        <w:rPr>
          <w:lang w:val="en-AU"/>
        </w:rPr>
      </w:pPr>
      <w:r w:rsidRPr="00015584">
        <w:rPr>
          <w:lang w:val="en-AU"/>
        </w:rPr>
        <w:t>34.</w:t>
      </w:r>
      <w:r w:rsidRPr="00015584">
        <w:rPr>
          <w:lang w:val="en-AU"/>
        </w:rPr>
        <w:tab/>
        <w:t xml:space="preserve">Joy, M., N. Griffiths, and R. Boyatt, </w:t>
      </w:r>
      <w:r w:rsidRPr="00015584">
        <w:rPr>
          <w:i/>
          <w:lang w:val="en-AU"/>
        </w:rPr>
        <w:t>The boss online submission and assessment system.</w:t>
      </w:r>
      <w:r w:rsidRPr="00015584">
        <w:rPr>
          <w:lang w:val="en-AU"/>
        </w:rPr>
        <w:t xml:space="preserve"> Journal on Educational Resources in Computing (JERIC), 2005. </w:t>
      </w:r>
      <w:r w:rsidRPr="00015584">
        <w:rPr>
          <w:b/>
          <w:lang w:val="en-AU"/>
        </w:rPr>
        <w:t>5</w:t>
      </w:r>
      <w:r w:rsidRPr="00015584">
        <w:rPr>
          <w:lang w:val="en-AU"/>
        </w:rPr>
        <w:t>(3): p. 2.</w:t>
      </w:r>
    </w:p>
    <w:p w14:paraId="020DD2E5" w14:textId="77777777" w:rsidR="004B5F32" w:rsidRPr="00015584" w:rsidRDefault="004B5F32" w:rsidP="004B5F32">
      <w:pPr>
        <w:pStyle w:val="EndNoteBibliography"/>
        <w:spacing w:after="0"/>
        <w:ind w:left="720" w:hanging="720"/>
        <w:rPr>
          <w:lang w:val="en-AU"/>
        </w:rPr>
      </w:pPr>
      <w:r w:rsidRPr="00015584">
        <w:rPr>
          <w:lang w:val="en-AU"/>
        </w:rPr>
        <w:t>35.</w:t>
      </w:r>
      <w:r w:rsidRPr="00015584">
        <w:rPr>
          <w:lang w:val="en-AU"/>
        </w:rPr>
        <w:tab/>
        <w:t xml:space="preserve">Hykes, S. </w:t>
      </w:r>
      <w:r w:rsidRPr="00015584">
        <w:rPr>
          <w:i/>
          <w:lang w:val="en-AU"/>
        </w:rPr>
        <w:t>What is Docker?</w:t>
      </w:r>
      <w:r w:rsidRPr="00015584">
        <w:rPr>
          <w:lang w:val="en-AU"/>
        </w:rPr>
        <w:t xml:space="preserve"> 2014  [cited 2014 31 October]; Available from: https://</w:t>
      </w:r>
      <w:hyperlink r:id="rId31" w:history="1">
        <w:r w:rsidRPr="00015584">
          <w:rPr>
            <w:rStyle w:val="Hyperlink"/>
            <w:lang w:val="en-AU"/>
          </w:rPr>
          <w:t>www.docker.com/whatisdocker/</w:t>
        </w:r>
      </w:hyperlink>
      <w:r w:rsidRPr="00015584">
        <w:rPr>
          <w:lang w:val="en-AU"/>
        </w:rPr>
        <w:t>.</w:t>
      </w:r>
    </w:p>
    <w:p w14:paraId="67603AA9" w14:textId="77777777" w:rsidR="004B5F32" w:rsidRPr="00015584" w:rsidRDefault="004B5F32" w:rsidP="004B5F32">
      <w:pPr>
        <w:pStyle w:val="EndNoteBibliography"/>
        <w:spacing w:after="0"/>
        <w:ind w:left="720" w:hanging="720"/>
        <w:rPr>
          <w:lang w:val="en-AU"/>
        </w:rPr>
      </w:pPr>
      <w:r w:rsidRPr="00015584">
        <w:rPr>
          <w:lang w:val="en-AU"/>
        </w:rPr>
        <w:t>36.</w:t>
      </w:r>
      <w:r w:rsidRPr="00015584">
        <w:rPr>
          <w:lang w:val="en-AU"/>
        </w:rPr>
        <w:tab/>
        <w:t xml:space="preserve">Riondato., M., </w:t>
      </w:r>
      <w:r w:rsidRPr="00015584">
        <w:rPr>
          <w:i/>
          <w:lang w:val="en-AU"/>
        </w:rPr>
        <w:t>Chapter 15. Jails</w:t>
      </w:r>
      <w:r w:rsidRPr="00015584">
        <w:rPr>
          <w:lang w:val="en-AU"/>
        </w:rPr>
        <w:t xml:space="preserve">, in </w:t>
      </w:r>
      <w:r w:rsidRPr="00015584">
        <w:rPr>
          <w:i/>
          <w:lang w:val="en-AU"/>
        </w:rPr>
        <w:t>FreeBSD Handbook</w:t>
      </w:r>
      <w:r w:rsidRPr="00015584">
        <w:rPr>
          <w:lang w:val="en-AU"/>
        </w:rPr>
        <w:t>. 2014, The FreeBSD Documentation Project.</w:t>
      </w:r>
    </w:p>
    <w:p w14:paraId="71B74A53" w14:textId="77777777" w:rsidR="004B5F32" w:rsidRPr="00015584" w:rsidRDefault="004B5F32" w:rsidP="004B5F32">
      <w:pPr>
        <w:pStyle w:val="EndNoteBibliography"/>
        <w:spacing w:after="0"/>
        <w:ind w:left="720" w:hanging="720"/>
        <w:rPr>
          <w:lang w:val="en-AU"/>
        </w:rPr>
      </w:pPr>
      <w:r w:rsidRPr="00015584">
        <w:rPr>
          <w:lang w:val="en-AU"/>
        </w:rPr>
        <w:t>37.</w:t>
      </w:r>
      <w:r w:rsidRPr="00015584">
        <w:rPr>
          <w:lang w:val="en-AU"/>
        </w:rPr>
        <w:tab/>
        <w:t xml:space="preserve">Yingli, L., et al. </w:t>
      </w:r>
      <w:r w:rsidRPr="00015584">
        <w:rPr>
          <w:i/>
          <w:lang w:val="en-AU"/>
        </w:rPr>
        <w:t>The Recent Development of Automated Programming Assessment</w:t>
      </w:r>
      <w:r w:rsidRPr="00015584">
        <w:rPr>
          <w:lang w:val="en-AU"/>
        </w:rPr>
        <w:t xml:space="preserve">. in </w:t>
      </w:r>
      <w:r w:rsidRPr="00015584">
        <w:rPr>
          <w:i/>
          <w:lang w:val="en-AU"/>
        </w:rPr>
        <w:t>Computational Intelligence and Software Engineering, 2009. CiSE 2009. International Conference on</w:t>
      </w:r>
      <w:r w:rsidRPr="00015584">
        <w:rPr>
          <w:lang w:val="en-AU"/>
        </w:rPr>
        <w:t>. 2009.</w:t>
      </w:r>
    </w:p>
    <w:p w14:paraId="1FAB3655" w14:textId="77777777" w:rsidR="004B5F32" w:rsidRPr="00015584" w:rsidRDefault="004B5F32" w:rsidP="004B5F32">
      <w:pPr>
        <w:pStyle w:val="EndNoteBibliography"/>
        <w:spacing w:after="0"/>
        <w:ind w:left="720" w:hanging="720"/>
        <w:rPr>
          <w:lang w:val="en-AU"/>
        </w:rPr>
      </w:pPr>
      <w:r w:rsidRPr="00015584">
        <w:rPr>
          <w:lang w:val="en-AU"/>
        </w:rPr>
        <w:t>38.</w:t>
      </w:r>
      <w:r w:rsidRPr="00015584">
        <w:rPr>
          <w:lang w:val="en-AU"/>
        </w:rPr>
        <w:tab/>
        <w:t xml:space="preserve">Beck, K., </w:t>
      </w:r>
      <w:r w:rsidRPr="00015584">
        <w:rPr>
          <w:i/>
          <w:lang w:val="en-AU"/>
        </w:rPr>
        <w:t>Test-driven Development: By Example</w:t>
      </w:r>
      <w:r w:rsidRPr="00015584">
        <w:rPr>
          <w:lang w:val="en-AU"/>
        </w:rPr>
        <w:t>. 2003: Addison-Wesley.</w:t>
      </w:r>
    </w:p>
    <w:p w14:paraId="06502F2D" w14:textId="77777777" w:rsidR="004B5F32" w:rsidRPr="00015584" w:rsidRDefault="004B5F32" w:rsidP="004B5F32">
      <w:pPr>
        <w:pStyle w:val="EndNoteBibliography"/>
        <w:spacing w:after="0"/>
        <w:ind w:left="720" w:hanging="720"/>
        <w:rPr>
          <w:lang w:val="en-AU"/>
        </w:rPr>
      </w:pPr>
      <w:r w:rsidRPr="00015584">
        <w:rPr>
          <w:lang w:val="en-AU"/>
        </w:rPr>
        <w:t>39.</w:t>
      </w:r>
      <w:r w:rsidRPr="00015584">
        <w:rPr>
          <w:lang w:val="en-AU"/>
        </w:rPr>
        <w:tab/>
        <w:t xml:space="preserve">Zhigang, S., et al. </w:t>
      </w:r>
      <w:r w:rsidRPr="00015584">
        <w:rPr>
          <w:i/>
          <w:lang w:val="en-AU"/>
        </w:rPr>
        <w:t>Moodle Plugins for Highly Efficient Programmin Courses</w:t>
      </w:r>
      <w:r w:rsidRPr="00015584">
        <w:rPr>
          <w:lang w:val="en-AU"/>
        </w:rPr>
        <w:t xml:space="preserve">. in </w:t>
      </w:r>
      <w:r w:rsidRPr="00015584">
        <w:rPr>
          <w:i/>
          <w:lang w:val="en-AU"/>
        </w:rPr>
        <w:t>1st Moodle Research Conference</w:t>
      </w:r>
      <w:r w:rsidRPr="00015584">
        <w:rPr>
          <w:lang w:val="en-AU"/>
        </w:rPr>
        <w:t>. 2012. Heraklion, Crete-Greece.</w:t>
      </w:r>
    </w:p>
    <w:p w14:paraId="4D2E9216" w14:textId="77777777" w:rsidR="004B5F32" w:rsidRPr="00015584" w:rsidRDefault="004B5F32" w:rsidP="004B5F32">
      <w:pPr>
        <w:pStyle w:val="EndNoteBibliography"/>
        <w:spacing w:after="0"/>
        <w:ind w:left="720" w:hanging="720"/>
        <w:rPr>
          <w:lang w:val="en-AU"/>
        </w:rPr>
      </w:pPr>
      <w:r w:rsidRPr="00015584">
        <w:rPr>
          <w:lang w:val="en-AU"/>
        </w:rPr>
        <w:t>40.</w:t>
      </w:r>
      <w:r w:rsidRPr="00015584">
        <w:rPr>
          <w:lang w:val="en-AU"/>
        </w:rPr>
        <w:tab/>
        <w:t xml:space="preserve">Forisek, M., </w:t>
      </w:r>
      <w:r w:rsidRPr="00015584">
        <w:rPr>
          <w:i/>
          <w:lang w:val="en-AU"/>
        </w:rPr>
        <w:t>On the suitability of programming tasks for automated evaluation.</w:t>
      </w:r>
      <w:r w:rsidRPr="00015584">
        <w:rPr>
          <w:lang w:val="en-AU"/>
        </w:rPr>
        <w:t xml:space="preserve"> Informatics in education, 2006. </w:t>
      </w:r>
      <w:r w:rsidRPr="00015584">
        <w:rPr>
          <w:b/>
          <w:lang w:val="en-AU"/>
        </w:rPr>
        <w:t>5</w:t>
      </w:r>
      <w:r w:rsidRPr="00015584">
        <w:rPr>
          <w:lang w:val="en-AU"/>
        </w:rPr>
        <w:t>(1): p. 63-76.</w:t>
      </w:r>
    </w:p>
    <w:p w14:paraId="0EA72D70" w14:textId="77777777" w:rsidR="004B5F32" w:rsidRPr="00015584" w:rsidRDefault="004B5F32" w:rsidP="004B5F32">
      <w:pPr>
        <w:pStyle w:val="EndNoteBibliography"/>
        <w:spacing w:after="0"/>
        <w:ind w:left="720" w:hanging="720"/>
        <w:rPr>
          <w:lang w:val="en-AU"/>
        </w:rPr>
      </w:pPr>
      <w:r w:rsidRPr="00015584">
        <w:rPr>
          <w:lang w:val="en-AU"/>
        </w:rPr>
        <w:t>41.</w:t>
      </w:r>
      <w:r w:rsidRPr="00015584">
        <w:rPr>
          <w:lang w:val="en-AU"/>
        </w:rPr>
        <w:tab/>
        <w:t xml:space="preserve">Joy, M. and M. Luck, </w:t>
      </w:r>
      <w:r w:rsidRPr="00015584">
        <w:rPr>
          <w:i/>
          <w:lang w:val="en-AU"/>
        </w:rPr>
        <w:t>Plagiarism in programming assignments.</w:t>
      </w:r>
      <w:r w:rsidRPr="00015584">
        <w:rPr>
          <w:lang w:val="en-AU"/>
        </w:rPr>
        <w:t xml:space="preserve"> Education, IEEE Transactions on, 1999. </w:t>
      </w:r>
      <w:r w:rsidRPr="00015584">
        <w:rPr>
          <w:b/>
          <w:lang w:val="en-AU"/>
        </w:rPr>
        <w:t>42</w:t>
      </w:r>
      <w:r w:rsidRPr="00015584">
        <w:rPr>
          <w:lang w:val="en-AU"/>
        </w:rPr>
        <w:t>(2): p. 129-133.</w:t>
      </w:r>
    </w:p>
    <w:p w14:paraId="3E86D431" w14:textId="77777777" w:rsidR="004B5F32" w:rsidRPr="00015584" w:rsidRDefault="004B5F32" w:rsidP="004B5F32">
      <w:pPr>
        <w:pStyle w:val="EndNoteBibliography"/>
        <w:spacing w:after="0"/>
        <w:ind w:left="720" w:hanging="720"/>
        <w:rPr>
          <w:lang w:val="en-AU"/>
        </w:rPr>
      </w:pPr>
      <w:r w:rsidRPr="00015584">
        <w:rPr>
          <w:lang w:val="en-AU"/>
        </w:rPr>
        <w:t>42.</w:t>
      </w:r>
      <w:r w:rsidRPr="00015584">
        <w:rPr>
          <w:lang w:val="en-AU"/>
        </w:rPr>
        <w:tab/>
        <w:t xml:space="preserve">Mozgovoy, M., et al., </w:t>
      </w:r>
      <w:r w:rsidRPr="00015584">
        <w:rPr>
          <w:i/>
          <w:lang w:val="en-AU"/>
        </w:rPr>
        <w:t>Fast Plagiarism Detection System</w:t>
      </w:r>
      <w:r w:rsidRPr="00015584">
        <w:rPr>
          <w:lang w:val="en-AU"/>
        </w:rPr>
        <w:t xml:space="preserve">, in </w:t>
      </w:r>
      <w:r w:rsidRPr="00015584">
        <w:rPr>
          <w:i/>
          <w:lang w:val="en-AU"/>
        </w:rPr>
        <w:t>String Processing and Information Retrieval</w:t>
      </w:r>
      <w:r w:rsidRPr="00015584">
        <w:rPr>
          <w:lang w:val="en-AU"/>
        </w:rPr>
        <w:t>, M. Consens and G. Navarro, Editors. 2005, Springer Berlin Heidelberg. p. 267-270.</w:t>
      </w:r>
    </w:p>
    <w:p w14:paraId="55871F9C" w14:textId="77777777" w:rsidR="004B5F32" w:rsidRPr="00015584" w:rsidRDefault="004B5F32" w:rsidP="004B5F32">
      <w:pPr>
        <w:pStyle w:val="EndNoteBibliography"/>
        <w:spacing w:after="0"/>
        <w:ind w:left="720" w:hanging="720"/>
        <w:rPr>
          <w:lang w:val="en-AU"/>
        </w:rPr>
      </w:pPr>
      <w:r w:rsidRPr="00015584">
        <w:rPr>
          <w:lang w:val="en-AU"/>
        </w:rPr>
        <w:t>43.</w:t>
      </w:r>
      <w:r w:rsidRPr="00015584">
        <w:rPr>
          <w:lang w:val="en-AU"/>
        </w:rPr>
        <w:tab/>
        <w:t xml:space="preserve">Aiken, A. </w:t>
      </w:r>
      <w:r w:rsidRPr="00015584">
        <w:rPr>
          <w:i/>
          <w:lang w:val="en-AU"/>
        </w:rPr>
        <w:t>A System for Detecting Software Plagiarism</w:t>
      </w:r>
      <w:r w:rsidRPr="00015584">
        <w:rPr>
          <w:lang w:val="en-AU"/>
        </w:rPr>
        <w:t xml:space="preserve">. 2014  [cited 2014 1st of November]; Available from: </w:t>
      </w:r>
      <w:hyperlink r:id="rId32" w:history="1">
        <w:r w:rsidRPr="00015584">
          <w:rPr>
            <w:rStyle w:val="Hyperlink"/>
            <w:lang w:val="en-AU"/>
          </w:rPr>
          <w:t>http://theory.stanford.edu/~aiken/moss/</w:t>
        </w:r>
      </w:hyperlink>
      <w:r w:rsidRPr="00015584">
        <w:rPr>
          <w:lang w:val="en-AU"/>
        </w:rPr>
        <w:t>.</w:t>
      </w:r>
    </w:p>
    <w:p w14:paraId="3BD48C46" w14:textId="77777777" w:rsidR="004B5F32" w:rsidRPr="00015584" w:rsidRDefault="004B5F32" w:rsidP="004B5F32">
      <w:pPr>
        <w:pStyle w:val="EndNoteBibliography"/>
        <w:spacing w:after="0"/>
        <w:ind w:left="720" w:hanging="720"/>
        <w:rPr>
          <w:lang w:val="en-AU"/>
        </w:rPr>
      </w:pPr>
      <w:r w:rsidRPr="00015584">
        <w:rPr>
          <w:lang w:val="en-AU"/>
        </w:rPr>
        <w:t>44.</w:t>
      </w:r>
      <w:r w:rsidRPr="00015584">
        <w:rPr>
          <w:lang w:val="en-AU"/>
        </w:rPr>
        <w:tab/>
        <w:t xml:space="preserve">LE, T. </w:t>
      </w:r>
      <w:r w:rsidRPr="00015584">
        <w:rPr>
          <w:i/>
          <w:lang w:val="en-AU"/>
        </w:rPr>
        <w:t>Plagiarism: Source-code Plagiarism Plugin</w:t>
      </w:r>
      <w:r w:rsidRPr="00015584">
        <w:rPr>
          <w:lang w:val="en-AU"/>
        </w:rPr>
        <w:t>. Moodle Plugins 2014  [cited 2014 1st of November]; Available from: https://moodle.org/plugins/view.php?plugin=plagiarism_programming.</w:t>
      </w:r>
    </w:p>
    <w:p w14:paraId="641622C8" w14:textId="77777777" w:rsidR="004B5F32" w:rsidRPr="00015584" w:rsidRDefault="004B5F32" w:rsidP="004B5F32">
      <w:pPr>
        <w:pStyle w:val="EndNoteBibliography"/>
        <w:spacing w:after="0"/>
        <w:ind w:left="720" w:hanging="720"/>
        <w:rPr>
          <w:lang w:val="en-AU"/>
        </w:rPr>
      </w:pPr>
      <w:r w:rsidRPr="00015584">
        <w:rPr>
          <w:lang w:val="en-AU"/>
        </w:rPr>
        <w:t>45.</w:t>
      </w:r>
      <w:r w:rsidRPr="00015584">
        <w:rPr>
          <w:lang w:val="en-AU"/>
        </w:rPr>
        <w:tab/>
        <w:t xml:space="preserve">safe-corp. </w:t>
      </w:r>
      <w:r w:rsidRPr="00015584">
        <w:rPr>
          <w:i/>
          <w:lang w:val="en-AU"/>
        </w:rPr>
        <w:t>CodeMatch</w:t>
      </w:r>
      <w:r w:rsidRPr="00015584">
        <w:rPr>
          <w:lang w:val="en-AU"/>
        </w:rPr>
        <w:t xml:space="preserve">. 2014  [cited 2014 1st of November]; Available from: </w:t>
      </w:r>
      <w:hyperlink r:id="rId33" w:history="1">
        <w:r w:rsidRPr="00015584">
          <w:rPr>
            <w:rStyle w:val="Hyperlink"/>
            <w:lang w:val="en-AU"/>
          </w:rPr>
          <w:t>http://www.safe-corp.biz/products_codematch.htm</w:t>
        </w:r>
      </w:hyperlink>
      <w:r w:rsidRPr="00015584">
        <w:rPr>
          <w:lang w:val="en-AU"/>
        </w:rPr>
        <w:t>.</w:t>
      </w:r>
    </w:p>
    <w:p w14:paraId="40414C31" w14:textId="77777777" w:rsidR="004B5F32" w:rsidRPr="00015584" w:rsidRDefault="004B5F32" w:rsidP="004B5F32">
      <w:pPr>
        <w:pStyle w:val="EndNoteBibliography"/>
        <w:spacing w:after="0"/>
        <w:ind w:left="720" w:hanging="720"/>
        <w:rPr>
          <w:lang w:val="en-AU"/>
        </w:rPr>
      </w:pPr>
      <w:r w:rsidRPr="00015584">
        <w:rPr>
          <w:lang w:val="en-AU"/>
        </w:rPr>
        <w:lastRenderedPageBreak/>
        <w:t>46.</w:t>
      </w:r>
      <w:r w:rsidRPr="00015584">
        <w:rPr>
          <w:lang w:val="en-AU"/>
        </w:rPr>
        <w:tab/>
        <w:t xml:space="preserve">University, F. </w:t>
      </w:r>
      <w:r w:rsidRPr="00015584">
        <w:rPr>
          <w:i/>
          <w:lang w:val="en-AU"/>
        </w:rPr>
        <w:t>WebPET</w:t>
      </w:r>
      <w:r w:rsidRPr="00015584">
        <w:rPr>
          <w:lang w:val="en-AU"/>
        </w:rPr>
        <w:t xml:space="preserve">. University guidelines 2014  [cited 2014 1st November]; Available from: </w:t>
      </w:r>
      <w:hyperlink r:id="rId34" w:history="1">
        <w:r w:rsidRPr="00015584">
          <w:rPr>
            <w:rStyle w:val="Hyperlink"/>
            <w:lang w:val="en-AU"/>
          </w:rPr>
          <w:t>http://www.flinders.edu.au/teaching/ict-in-education/university-guidelines/webpet.cfm</w:t>
        </w:r>
      </w:hyperlink>
      <w:r w:rsidRPr="00015584">
        <w:rPr>
          <w:lang w:val="en-AU"/>
        </w:rPr>
        <w:t>.</w:t>
      </w:r>
    </w:p>
    <w:p w14:paraId="2414BF1B" w14:textId="77777777" w:rsidR="004B5F32" w:rsidRPr="00015584" w:rsidRDefault="004B5F32" w:rsidP="004B5F32">
      <w:pPr>
        <w:pStyle w:val="EndNoteBibliography"/>
        <w:spacing w:after="0"/>
        <w:ind w:left="720" w:hanging="720"/>
        <w:rPr>
          <w:lang w:val="en-AU"/>
        </w:rPr>
      </w:pPr>
      <w:r w:rsidRPr="00015584">
        <w:rPr>
          <w:lang w:val="en-AU"/>
        </w:rPr>
        <w:t>47.</w:t>
      </w:r>
      <w:r w:rsidRPr="00015584">
        <w:rPr>
          <w:lang w:val="en-AU"/>
        </w:rPr>
        <w:tab/>
        <w:t xml:space="preserve">OsmanAli. </w:t>
      </w:r>
      <w:r w:rsidRPr="00015584">
        <w:rPr>
          <w:i/>
          <w:lang w:val="en-AU"/>
        </w:rPr>
        <w:t>How We Used Docker to Compile and Run Untrusted Code</w:t>
      </w:r>
      <w:r w:rsidRPr="00015584">
        <w:rPr>
          <w:lang w:val="en-AU"/>
        </w:rPr>
        <w:t xml:space="preserve">. 2014  [cited 1st of November 2014]; Available from: </w:t>
      </w:r>
      <w:hyperlink r:id="rId35" w:history="1">
        <w:r w:rsidRPr="00015584">
          <w:rPr>
            <w:rStyle w:val="Hyperlink"/>
            <w:lang w:val="en-AU"/>
          </w:rPr>
          <w:t>http://blog.remoteinterview.io/post/89639823776/how-we-used-docker-to-compile-and-run-untrusted-code</w:t>
        </w:r>
      </w:hyperlink>
      <w:r w:rsidRPr="00015584">
        <w:rPr>
          <w:lang w:val="en-AU"/>
        </w:rPr>
        <w:t>.</w:t>
      </w:r>
    </w:p>
    <w:p w14:paraId="4AF43757" w14:textId="77777777" w:rsidR="004B5F32" w:rsidRPr="00015584" w:rsidRDefault="004B5F32" w:rsidP="004B5F32">
      <w:pPr>
        <w:pStyle w:val="EndNoteBibliography"/>
        <w:ind w:left="720" w:hanging="720"/>
        <w:rPr>
          <w:lang w:val="en-AU"/>
        </w:rPr>
      </w:pPr>
      <w:r w:rsidRPr="00015584">
        <w:rPr>
          <w:lang w:val="en-AU"/>
        </w:rPr>
        <w:t>48.</w:t>
      </w:r>
      <w:r w:rsidRPr="00015584">
        <w:rPr>
          <w:lang w:val="en-AU"/>
        </w:rPr>
        <w:tab/>
        <w:t xml:space="preserve">Ali, O. </w:t>
      </w:r>
      <w:r w:rsidRPr="00015584">
        <w:rPr>
          <w:i/>
          <w:lang w:val="en-AU"/>
        </w:rPr>
        <w:t>remoteinterview/compilebox</w:t>
      </w:r>
      <w:r w:rsidRPr="00015584">
        <w:rPr>
          <w:lang w:val="en-AU"/>
        </w:rPr>
        <w:t>. 2014  [cited 2014 1st of November]; Available from: https://github.com/remoteinterview/compilebox.</w:t>
      </w:r>
    </w:p>
    <w:p w14:paraId="15FBD7DB" w14:textId="77777777" w:rsidR="00DA3869" w:rsidRPr="00015584" w:rsidRDefault="00303775" w:rsidP="00DA3869">
      <w:pPr>
        <w:rPr>
          <w:lang w:val="en-AU"/>
        </w:rPr>
      </w:pPr>
      <w:r w:rsidRPr="00015584">
        <w:rPr>
          <w:lang w:val="en-AU"/>
        </w:rPr>
        <w:fldChar w:fldCharType="end"/>
      </w:r>
    </w:p>
    <w:p w14:paraId="79949877" w14:textId="77777777" w:rsidR="00DA3869" w:rsidRPr="00015584" w:rsidRDefault="00DA3869">
      <w:pPr>
        <w:rPr>
          <w:lang w:val="en-AU"/>
        </w:rPr>
      </w:pPr>
      <w:r w:rsidRPr="00015584">
        <w:rPr>
          <w:lang w:val="en-AU"/>
        </w:rPr>
        <w:br w:type="page"/>
      </w:r>
    </w:p>
    <w:p w14:paraId="54A9F801" w14:textId="77777777" w:rsidR="00A221E5" w:rsidRPr="00015584" w:rsidRDefault="00303775" w:rsidP="00614A7D">
      <w:pPr>
        <w:pStyle w:val="Heading1"/>
      </w:pPr>
      <w:r w:rsidRPr="00015584">
        <w:lastRenderedPageBreak/>
        <w:fldChar w:fldCharType="begin"/>
      </w:r>
      <w:r w:rsidRPr="00015584">
        <w:instrText xml:space="preserve"> ADDIN </w:instrText>
      </w:r>
      <w:r w:rsidRPr="00015584">
        <w:fldChar w:fldCharType="end"/>
      </w:r>
      <w:bookmarkStart w:id="108" w:name="_Toc403336580"/>
      <w:bookmarkStart w:id="109" w:name="_Toc403371501"/>
      <w:r w:rsidR="00A221E5" w:rsidRPr="00015584">
        <w:t>Appendi</w:t>
      </w:r>
      <w:r w:rsidR="00EF53FB" w:rsidRPr="00015584">
        <w:t>x</w:t>
      </w:r>
      <w:bookmarkEnd w:id="108"/>
      <w:bookmarkEnd w:id="109"/>
    </w:p>
    <w:p w14:paraId="179C1210" w14:textId="77777777" w:rsidR="006D31AA" w:rsidRPr="00015584" w:rsidRDefault="00EF53FB" w:rsidP="00EF53FB">
      <w:pPr>
        <w:pStyle w:val="Heading2"/>
      </w:pPr>
      <w:bookmarkStart w:id="110" w:name="_Ref403310392"/>
      <w:bookmarkStart w:id="111" w:name="_Toc403336581"/>
      <w:bookmarkStart w:id="112" w:name="_Toc403371502"/>
      <w:r w:rsidRPr="00015584">
        <w:t>Use Case diagrams form the previous project</w:t>
      </w:r>
      <w:bookmarkEnd w:id="110"/>
      <w:bookmarkEnd w:id="111"/>
      <w:bookmarkEnd w:id="112"/>
    </w:p>
    <w:p w14:paraId="596D9F2A" w14:textId="77777777" w:rsidR="0060009E" w:rsidRPr="00015584" w:rsidRDefault="0060009E" w:rsidP="0060009E">
      <w:pPr>
        <w:rPr>
          <w:lang w:val="en-AU"/>
        </w:rPr>
      </w:pPr>
      <w:r w:rsidRPr="00015584">
        <w:rPr>
          <w:lang w:val="en-AU"/>
        </w:rPr>
        <w:t>These are the Use Case diagrams developed in the previous project, since many of the operations remain the same these documents are included as a reference.</w:t>
      </w:r>
    </w:p>
    <w:p w14:paraId="5D8006AB" w14:textId="77777777" w:rsidR="00EF53FB" w:rsidRPr="00015584" w:rsidRDefault="00EF53FB" w:rsidP="00EF53FB">
      <w:pPr>
        <w:keepNext/>
        <w:rPr>
          <w:lang w:val="en-AU"/>
        </w:rPr>
      </w:pPr>
      <w:r w:rsidRPr="00015584">
        <w:rPr>
          <w:noProof/>
          <w:lang w:val="en-AU"/>
        </w:rPr>
        <w:drawing>
          <wp:inline distT="0" distB="0" distL="0" distR="0" wp14:anchorId="441942F5" wp14:editId="182A99AE">
            <wp:extent cx="5442681" cy="3228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reate_Activity_Checkpoint_and_Tests.png"/>
                    <pic:cNvPicPr/>
                  </pic:nvPicPr>
                  <pic:blipFill>
                    <a:blip r:embed="rId36">
                      <a:extLst>
                        <a:ext uri="{28A0092B-C50C-407E-A947-70E740481C1C}">
                          <a14:useLocalDpi xmlns:a14="http://schemas.microsoft.com/office/drawing/2010/main" val="0"/>
                        </a:ext>
                      </a:extLst>
                    </a:blip>
                    <a:stretch>
                      <a:fillRect/>
                    </a:stretch>
                  </pic:blipFill>
                  <pic:spPr>
                    <a:xfrm>
                      <a:off x="0" y="0"/>
                      <a:ext cx="5449155" cy="3232816"/>
                    </a:xfrm>
                    <a:prstGeom prst="rect">
                      <a:avLst/>
                    </a:prstGeom>
                  </pic:spPr>
                </pic:pic>
              </a:graphicData>
            </a:graphic>
          </wp:inline>
        </w:drawing>
      </w:r>
    </w:p>
    <w:p w14:paraId="138CA3FE" w14:textId="77777777" w:rsidR="00EF53FB" w:rsidRPr="00015584" w:rsidRDefault="00EF53FB" w:rsidP="00EF53FB">
      <w:pPr>
        <w:pStyle w:val="Caption"/>
        <w:rPr>
          <w:lang w:val="en-AU"/>
        </w:rPr>
      </w:pPr>
      <w:r w:rsidRPr="00015584">
        <w:rPr>
          <w:lang w:val="en-AU"/>
        </w:rPr>
        <w:t xml:space="preserve">Figure </w:t>
      </w:r>
      <w:r w:rsidR="00184837" w:rsidRPr="00015584">
        <w:rPr>
          <w:lang w:val="en-AU"/>
        </w:rPr>
        <w:fldChar w:fldCharType="begin"/>
      </w:r>
      <w:r w:rsidR="00184837" w:rsidRPr="00015584">
        <w:rPr>
          <w:lang w:val="en-AU"/>
        </w:rPr>
        <w:instrText xml:space="preserve"> SEQ Figure \* ARABIC </w:instrText>
      </w:r>
      <w:r w:rsidR="00184837" w:rsidRPr="00015584">
        <w:rPr>
          <w:lang w:val="en-AU"/>
        </w:rPr>
        <w:fldChar w:fldCharType="separate"/>
      </w:r>
      <w:r w:rsidR="00645BFD">
        <w:rPr>
          <w:noProof/>
          <w:lang w:val="en-AU"/>
        </w:rPr>
        <w:t>8</w:t>
      </w:r>
      <w:r w:rsidR="00184837" w:rsidRPr="00015584">
        <w:rPr>
          <w:noProof/>
          <w:lang w:val="en-AU"/>
        </w:rPr>
        <w:fldChar w:fldCharType="end"/>
      </w:r>
      <w:r w:rsidRPr="00015584">
        <w:rPr>
          <w:lang w:val="en-AU"/>
        </w:rPr>
        <w:t>: Teacher Creates Assignment, Checkpoints and Test Set Use Case</w:t>
      </w:r>
    </w:p>
    <w:p w14:paraId="157C00E5" w14:textId="77777777" w:rsidR="00EF53FB" w:rsidRPr="00015584" w:rsidRDefault="00EF53FB" w:rsidP="00EF53FB">
      <w:pPr>
        <w:keepNext/>
        <w:rPr>
          <w:lang w:val="en-AU"/>
        </w:rPr>
      </w:pPr>
      <w:r w:rsidRPr="00015584">
        <w:rPr>
          <w:noProof/>
          <w:lang w:val="en-AU"/>
        </w:rPr>
        <w:lastRenderedPageBreak/>
        <w:drawing>
          <wp:inline distT="0" distB="0" distL="0" distR="0" wp14:anchorId="35567889" wp14:editId="515AEED1">
            <wp:extent cx="5307496" cy="3390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_and_Submit_Assignment.png"/>
                    <pic:cNvPicPr/>
                  </pic:nvPicPr>
                  <pic:blipFill>
                    <a:blip r:embed="rId37">
                      <a:extLst>
                        <a:ext uri="{28A0092B-C50C-407E-A947-70E740481C1C}">
                          <a14:useLocalDpi xmlns:a14="http://schemas.microsoft.com/office/drawing/2010/main" val="0"/>
                        </a:ext>
                      </a:extLst>
                    </a:blip>
                    <a:stretch>
                      <a:fillRect/>
                    </a:stretch>
                  </pic:blipFill>
                  <pic:spPr>
                    <a:xfrm>
                      <a:off x="0" y="0"/>
                      <a:ext cx="5313365" cy="3394650"/>
                    </a:xfrm>
                    <a:prstGeom prst="rect">
                      <a:avLst/>
                    </a:prstGeom>
                  </pic:spPr>
                </pic:pic>
              </a:graphicData>
            </a:graphic>
          </wp:inline>
        </w:drawing>
      </w:r>
    </w:p>
    <w:p w14:paraId="513B1ED1" w14:textId="77777777" w:rsidR="00EF53FB" w:rsidRPr="00015584" w:rsidRDefault="00EF53FB" w:rsidP="00EF53FB">
      <w:pPr>
        <w:pStyle w:val="Caption"/>
        <w:rPr>
          <w:lang w:val="en-AU"/>
        </w:rPr>
      </w:pPr>
      <w:r w:rsidRPr="00015584">
        <w:rPr>
          <w:lang w:val="en-AU"/>
        </w:rPr>
        <w:t xml:space="preserve">Figure </w:t>
      </w:r>
      <w:r w:rsidR="00184837" w:rsidRPr="00015584">
        <w:rPr>
          <w:lang w:val="en-AU"/>
        </w:rPr>
        <w:fldChar w:fldCharType="begin"/>
      </w:r>
      <w:r w:rsidR="00184837" w:rsidRPr="00015584">
        <w:rPr>
          <w:lang w:val="en-AU"/>
        </w:rPr>
        <w:instrText xml:space="preserve"> SEQ Figure \* ARABIC </w:instrText>
      </w:r>
      <w:r w:rsidR="00184837" w:rsidRPr="00015584">
        <w:rPr>
          <w:lang w:val="en-AU"/>
        </w:rPr>
        <w:fldChar w:fldCharType="separate"/>
      </w:r>
      <w:r w:rsidR="00645BFD">
        <w:rPr>
          <w:noProof/>
          <w:lang w:val="en-AU"/>
        </w:rPr>
        <w:t>9</w:t>
      </w:r>
      <w:r w:rsidR="00184837" w:rsidRPr="00015584">
        <w:rPr>
          <w:noProof/>
          <w:lang w:val="en-AU"/>
        </w:rPr>
        <w:fldChar w:fldCharType="end"/>
      </w:r>
      <w:r w:rsidRPr="00015584">
        <w:rPr>
          <w:lang w:val="en-AU"/>
        </w:rPr>
        <w:t>: Student Tests and Submits Assignment</w:t>
      </w:r>
    </w:p>
    <w:p w14:paraId="641A18A8" w14:textId="77777777" w:rsidR="00EF53FB" w:rsidRPr="00015584" w:rsidRDefault="00EF53FB" w:rsidP="00EF53FB">
      <w:pPr>
        <w:keepNext/>
        <w:rPr>
          <w:lang w:val="en-AU"/>
        </w:rPr>
      </w:pPr>
      <w:r w:rsidRPr="00015584">
        <w:rPr>
          <w:noProof/>
          <w:lang w:val="en-AU"/>
        </w:rPr>
        <w:drawing>
          <wp:inline distT="0" distB="0" distL="0" distR="0" wp14:anchorId="2888B9F8" wp14:editId="2053241B">
            <wp:extent cx="5114925" cy="3238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view_Submissions.png"/>
                    <pic:cNvPicPr/>
                  </pic:nvPicPr>
                  <pic:blipFill>
                    <a:blip r:embed="rId38">
                      <a:extLst>
                        <a:ext uri="{28A0092B-C50C-407E-A947-70E740481C1C}">
                          <a14:useLocalDpi xmlns:a14="http://schemas.microsoft.com/office/drawing/2010/main" val="0"/>
                        </a:ext>
                      </a:extLst>
                    </a:blip>
                    <a:stretch>
                      <a:fillRect/>
                    </a:stretch>
                  </pic:blipFill>
                  <pic:spPr>
                    <a:xfrm>
                      <a:off x="0" y="0"/>
                      <a:ext cx="5122648" cy="3243796"/>
                    </a:xfrm>
                    <a:prstGeom prst="rect">
                      <a:avLst/>
                    </a:prstGeom>
                  </pic:spPr>
                </pic:pic>
              </a:graphicData>
            </a:graphic>
          </wp:inline>
        </w:drawing>
      </w:r>
    </w:p>
    <w:p w14:paraId="5830D1FA" w14:textId="77777777" w:rsidR="00EF53FB" w:rsidRPr="00015584" w:rsidRDefault="00EF53FB" w:rsidP="00EF53FB">
      <w:pPr>
        <w:pStyle w:val="Caption"/>
        <w:rPr>
          <w:lang w:val="en-AU"/>
        </w:rPr>
      </w:pPr>
      <w:r w:rsidRPr="00015584">
        <w:rPr>
          <w:lang w:val="en-AU"/>
        </w:rPr>
        <w:t xml:space="preserve">Figure </w:t>
      </w:r>
      <w:r w:rsidR="00184837" w:rsidRPr="00015584">
        <w:rPr>
          <w:lang w:val="en-AU"/>
        </w:rPr>
        <w:fldChar w:fldCharType="begin"/>
      </w:r>
      <w:r w:rsidR="00184837" w:rsidRPr="00015584">
        <w:rPr>
          <w:lang w:val="en-AU"/>
        </w:rPr>
        <w:instrText xml:space="preserve"> SEQ Figure \* ARA</w:instrText>
      </w:r>
      <w:r w:rsidR="00184837" w:rsidRPr="00015584">
        <w:rPr>
          <w:lang w:val="en-AU"/>
        </w:rPr>
        <w:instrText xml:space="preserve">BIC </w:instrText>
      </w:r>
      <w:r w:rsidR="00184837" w:rsidRPr="00015584">
        <w:rPr>
          <w:lang w:val="en-AU"/>
        </w:rPr>
        <w:fldChar w:fldCharType="separate"/>
      </w:r>
      <w:r w:rsidR="00645BFD">
        <w:rPr>
          <w:noProof/>
          <w:lang w:val="en-AU"/>
        </w:rPr>
        <w:t>10</w:t>
      </w:r>
      <w:r w:rsidR="00184837" w:rsidRPr="00015584">
        <w:rPr>
          <w:noProof/>
          <w:lang w:val="en-AU"/>
        </w:rPr>
        <w:fldChar w:fldCharType="end"/>
      </w:r>
      <w:r w:rsidRPr="00015584">
        <w:rPr>
          <w:lang w:val="en-AU"/>
        </w:rPr>
        <w:t>: Teacher Reviews Submissions</w:t>
      </w:r>
    </w:p>
    <w:p w14:paraId="63F441B4" w14:textId="77777777" w:rsidR="00EF53FB" w:rsidRPr="00015584" w:rsidRDefault="00EF53FB" w:rsidP="00EF53FB">
      <w:pPr>
        <w:pStyle w:val="Heading2"/>
      </w:pPr>
      <w:bookmarkStart w:id="113" w:name="_Ref403328890"/>
      <w:bookmarkStart w:id="114" w:name="_Ref403328892"/>
      <w:bookmarkStart w:id="115" w:name="_Toc403336582"/>
      <w:bookmarkStart w:id="116" w:name="_Toc403371503"/>
      <w:r w:rsidRPr="00015584">
        <w:lastRenderedPageBreak/>
        <w:t xml:space="preserve">New </w:t>
      </w:r>
      <w:r w:rsidR="00C77E4E" w:rsidRPr="00015584">
        <w:t>CodeHandIn</w:t>
      </w:r>
      <w:r w:rsidRPr="00015584">
        <w:t xml:space="preserve"> </w:t>
      </w:r>
      <w:r w:rsidR="00766210" w:rsidRPr="00015584">
        <w:t>Screenshots</w:t>
      </w:r>
      <w:bookmarkEnd w:id="113"/>
      <w:bookmarkEnd w:id="114"/>
      <w:bookmarkEnd w:id="115"/>
      <w:bookmarkEnd w:id="116"/>
    </w:p>
    <w:p w14:paraId="2C898716" w14:textId="77777777" w:rsidR="006D31AA" w:rsidRPr="00015584" w:rsidRDefault="006D31AA" w:rsidP="006D31AA">
      <w:pPr>
        <w:keepNext/>
        <w:rPr>
          <w:lang w:val="en-AU"/>
        </w:rPr>
      </w:pPr>
      <w:r w:rsidRPr="00015584">
        <w:rPr>
          <w:bCs/>
          <w:noProof/>
          <w:lang w:val="en-AU"/>
        </w:rPr>
        <mc:AlternateContent>
          <mc:Choice Requires="wpg">
            <w:drawing>
              <wp:inline distT="0" distB="0" distL="0" distR="0" wp14:anchorId="309CDE73" wp14:editId="0D0EB5ED">
                <wp:extent cx="4183200" cy="4924800"/>
                <wp:effectExtent l="0" t="0" r="8255" b="9525"/>
                <wp:docPr id="17" name="Group 17"/>
                <wp:cNvGraphicFramePr/>
                <a:graphic xmlns:a="http://schemas.openxmlformats.org/drawingml/2006/main">
                  <a:graphicData uri="http://schemas.microsoft.com/office/word/2010/wordprocessingGroup">
                    <wpg:wgp>
                      <wpg:cNvGrpSpPr/>
                      <wpg:grpSpPr>
                        <a:xfrm>
                          <a:off x="0" y="0"/>
                          <a:ext cx="4183200" cy="4924800"/>
                          <a:chOff x="0" y="0"/>
                          <a:chExt cx="4182745" cy="4924425"/>
                        </a:xfrm>
                      </wpg:grpSpPr>
                      <pic:pic xmlns:pic="http://schemas.openxmlformats.org/drawingml/2006/picture">
                        <pic:nvPicPr>
                          <pic:cNvPr id="12" name="Picture 1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182745" cy="4924425"/>
                          </a:xfrm>
                          <a:prstGeom prst="rect">
                            <a:avLst/>
                          </a:prstGeom>
                        </pic:spPr>
                      </pic:pic>
                      <wps:wsp>
                        <wps:cNvPr id="16" name="Text Box 16"/>
                        <wps:cNvSpPr txBox="1"/>
                        <wps:spPr>
                          <a:xfrm>
                            <a:off x="61708" y="594640"/>
                            <a:ext cx="2080800" cy="1234159"/>
                          </a:xfrm>
                          <a:prstGeom prst="rect">
                            <a:avLst/>
                          </a:prstGeom>
                          <a:solidFill>
                            <a:schemeClr val="lt1">
                              <a:alpha val="6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4074814" w14:textId="77777777" w:rsidR="00A87459" w:rsidRDefault="00A87459" w:rsidP="006D31AA"/>
                            <w:p w14:paraId="7664EAB3" w14:textId="77777777" w:rsidR="00A87459" w:rsidRDefault="00A87459" w:rsidP="006D31AA"/>
                            <w:p w14:paraId="188CC127" w14:textId="77777777" w:rsidR="00A87459" w:rsidRDefault="00A87459" w:rsidP="006D31AA">
                              <w:r>
                                <w:t>Other submission plugin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09CDE73" id="Group 17" o:spid="_x0000_s1106" style="width:329.4pt;height:387.8pt;mso-position-horizontal-relative:char;mso-position-vertical-relative:line" coordsize="41827,49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">
                <v:shape id="Picture 12" o:spid="_x0000_s1107" type="#_x0000_t75" style="position:absolute;width:41827;height:492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0S0jBAAAA2wAAAA8AAABkcnMvZG93bnJldi54bWxET0uLwjAQvgv+hzDC3jRdDyJdo0hZdS8r&#10;+Fo8Ds3YFptJSaK2/34jCN7m43vObNGaWtzJ+cqygs9RAoI4t7riQsHxsBpOQfiArLG2TAo68rCY&#10;93szTLV98I7u+1CIGMI+RQVlCE0qpc9LMuhHtiGO3MU6gyFCV0jt8BHDTS3HSTKRBiuODSU2lJWU&#10;X/c3o6D4PR0m326Tdeft32Zt2+xUrTqlPgbt8gtEoDa8xS/3j47zx/D8JR4g5/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B0S0jBAAAA2wAAAA8AAAAAAAAAAAAAAAAAnwIA&#10;AGRycy9kb3ducmV2LnhtbFBLBQYAAAAABAAEAPcAAACNAwAAAAA=&#10;">
                  <v:imagedata r:id="rId40" o:title=""/>
                  <v:path arrowok="t"/>
                </v:shape>
                <v:shape id="Text Box 16" o:spid="_x0000_s1108" type="#_x0000_t202" style="position:absolute;left:617;top:5946;width:20808;height:12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NQC8EA&#10;AADbAAAADwAAAGRycy9kb3ducmV2LnhtbERPTWuDQBC9B/IflgnklqwxIMG6Sgik9NBCa9JDb4M7&#10;VdGdFXer9t93C4Xe5vE+JysW04uJRtdaVnDYRyCIK6tbrhXcb9fdCYTzyBp7y6TgmxwU+XqVYart&#10;zG80lb4WIYRdigoa74dUSlc1ZNDt7UAcuE87GvQBjrXUI84h3PQyjqJEGmw5NDQ40KWhqiu/jILH&#10;Lp7lsyb90Z4Wfr0n5vjyHiu13SznBxCeFv8v/nM/6TA/gd9fwgEy/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TUAvBAAAA2wAAAA8AAAAAAAAAAAAAAAAAmAIAAGRycy9kb3du&#10;cmV2LnhtbFBLBQYAAAAABAAEAPUAAACGAwAAAAA=&#10;" fillcolor="white [3201]" strokeweight=".5pt">
                  <v:fill opacity="42662f"/>
                  <v:textbox>
                    <w:txbxContent>
                      <w:p w14:paraId="14074814" w14:textId="77777777" w:rsidR="00A87459" w:rsidRDefault="00A87459" w:rsidP="006D31AA"/>
                      <w:p w14:paraId="7664EAB3" w14:textId="77777777" w:rsidR="00A87459" w:rsidRDefault="00A87459" w:rsidP="006D31AA"/>
                      <w:p w14:paraId="188CC127" w14:textId="77777777" w:rsidR="00A87459" w:rsidRDefault="00A87459" w:rsidP="006D31AA">
                        <w:r>
                          <w:t>Other submission plugin options</w:t>
                        </w:r>
                      </w:p>
                    </w:txbxContent>
                  </v:textbox>
                </v:shape>
                <w10:anchorlock/>
              </v:group>
            </w:pict>
          </mc:Fallback>
        </mc:AlternateContent>
      </w:r>
    </w:p>
    <w:p w14:paraId="331011AA" w14:textId="77777777" w:rsidR="006D31AA" w:rsidRPr="00015584" w:rsidRDefault="006D31AA" w:rsidP="006D31AA">
      <w:pPr>
        <w:pStyle w:val="Caption"/>
        <w:rPr>
          <w:lang w:val="en-AU"/>
        </w:rPr>
      </w:pPr>
      <w:bookmarkStart w:id="117" w:name="_Ref402993672"/>
      <w:r w:rsidRPr="00015584">
        <w:rPr>
          <w:lang w:val="en-AU"/>
        </w:rPr>
        <w:t xml:space="preserve">Figure </w:t>
      </w:r>
      <w:r w:rsidRPr="00015584">
        <w:rPr>
          <w:lang w:val="en-AU"/>
        </w:rPr>
        <w:fldChar w:fldCharType="begin"/>
      </w:r>
      <w:r w:rsidRPr="00015584">
        <w:rPr>
          <w:lang w:val="en-AU"/>
        </w:rPr>
        <w:instrText xml:space="preserve"> SEQ Figure \* ARABIC </w:instrText>
      </w:r>
      <w:r w:rsidRPr="00015584">
        <w:rPr>
          <w:lang w:val="en-AU"/>
        </w:rPr>
        <w:fldChar w:fldCharType="separate"/>
      </w:r>
      <w:r w:rsidR="00645BFD">
        <w:rPr>
          <w:noProof/>
          <w:lang w:val="en-AU"/>
        </w:rPr>
        <w:t>11</w:t>
      </w:r>
      <w:r w:rsidRPr="00015584">
        <w:rPr>
          <w:lang w:val="en-AU"/>
        </w:rPr>
        <w:fldChar w:fldCharType="end"/>
      </w:r>
      <w:bookmarkEnd w:id="117"/>
      <w:r w:rsidRPr="00015584">
        <w:rPr>
          <w:lang w:val="en-AU"/>
        </w:rPr>
        <w:t xml:space="preserve">: </w:t>
      </w:r>
      <w:r w:rsidR="00EF53FB" w:rsidRPr="00015584">
        <w:rPr>
          <w:lang w:val="en-AU"/>
        </w:rPr>
        <w:t>T</w:t>
      </w:r>
      <w:r w:rsidRPr="00015584">
        <w:rPr>
          <w:lang w:val="en-AU"/>
        </w:rPr>
        <w:t xml:space="preserve">he high level </w:t>
      </w:r>
      <w:r w:rsidR="00C77E4E" w:rsidRPr="00015584">
        <w:rPr>
          <w:lang w:val="en-AU"/>
        </w:rPr>
        <w:t>CodeHandIn</w:t>
      </w:r>
      <w:r w:rsidRPr="00015584">
        <w:rPr>
          <w:lang w:val="en-AU"/>
        </w:rPr>
        <w:t xml:space="preserve"> options</w:t>
      </w:r>
      <w:r w:rsidR="00EF53FB" w:rsidRPr="00015584">
        <w:rPr>
          <w:lang w:val="en-AU"/>
        </w:rPr>
        <w:t xml:space="preserve"> for creating a </w:t>
      </w:r>
      <w:r w:rsidR="00C77E4E" w:rsidRPr="00015584">
        <w:rPr>
          <w:lang w:val="en-AU"/>
        </w:rPr>
        <w:t>CodeHandIn</w:t>
      </w:r>
      <w:r w:rsidR="00EF53FB" w:rsidRPr="00015584">
        <w:rPr>
          <w:lang w:val="en-AU"/>
        </w:rPr>
        <w:t xml:space="preserve"> through the web interface</w:t>
      </w:r>
    </w:p>
    <w:p w14:paraId="0A8262DB" w14:textId="77777777" w:rsidR="006D31AA" w:rsidRPr="00015584" w:rsidRDefault="006D31AA" w:rsidP="006D31AA">
      <w:pPr>
        <w:keepNext/>
        <w:rPr>
          <w:lang w:val="en-AU"/>
        </w:rPr>
      </w:pPr>
      <w:r w:rsidRPr="00015584">
        <w:rPr>
          <w:noProof/>
          <w:lang w:val="en-AU"/>
        </w:rPr>
        <w:lastRenderedPageBreak/>
        <w:drawing>
          <wp:inline distT="0" distB="0" distL="0" distR="0" wp14:anchorId="0865F7E7" wp14:editId="4AE4123D">
            <wp:extent cx="2145600" cy="47844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2.png"/>
                    <pic:cNvPicPr/>
                  </pic:nvPicPr>
                  <pic:blipFill>
                    <a:blip r:embed="rId41">
                      <a:extLst>
                        <a:ext uri="{28A0092B-C50C-407E-A947-70E740481C1C}">
                          <a14:useLocalDpi xmlns:a14="http://schemas.microsoft.com/office/drawing/2010/main" val="0"/>
                        </a:ext>
                      </a:extLst>
                    </a:blip>
                    <a:stretch>
                      <a:fillRect/>
                    </a:stretch>
                  </pic:blipFill>
                  <pic:spPr>
                    <a:xfrm>
                      <a:off x="0" y="0"/>
                      <a:ext cx="2145600" cy="4784400"/>
                    </a:xfrm>
                    <a:prstGeom prst="rect">
                      <a:avLst/>
                    </a:prstGeom>
                  </pic:spPr>
                </pic:pic>
              </a:graphicData>
            </a:graphic>
          </wp:inline>
        </w:drawing>
      </w:r>
    </w:p>
    <w:p w14:paraId="47171299" w14:textId="5DADF558" w:rsidR="006D31AA" w:rsidRPr="00015584" w:rsidRDefault="006D31AA" w:rsidP="006D31AA">
      <w:pPr>
        <w:pStyle w:val="Caption"/>
        <w:rPr>
          <w:lang w:val="en-AU"/>
        </w:rPr>
      </w:pPr>
      <w:bookmarkStart w:id="118" w:name="_Ref402993676"/>
      <w:r w:rsidRPr="00015584">
        <w:rPr>
          <w:lang w:val="en-AU"/>
        </w:rPr>
        <w:t xml:space="preserve">Figure </w:t>
      </w:r>
      <w:r w:rsidRPr="00015584">
        <w:rPr>
          <w:lang w:val="en-AU"/>
        </w:rPr>
        <w:fldChar w:fldCharType="begin"/>
      </w:r>
      <w:r w:rsidRPr="00015584">
        <w:rPr>
          <w:lang w:val="en-AU"/>
        </w:rPr>
        <w:instrText xml:space="preserve"> SEQ Figure \* ARABIC </w:instrText>
      </w:r>
      <w:r w:rsidRPr="00015584">
        <w:rPr>
          <w:lang w:val="en-AU"/>
        </w:rPr>
        <w:fldChar w:fldCharType="separate"/>
      </w:r>
      <w:r w:rsidR="00645BFD">
        <w:rPr>
          <w:noProof/>
          <w:lang w:val="en-AU"/>
        </w:rPr>
        <w:t>12</w:t>
      </w:r>
      <w:r w:rsidRPr="00015584">
        <w:rPr>
          <w:lang w:val="en-AU"/>
        </w:rPr>
        <w:fldChar w:fldCharType="end"/>
      </w:r>
      <w:bookmarkEnd w:id="118"/>
      <w:r w:rsidRPr="00015584">
        <w:rPr>
          <w:lang w:val="en-AU"/>
        </w:rPr>
        <w:t>:</w:t>
      </w:r>
      <w:r w:rsidR="00117016">
        <w:rPr>
          <w:lang w:val="en-AU"/>
        </w:rPr>
        <w:t xml:space="preserve"> Continuation of </w:t>
      </w:r>
      <w:r w:rsidR="00117016">
        <w:rPr>
          <w:lang w:val="en-AU"/>
        </w:rPr>
        <w:fldChar w:fldCharType="begin"/>
      </w:r>
      <w:r w:rsidR="00117016">
        <w:rPr>
          <w:lang w:val="en-AU"/>
        </w:rPr>
        <w:instrText xml:space="preserve"> REF _Ref402993672 \h </w:instrText>
      </w:r>
      <w:r w:rsidR="00117016">
        <w:rPr>
          <w:lang w:val="en-AU"/>
        </w:rPr>
      </w:r>
      <w:r w:rsidR="00117016">
        <w:rPr>
          <w:lang w:val="en-AU"/>
        </w:rPr>
        <w:fldChar w:fldCharType="separate"/>
      </w:r>
      <w:r w:rsidR="00117016" w:rsidRPr="00015584">
        <w:rPr>
          <w:lang w:val="en-AU"/>
        </w:rPr>
        <w:t xml:space="preserve">Figure </w:t>
      </w:r>
      <w:r w:rsidR="00117016">
        <w:rPr>
          <w:noProof/>
          <w:lang w:val="en-AU"/>
        </w:rPr>
        <w:t>11</w:t>
      </w:r>
      <w:r w:rsidR="00117016">
        <w:rPr>
          <w:lang w:val="en-AU"/>
        </w:rPr>
        <w:fldChar w:fldCharType="end"/>
      </w:r>
      <w:r w:rsidR="00117016">
        <w:rPr>
          <w:lang w:val="en-AU"/>
        </w:rPr>
        <w:t>,</w:t>
      </w:r>
      <w:r w:rsidRPr="00015584">
        <w:rPr>
          <w:lang w:val="en-AU"/>
        </w:rPr>
        <w:t xml:space="preserve"> Checkpoint and some test definition fields</w:t>
      </w:r>
      <w:r w:rsidR="00EF53FB" w:rsidRPr="00015584">
        <w:rPr>
          <w:lang w:val="en-AU"/>
        </w:rPr>
        <w:t xml:space="preserve"> for creating a </w:t>
      </w:r>
      <w:r w:rsidR="00C77E4E" w:rsidRPr="00015584">
        <w:rPr>
          <w:lang w:val="en-AU"/>
        </w:rPr>
        <w:t>CodeHandIn</w:t>
      </w:r>
      <w:r w:rsidR="00EF53FB" w:rsidRPr="00015584">
        <w:rPr>
          <w:lang w:val="en-AU"/>
        </w:rPr>
        <w:t xml:space="preserve"> through the web interface</w:t>
      </w:r>
      <w:bookmarkStart w:id="119" w:name="_GoBack"/>
      <w:bookmarkEnd w:id="119"/>
    </w:p>
    <w:p w14:paraId="5B314368" w14:textId="77777777" w:rsidR="006D31AA" w:rsidRPr="00015584" w:rsidRDefault="006D31AA" w:rsidP="006D31AA">
      <w:pPr>
        <w:keepNext/>
        <w:rPr>
          <w:lang w:val="en-AU"/>
        </w:rPr>
      </w:pPr>
      <w:r w:rsidRPr="00015584">
        <w:rPr>
          <w:noProof/>
          <w:lang w:val="en-AU"/>
        </w:rPr>
        <w:lastRenderedPageBreak/>
        <w:drawing>
          <wp:inline distT="0" distB="0" distL="0" distR="0" wp14:anchorId="2A9C8647" wp14:editId="51D81CA5">
            <wp:extent cx="3974825" cy="507682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3.png"/>
                    <pic:cNvPicPr/>
                  </pic:nvPicPr>
                  <pic:blipFill>
                    <a:blip r:embed="rId42">
                      <a:extLst>
                        <a:ext uri="{28A0092B-C50C-407E-A947-70E740481C1C}">
                          <a14:useLocalDpi xmlns:a14="http://schemas.microsoft.com/office/drawing/2010/main" val="0"/>
                        </a:ext>
                      </a:extLst>
                    </a:blip>
                    <a:stretch>
                      <a:fillRect/>
                    </a:stretch>
                  </pic:blipFill>
                  <pic:spPr>
                    <a:xfrm>
                      <a:off x="0" y="0"/>
                      <a:ext cx="3979933" cy="5083350"/>
                    </a:xfrm>
                    <a:prstGeom prst="rect">
                      <a:avLst/>
                    </a:prstGeom>
                  </pic:spPr>
                </pic:pic>
              </a:graphicData>
            </a:graphic>
          </wp:inline>
        </w:drawing>
      </w:r>
    </w:p>
    <w:p w14:paraId="0BF3E618" w14:textId="77777777" w:rsidR="00EC7798" w:rsidRPr="00015584" w:rsidRDefault="00EC7798" w:rsidP="00EC7798">
      <w:pPr>
        <w:pStyle w:val="Caption"/>
        <w:rPr>
          <w:lang w:val="en-AU"/>
        </w:rPr>
      </w:pPr>
      <w:r w:rsidRPr="00015584">
        <w:rPr>
          <w:lang w:val="en-AU"/>
        </w:rPr>
        <w:t xml:space="preserve">Figure </w:t>
      </w:r>
      <w:r w:rsidRPr="00015584">
        <w:rPr>
          <w:lang w:val="en-AU"/>
        </w:rPr>
        <w:fldChar w:fldCharType="begin"/>
      </w:r>
      <w:r w:rsidRPr="00015584">
        <w:rPr>
          <w:lang w:val="en-AU"/>
        </w:rPr>
        <w:instrText xml:space="preserve"> SEQ Figure \* ARABIC </w:instrText>
      </w:r>
      <w:r w:rsidRPr="00015584">
        <w:rPr>
          <w:lang w:val="en-AU"/>
        </w:rPr>
        <w:fldChar w:fldCharType="separate"/>
      </w:r>
      <w:r w:rsidR="00645BFD">
        <w:rPr>
          <w:noProof/>
          <w:lang w:val="en-AU"/>
        </w:rPr>
        <w:t>13</w:t>
      </w:r>
      <w:r w:rsidRPr="00015584">
        <w:rPr>
          <w:lang w:val="en-AU"/>
        </w:rPr>
        <w:fldChar w:fldCharType="end"/>
      </w:r>
      <w:r w:rsidRPr="00015584">
        <w:rPr>
          <w:lang w:val="en-AU"/>
        </w:rPr>
        <w:t xml:space="preserve">: The Input, Output and Output error fields used in defining a tests for creating a </w:t>
      </w:r>
      <w:r w:rsidR="00C77E4E" w:rsidRPr="00015584">
        <w:rPr>
          <w:lang w:val="en-AU"/>
        </w:rPr>
        <w:t>CodeHandIn</w:t>
      </w:r>
      <w:r w:rsidRPr="00015584">
        <w:rPr>
          <w:lang w:val="en-AU"/>
        </w:rPr>
        <w:t xml:space="preserve"> through the web interface </w:t>
      </w:r>
    </w:p>
    <w:p w14:paraId="26CEDD1E" w14:textId="77777777" w:rsidR="00EC7798" w:rsidRPr="00015584" w:rsidRDefault="003F0DDE" w:rsidP="006D31AA">
      <w:pPr>
        <w:pStyle w:val="Caption"/>
        <w:rPr>
          <w:lang w:val="en-AU"/>
        </w:rPr>
      </w:pPr>
      <w:bookmarkStart w:id="120" w:name="_Ref402993678"/>
      <w:r w:rsidRPr="00015584">
        <w:rPr>
          <w:noProof/>
          <w:lang w:val="en-AU"/>
        </w:rPr>
        <mc:AlternateContent>
          <mc:Choice Requires="wpg">
            <w:drawing>
              <wp:inline distT="0" distB="0" distL="0" distR="0" wp14:anchorId="6ACFD163" wp14:editId="41A0AEF0">
                <wp:extent cx="5543550" cy="2246630"/>
                <wp:effectExtent l="0" t="0" r="0" b="20320"/>
                <wp:docPr id="100" name="Group 100"/>
                <wp:cNvGraphicFramePr/>
                <a:graphic xmlns:a="http://schemas.openxmlformats.org/drawingml/2006/main">
                  <a:graphicData uri="http://schemas.microsoft.com/office/word/2010/wordprocessingGroup">
                    <wpg:wgp>
                      <wpg:cNvGrpSpPr/>
                      <wpg:grpSpPr>
                        <a:xfrm>
                          <a:off x="0" y="0"/>
                          <a:ext cx="5543550" cy="2246630"/>
                          <a:chOff x="0" y="0"/>
                          <a:chExt cx="5543550" cy="2246630"/>
                        </a:xfrm>
                      </wpg:grpSpPr>
                      <pic:pic xmlns:pic="http://schemas.openxmlformats.org/drawingml/2006/picture">
                        <pic:nvPicPr>
                          <pic:cNvPr id="18" name="Picture 18"/>
                          <pic:cNvPicPr>
                            <a:picLocks noChangeAspect="1"/>
                          </pic:cNvPicPr>
                        </pic:nvPicPr>
                        <pic:blipFill rotWithShape="1">
                          <a:blip r:embed="rId15">
                            <a:extLst>
                              <a:ext uri="{28A0092B-C50C-407E-A947-70E740481C1C}">
                                <a14:useLocalDpi xmlns:a14="http://schemas.microsoft.com/office/drawing/2010/main" val="0"/>
                              </a:ext>
                            </a:extLst>
                          </a:blip>
                          <a:srcRect r="27303"/>
                          <a:stretch/>
                        </pic:blipFill>
                        <pic:spPr bwMode="auto">
                          <a:xfrm>
                            <a:off x="0" y="0"/>
                            <a:ext cx="5334000" cy="2246630"/>
                          </a:xfrm>
                          <a:prstGeom prst="rect">
                            <a:avLst/>
                          </a:prstGeom>
                          <a:noFill/>
                          <a:ln>
                            <a:noFill/>
                          </a:ln>
                          <a:extLst>
                            <a:ext uri="{53640926-AAD7-44D8-BBD7-CCE9431645EC}">
                              <a14:shadowObscured xmlns:a14="http://schemas.microsoft.com/office/drawing/2010/main"/>
                            </a:ext>
                          </a:extLst>
                        </pic:spPr>
                      </pic:pic>
                      <wps:wsp>
                        <wps:cNvPr id="30" name="Rectangle 30"/>
                        <wps:cNvSpPr/>
                        <wps:spPr>
                          <a:xfrm>
                            <a:off x="0" y="285750"/>
                            <a:ext cx="5334000" cy="1790700"/>
                          </a:xfrm>
                          <a:prstGeom prst="rect">
                            <a:avLst/>
                          </a:prstGeom>
                          <a:solidFill>
                            <a:schemeClr val="bg1">
                              <a:alpha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2657475" y="2076450"/>
                            <a:ext cx="2676525" cy="170180"/>
                          </a:xfrm>
                          <a:prstGeom prst="rect">
                            <a:avLst/>
                          </a:prstGeom>
                          <a:solidFill>
                            <a:schemeClr val="bg1">
                              <a:alpha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1514475" y="2076450"/>
                            <a:ext cx="1143000" cy="170180"/>
                          </a:xfrm>
                          <a:prstGeom prst="rect">
                            <a:avLst/>
                          </a:prstGeom>
                          <a:noFill/>
                          <a:ln w="31750" cmpd="dbl">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0" y="2076450"/>
                            <a:ext cx="1514475" cy="170180"/>
                          </a:xfrm>
                          <a:prstGeom prst="rect">
                            <a:avLst/>
                          </a:prstGeom>
                          <a:solidFill>
                            <a:schemeClr val="bg1">
                              <a:alpha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Straight Arrow Connector 90"/>
                        <wps:cNvCnPr/>
                        <wps:spPr>
                          <a:xfrm flipH="1">
                            <a:off x="2657475" y="1857375"/>
                            <a:ext cx="533400" cy="276225"/>
                          </a:xfrm>
                          <a:prstGeom prst="straightConnector1">
                            <a:avLst/>
                          </a:prstGeom>
                          <a:ln w="3492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Text Box 98"/>
                        <wps:cNvSpPr txBox="1"/>
                        <wps:spPr>
                          <a:xfrm>
                            <a:off x="3143250" y="1704975"/>
                            <a:ext cx="2400300" cy="541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258C5F" w14:textId="77777777" w:rsidR="00A87459" w:rsidRPr="003F0DDE" w:rsidRDefault="00A87459">
                              <w:pPr>
                                <w:rPr>
                                  <w:sz w:val="28"/>
                                </w:rPr>
                              </w:pPr>
                              <w:r w:rsidRPr="003F0DDE">
                                <w:rPr>
                                  <w:sz w:val="28"/>
                                </w:rPr>
                                <w:t>The new CodeHandIn 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ACFD163" id="Group 100" o:spid="_x0000_s1109" style="width:436.5pt;height:176.9pt;mso-position-horizontal-relative:char;mso-position-vertical-relative:line" coordsize="55435,22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">
                <v:shape id="Picture 18" o:spid="_x0000_s1110" type="#_x0000_t75" style="position:absolute;width:53340;height:224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DZavGAAAA2wAAAA8AAABkcnMvZG93bnJldi54bWxEj0FvwjAMhe9I+w+RJ+0G6TapQh0BTYxN&#10;G+ICgwM3q/Ha0sbpmgDl3+MDEjdb7/m9z5NZ7xp1oi5Ung08jxJQxLm3FRcGtr+fwzGoEJEtNp7J&#10;wIUCzKYPgwlm1p95TadNLJSEcMjQQBljm2kd8pIchpFviUX7853DKGtXaNvhWcJdo1+SJNUOK5aG&#10;Elual5TXm6MzUNPr8rhb1Ks6rb4O/x+LdPuzT415euzf30BF6uPdfLv+toIvsPKLDKCn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sNlq8YAAADbAAAADwAAAAAAAAAAAAAA&#10;AACfAgAAZHJzL2Rvd25yZXYueG1sUEsFBgAAAAAEAAQA9wAAAJIDAAAAAA==&#10;">
                  <v:imagedata r:id="rId16" o:title="" cropright="17893f"/>
                  <v:path arrowok="t"/>
                </v:shape>
                <v:rect id="Rectangle 30" o:spid="_x0000_s1111" style="position:absolute;top:2857;width:53340;height:17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oMyb8A&#10;AADbAAAADwAAAGRycy9kb3ducmV2LnhtbERPy4rCMBTdD/gP4QruxtTHDFKNMgz4wIEyvvaX5poW&#10;m5vSRK1/bxaCy8N5zxatrcSNGl86VjDoJyCIc6dLNgqOh+XnBIQPyBorx6TgQR4W887HDFPt7ryj&#10;2z4YEUPYp6igCKFOpfR5QRZ939XEkTu7xmKIsDFSN3iP4baSwyT5lhZLjg0F1vRbUH7ZX62CbP1n&#10;/1fyNKYhbf2XMz4z2USpXrf9mYII1Ia3+OXeaAWjuD5+iT9Az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OgzJvwAAANsAAAAPAAAAAAAAAAAAAAAAAJgCAABkcnMvZG93bnJl&#10;di54bWxQSwUGAAAAAAQABAD1AAAAhAMAAAAA&#10;" fillcolor="white [3212]" stroked="f" strokeweight="1pt">
                  <v:fill opacity="39321f"/>
                </v:rect>
                <v:rect id="Rectangle 32" o:spid="_x0000_s1112" style="position:absolute;left:26574;top:20764;width:26766;height:17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Q3JcMA&#10;AADbAAAADwAAAGRycy9kb3ducmV2LnhtbESP3WrCQBSE7wXfYTlC73RjbItEVxFBWxSC9ef+kD3d&#10;hGbPhuxW07d3hYKXw8x8w8yXna3FlVpfOVYwHiUgiAunKzYKzqfNcArCB2SNtWNS8Ecelot+b46Z&#10;djf+ousxGBEh7DNUUIbQZFL6oiSLfuQa4uh9u9ZiiLI1Urd4i3BbyzRJ3qXFiuNCiQ2tSyp+jr9W&#10;Qf6xt4etvLxSSjv/5ozPTT5V6mXQrWYgAnXhGf5vf2oFkxQeX+IPk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Q3JcMAAADbAAAADwAAAAAAAAAAAAAAAACYAgAAZHJzL2Rv&#10;d25yZXYueG1sUEsFBgAAAAAEAAQA9QAAAIgDAAAAAA==&#10;" fillcolor="white [3212]" stroked="f" strokeweight="1pt">
                  <v:fill opacity="39321f"/>
                </v:rect>
                <v:rect id="Rectangle 29" o:spid="_x0000_s1113" style="position:absolute;left:15144;top:20764;width:11430;height:17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BAIMYA&#10;AADbAAAADwAAAGRycy9kb3ducmV2LnhtbESPQWvCQBSE7wX/w/KEXkQ39dBqdBWxVIQitDGIx0f2&#10;mQR336bZrab99W5B6HGYmW+Y+bKzRlyo9bVjBU+jBARx4XTNpYJ8/zacgPABWaNxTAp+yMNy0XuY&#10;Y6rdlT/pkoVSRAj7FBVUITSplL6oyKIfuYY4eifXWgxRtqXULV4j3Bo5TpJnabHmuFBhQ+uKinP2&#10;bRV8vWx2h+z4m7/L14/BwWySrbG5Uo/9bjUDEagL/+F7e6sVjKfw9yX+AL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yBAIMYAAADbAAAADwAAAAAAAAAAAAAAAACYAgAAZHJz&#10;L2Rvd25yZXYueG1sUEsFBgAAAAAEAAQA9QAAAIsDAAAAAA==&#10;" filled="f" strokecolor="#00b0f0" strokeweight="2.5pt">
                  <v:stroke linestyle="thinThin"/>
                </v:rect>
                <v:rect id="Rectangle 35" o:spid="_x0000_s1114" style="position:absolute;top:20764;width:15144;height:17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2vUcIA&#10;AADbAAAADwAAAGRycy9kb3ducmV2LnhtbESPW2vCQBSE3wX/w3IE33RTb4TUVURoKy0Er++H7Okm&#10;NHs2ZLca/71bKPg4zMw3zHLd2VpcqfWVYwUv4wQEceF0xUbB+fQ2SkH4gKyxdkwK7uRhver3lphp&#10;d+MDXY/BiAhhn6GCMoQmk9IXJVn0Y9cQR+/btRZDlK2RusVbhNtaTpJkIS1WHBdKbGhbUvFz/LUK&#10;8o8vu3+XlxlN6NPPnfG5yVOlhoNu8woiUBee4f/2TiuYzuHvS/wB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a9RwgAAANsAAAAPAAAAAAAAAAAAAAAAAJgCAABkcnMvZG93&#10;bnJldi54bWxQSwUGAAAAAAQABAD1AAAAhwMAAAAA&#10;" fillcolor="white [3212]" stroked="f" strokeweight="1pt">
                  <v:fill opacity="39321f"/>
                </v:rect>
                <v:shape id="Straight Arrow Connector 90" o:spid="_x0000_s1115" type="#_x0000_t32" style="position:absolute;left:26574;top:18573;width:5334;height:27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2D8IAAADbAAAADwAAAGRycy9kb3ducmV2LnhtbERPTWvCQBC9C/6HZYTezMaCElNXCVZp&#10;LwWrbb2O2TEJZmdDdtXor3cPQo+P9z1bdKYWF2pdZVnBKIpBEOdWV1wo+NmthwkI55E11pZJwY0c&#10;LOb93gxTba/8TZetL0QIYZeigtL7JpXS5SUZdJFtiAN3tK1BH2BbSN3iNYSbWr7G8UQarDg0lNjQ&#10;sqT8tD0bBe/je/J3m+D596tZjffmI0sOm0ypl0GXvYHw1Pl/8dP9qRVMw/rwJfw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7+2D8IAAADbAAAADwAAAAAAAAAAAAAA&#10;AAChAgAAZHJzL2Rvd25yZXYueG1sUEsFBgAAAAAEAAQA+QAAAJADAAAAAA==&#10;" strokecolor="#00b0f0" strokeweight="2.75pt">
                  <v:stroke endarrow="block" joinstyle="miter"/>
                </v:shape>
                <v:shape id="Text Box 98" o:spid="_x0000_s1116" type="#_x0000_t202" style="position:absolute;left:31432;top:17049;width:24003;height:5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14:paraId="62258C5F" w14:textId="77777777" w:rsidR="00A87459" w:rsidRPr="003F0DDE" w:rsidRDefault="00A87459">
                        <w:pPr>
                          <w:rPr>
                            <w:sz w:val="28"/>
                          </w:rPr>
                        </w:pPr>
                        <w:r w:rsidRPr="003F0DDE">
                          <w:rPr>
                            <w:sz w:val="28"/>
                          </w:rPr>
                          <w:t>The new CodeHandIn Option</w:t>
                        </w:r>
                      </w:p>
                    </w:txbxContent>
                  </v:textbox>
                </v:shape>
                <w10:anchorlock/>
              </v:group>
            </w:pict>
          </mc:Fallback>
        </mc:AlternateContent>
      </w:r>
    </w:p>
    <w:p w14:paraId="69059CCA" w14:textId="77777777" w:rsidR="0045458C" w:rsidRPr="00015584" w:rsidRDefault="00EF53FB" w:rsidP="00EF53FB">
      <w:pPr>
        <w:pStyle w:val="Caption"/>
        <w:rPr>
          <w:lang w:val="en-AU"/>
        </w:rPr>
      </w:pPr>
      <w:bookmarkStart w:id="121" w:name="_Ref403313262"/>
      <w:bookmarkEnd w:id="120"/>
      <w:r w:rsidRPr="00015584">
        <w:rPr>
          <w:lang w:val="en-AU"/>
        </w:rPr>
        <w:t xml:space="preserve">Figure </w:t>
      </w:r>
      <w:r w:rsidR="00184837" w:rsidRPr="00015584">
        <w:rPr>
          <w:lang w:val="en-AU"/>
        </w:rPr>
        <w:fldChar w:fldCharType="begin"/>
      </w:r>
      <w:r w:rsidR="00184837" w:rsidRPr="00015584">
        <w:rPr>
          <w:lang w:val="en-AU"/>
        </w:rPr>
        <w:instrText xml:space="preserve"> SEQ Figure \* ARABIC </w:instrText>
      </w:r>
      <w:r w:rsidR="00184837" w:rsidRPr="00015584">
        <w:rPr>
          <w:lang w:val="en-AU"/>
        </w:rPr>
        <w:fldChar w:fldCharType="separate"/>
      </w:r>
      <w:r w:rsidR="00645BFD">
        <w:rPr>
          <w:noProof/>
          <w:lang w:val="en-AU"/>
        </w:rPr>
        <w:t>14</w:t>
      </w:r>
      <w:r w:rsidR="00184837" w:rsidRPr="00015584">
        <w:rPr>
          <w:noProof/>
          <w:lang w:val="en-AU"/>
        </w:rPr>
        <w:fldChar w:fldCharType="end"/>
      </w:r>
      <w:bookmarkEnd w:id="121"/>
      <w:r w:rsidRPr="00015584">
        <w:rPr>
          <w:lang w:val="en-AU"/>
        </w:rPr>
        <w:t xml:space="preserve">: The feedback option for regarding </w:t>
      </w:r>
      <w:r w:rsidR="00C77E4E" w:rsidRPr="00015584">
        <w:rPr>
          <w:lang w:val="en-AU"/>
        </w:rPr>
        <w:t>CodeHandIn</w:t>
      </w:r>
      <w:r w:rsidRPr="00015584">
        <w:rPr>
          <w:lang w:val="en-AU"/>
        </w:rPr>
        <w:t xml:space="preserve"> </w:t>
      </w:r>
      <w:r w:rsidR="006B4847" w:rsidRPr="00015584">
        <w:rPr>
          <w:lang w:val="en-AU"/>
        </w:rPr>
        <w:t xml:space="preserve">assignments </w:t>
      </w:r>
      <w:r w:rsidRPr="00015584">
        <w:rPr>
          <w:lang w:val="en-AU"/>
        </w:rPr>
        <w:t>through the web interface</w:t>
      </w:r>
    </w:p>
    <w:p w14:paraId="175CE9DF" w14:textId="0A38534F" w:rsidR="00EC16DB" w:rsidRPr="00015584" w:rsidRDefault="00BB1DE5" w:rsidP="00EC16DB">
      <w:pPr>
        <w:keepNext/>
        <w:rPr>
          <w:lang w:val="en-AU"/>
        </w:rPr>
      </w:pPr>
      <w:r w:rsidRPr="00015584">
        <w:rPr>
          <w:noProof/>
          <w:lang w:val="en-AU"/>
        </w:rPr>
        <w:lastRenderedPageBreak/>
        <mc:AlternateContent>
          <mc:Choice Requires="wps">
            <w:drawing>
              <wp:anchor distT="0" distB="0" distL="114300" distR="114300" simplePos="0" relativeHeight="251660288" behindDoc="0" locked="0" layoutInCell="1" allowOverlap="1" wp14:anchorId="4C63FD49" wp14:editId="32F8BA07">
                <wp:simplePos x="0" y="0"/>
                <wp:positionH relativeFrom="column">
                  <wp:posOffset>3686175</wp:posOffset>
                </wp:positionH>
                <wp:positionV relativeFrom="paragraph">
                  <wp:posOffset>85725</wp:posOffset>
                </wp:positionV>
                <wp:extent cx="2619375" cy="438150"/>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2619375"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E9B9EC" w14:textId="77777777" w:rsidR="00A87459" w:rsidRDefault="00A87459">
                            <w:r>
                              <w:t>Automatically calculated using the grader but can be manually overridden!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3FD49" id="Text Box 103" o:spid="_x0000_s1117" type="#_x0000_t202" style="position:absolute;margin-left:290.25pt;margin-top:6.75pt;width:206.25pt;height:3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" filled="f" stroked="f" strokeweight=".5pt">
                <v:textbox>
                  <w:txbxContent>
                    <w:p w14:paraId="34E9B9EC" w14:textId="77777777" w:rsidR="00A87459" w:rsidRDefault="00A87459">
                      <w:r>
                        <w:t>Automatically calculated using the grader but can be manually overridden!</w:t>
                      </w:r>
                    </w:p>
                  </w:txbxContent>
                </v:textbox>
              </v:shape>
            </w:pict>
          </mc:Fallback>
        </mc:AlternateContent>
      </w:r>
      <w:r w:rsidRPr="00015584">
        <w:rPr>
          <w:noProof/>
          <w:lang w:val="en-AU"/>
        </w:rPr>
        <mc:AlternateContent>
          <mc:Choice Requires="wps">
            <w:drawing>
              <wp:anchor distT="0" distB="0" distL="114300" distR="114300" simplePos="0" relativeHeight="251659264" behindDoc="0" locked="0" layoutInCell="1" allowOverlap="1" wp14:anchorId="0B057696" wp14:editId="6BA31C60">
                <wp:simplePos x="0" y="0"/>
                <wp:positionH relativeFrom="column">
                  <wp:posOffset>1685925</wp:posOffset>
                </wp:positionH>
                <wp:positionV relativeFrom="paragraph">
                  <wp:posOffset>161925</wp:posOffset>
                </wp:positionV>
                <wp:extent cx="2076450" cy="130810"/>
                <wp:effectExtent l="0" t="95250" r="19050" b="21590"/>
                <wp:wrapNone/>
                <wp:docPr id="102" name="Straight Arrow Connector 102"/>
                <wp:cNvGraphicFramePr/>
                <a:graphic xmlns:a="http://schemas.openxmlformats.org/drawingml/2006/main">
                  <a:graphicData uri="http://schemas.microsoft.com/office/word/2010/wordprocessingShape">
                    <wps:wsp>
                      <wps:cNvCnPr/>
                      <wps:spPr>
                        <a:xfrm flipH="1" flipV="1">
                          <a:off x="0" y="0"/>
                          <a:ext cx="2076450" cy="130810"/>
                        </a:xfrm>
                        <a:prstGeom prst="straightConnector1">
                          <a:avLst/>
                        </a:prstGeom>
                        <a:ln w="3492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2BB43F" id="Straight Arrow Connector 102" o:spid="_x0000_s1026" type="#_x0000_t32" style="position:absolute;margin-left:132.75pt;margin-top:12.75pt;width:163.5pt;height:10.3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" strokecolor="#00b0f0" strokeweight="2.75pt">
                <v:stroke endarrow="block" joinstyle="miter"/>
              </v:shape>
            </w:pict>
          </mc:Fallback>
        </mc:AlternateContent>
      </w:r>
      <w:r w:rsidR="00EC16DB" w:rsidRPr="00015584">
        <w:rPr>
          <w:noProof/>
          <w:lang w:val="en-AU"/>
        </w:rPr>
        <w:drawing>
          <wp:inline distT="0" distB="0" distL="0" distR="0" wp14:anchorId="6B847E71" wp14:editId="54F3A0B9">
            <wp:extent cx="4991100" cy="3878825"/>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05595" cy="3890090"/>
                    </a:xfrm>
                    <a:prstGeom prst="rect">
                      <a:avLst/>
                    </a:prstGeom>
                    <a:noFill/>
                    <a:ln>
                      <a:noFill/>
                    </a:ln>
                  </pic:spPr>
                </pic:pic>
              </a:graphicData>
            </a:graphic>
          </wp:inline>
        </w:drawing>
      </w:r>
    </w:p>
    <w:p w14:paraId="0CC8D5C9" w14:textId="19B87E1F" w:rsidR="00204EE2" w:rsidRPr="00015584" w:rsidRDefault="00EC16DB" w:rsidP="00204EE2">
      <w:pPr>
        <w:pStyle w:val="EndNoteBibliography"/>
        <w:spacing w:after="0"/>
        <w:ind w:left="720" w:hanging="720"/>
        <w:rPr>
          <w:i/>
          <w:iCs/>
          <w:color w:val="323232" w:themeColor="text2"/>
          <w:sz w:val="18"/>
          <w:szCs w:val="18"/>
          <w:lang w:val="en-AU"/>
        </w:rPr>
      </w:pPr>
      <w:bookmarkStart w:id="122" w:name="_Ref403061296"/>
      <w:r w:rsidRPr="00015584">
        <w:rPr>
          <w:lang w:val="en-AU"/>
        </w:rPr>
        <w:t xml:space="preserve">Figure </w:t>
      </w:r>
      <w:r w:rsidRPr="00015584">
        <w:rPr>
          <w:lang w:val="en-AU"/>
        </w:rPr>
        <w:fldChar w:fldCharType="begin"/>
      </w:r>
      <w:r w:rsidRPr="00015584">
        <w:rPr>
          <w:lang w:val="en-AU"/>
        </w:rPr>
        <w:instrText xml:space="preserve"> SEQ Figure \* ARABIC </w:instrText>
      </w:r>
      <w:r w:rsidRPr="00015584">
        <w:rPr>
          <w:lang w:val="en-AU"/>
        </w:rPr>
        <w:fldChar w:fldCharType="separate"/>
      </w:r>
      <w:r w:rsidR="00645BFD">
        <w:rPr>
          <w:lang w:val="en-AU"/>
        </w:rPr>
        <w:t>15</w:t>
      </w:r>
      <w:r w:rsidRPr="00015584">
        <w:rPr>
          <w:lang w:val="en-AU"/>
        </w:rPr>
        <w:fldChar w:fldCharType="end"/>
      </w:r>
      <w:bookmarkEnd w:id="122"/>
      <w:r w:rsidRPr="00015584">
        <w:rPr>
          <w:lang w:val="en-AU"/>
        </w:rPr>
        <w:t xml:space="preserve">: </w:t>
      </w:r>
      <w:r w:rsidR="00EC7798" w:rsidRPr="00015584">
        <w:rPr>
          <w:lang w:val="en-AU"/>
        </w:rPr>
        <w:t>S</w:t>
      </w:r>
      <w:r w:rsidRPr="00015584">
        <w:rPr>
          <w:lang w:val="en-AU"/>
        </w:rPr>
        <w:t>tyle assessment fields for the Feedback plugin</w:t>
      </w:r>
    </w:p>
    <w:p w14:paraId="6284C67C" w14:textId="06C950B7" w:rsidR="00031DAD" w:rsidRPr="00015584" w:rsidRDefault="00C039F1" w:rsidP="007E70FA">
      <w:pPr>
        <w:pStyle w:val="Caption"/>
        <w:rPr>
          <w:lang w:val="en-AU"/>
        </w:rPr>
      </w:pPr>
      <w:r w:rsidRPr="00015584">
        <w:rPr>
          <w:lang w:val="en-AU"/>
        </w:rPr>
        <w:fldChar w:fldCharType="begin"/>
      </w:r>
      <w:r w:rsidRPr="00015584">
        <w:rPr>
          <w:lang w:val="en-AU"/>
        </w:rPr>
        <w:instrText xml:space="preserve"> ADDIN </w:instrText>
      </w:r>
      <w:r w:rsidRPr="00015584">
        <w:rPr>
          <w:lang w:val="en-AU"/>
        </w:rPr>
        <w:fldChar w:fldCharType="end"/>
      </w:r>
    </w:p>
    <w:sectPr w:rsidR="00031DAD" w:rsidRPr="00015584">
      <w:headerReference w:type="default" r:id="rId44"/>
      <w:footerReference w:type="default" r:id="rId4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2B5839" w14:textId="77777777" w:rsidR="00184837" w:rsidRDefault="00184837" w:rsidP="000866DE">
      <w:pPr>
        <w:spacing w:after="0" w:line="240" w:lineRule="auto"/>
      </w:pPr>
      <w:r>
        <w:separator/>
      </w:r>
    </w:p>
  </w:endnote>
  <w:endnote w:type="continuationSeparator" w:id="0">
    <w:p w14:paraId="4CA58534" w14:textId="77777777" w:rsidR="00184837" w:rsidRDefault="00184837" w:rsidP="000866DE">
      <w:pPr>
        <w:spacing w:after="0" w:line="240" w:lineRule="auto"/>
      </w:pPr>
      <w:r>
        <w:continuationSeparator/>
      </w:r>
    </w:p>
  </w:endnote>
  <w:endnote w:type="continuationNotice" w:id="1">
    <w:p w14:paraId="211DB677" w14:textId="77777777" w:rsidR="00184837" w:rsidRDefault="0018483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3402169"/>
      <w:docPartObj>
        <w:docPartGallery w:val="Page Numbers (Bottom of Page)"/>
        <w:docPartUnique/>
      </w:docPartObj>
    </w:sdtPr>
    <w:sdtEndPr>
      <w:rPr>
        <w:noProof/>
      </w:rPr>
    </w:sdtEndPr>
    <w:sdtContent>
      <w:p w14:paraId="1ABF5EE9" w14:textId="77777777" w:rsidR="00A87459" w:rsidRDefault="00A87459">
        <w:pPr>
          <w:pStyle w:val="Footer"/>
          <w:jc w:val="right"/>
        </w:pPr>
        <w:r>
          <w:fldChar w:fldCharType="begin"/>
        </w:r>
        <w:r>
          <w:instrText xml:space="preserve"> PAGE   \* MERGEFORMAT </w:instrText>
        </w:r>
        <w:r>
          <w:fldChar w:fldCharType="separate"/>
        </w:r>
        <w:r w:rsidR="00117016">
          <w:rPr>
            <w:noProof/>
          </w:rPr>
          <w:t>41</w:t>
        </w:r>
        <w:r>
          <w:rPr>
            <w:noProof/>
          </w:rPr>
          <w:fldChar w:fldCharType="end"/>
        </w:r>
      </w:p>
    </w:sdtContent>
  </w:sdt>
  <w:p w14:paraId="3AA8DEA5" w14:textId="77777777" w:rsidR="00A87459" w:rsidRDefault="00A874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DE2C30" w14:textId="77777777" w:rsidR="00184837" w:rsidRDefault="00184837" w:rsidP="000866DE">
      <w:pPr>
        <w:spacing w:after="0" w:line="240" w:lineRule="auto"/>
      </w:pPr>
      <w:r>
        <w:separator/>
      </w:r>
    </w:p>
  </w:footnote>
  <w:footnote w:type="continuationSeparator" w:id="0">
    <w:p w14:paraId="116A48F2" w14:textId="77777777" w:rsidR="00184837" w:rsidRDefault="00184837" w:rsidP="000866DE">
      <w:pPr>
        <w:spacing w:after="0" w:line="240" w:lineRule="auto"/>
      </w:pPr>
      <w:r>
        <w:continuationSeparator/>
      </w:r>
    </w:p>
  </w:footnote>
  <w:footnote w:type="continuationNotice" w:id="1">
    <w:p w14:paraId="1FB0A865" w14:textId="77777777" w:rsidR="00184837" w:rsidRDefault="00184837">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6E10C2" w14:textId="77777777" w:rsidR="00A87459" w:rsidRDefault="00A8745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B3288"/>
    <w:multiLevelType w:val="hybridMultilevel"/>
    <w:tmpl w:val="63203F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5AE1304"/>
    <w:multiLevelType w:val="hybridMultilevel"/>
    <w:tmpl w:val="63424B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5CC0101"/>
    <w:multiLevelType w:val="hybridMultilevel"/>
    <w:tmpl w:val="575275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91064E6"/>
    <w:multiLevelType w:val="hybridMultilevel"/>
    <w:tmpl w:val="3CE20B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B672567"/>
    <w:multiLevelType w:val="hybridMultilevel"/>
    <w:tmpl w:val="117C01BC"/>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28D567B"/>
    <w:multiLevelType w:val="hybridMultilevel"/>
    <w:tmpl w:val="ED987606"/>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136A77F8"/>
    <w:multiLevelType w:val="hybridMultilevel"/>
    <w:tmpl w:val="747C47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482775B"/>
    <w:multiLevelType w:val="multilevel"/>
    <w:tmpl w:val="BC88437E"/>
    <w:lvl w:ilvl="0">
      <w:start w:val="1"/>
      <w:numFmt w:val="decimal"/>
      <w:pStyle w:val="Heading1"/>
      <w:lvlText w:val="%1"/>
      <w:lvlJc w:val="left"/>
      <w:pPr>
        <w:ind w:left="4402" w:hanging="432"/>
      </w:pPr>
    </w:lvl>
    <w:lvl w:ilvl="1">
      <w:start w:val="1"/>
      <w:numFmt w:val="decimal"/>
      <w:pStyle w:val="Heading2"/>
      <w:lvlText w:val="%1.%2"/>
      <w:lvlJc w:val="left"/>
      <w:pPr>
        <w:ind w:left="860" w:hanging="576"/>
      </w:pPr>
    </w:lvl>
    <w:lvl w:ilvl="2">
      <w:start w:val="1"/>
      <w:numFmt w:val="decimal"/>
      <w:pStyle w:val="Heading3"/>
      <w:lvlText w:val="%1.%2.%3"/>
      <w:lvlJc w:val="left"/>
      <w:pPr>
        <w:ind w:left="1571"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199C23A1"/>
    <w:multiLevelType w:val="hybridMultilevel"/>
    <w:tmpl w:val="431A93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2345506C"/>
    <w:multiLevelType w:val="hybridMultilevel"/>
    <w:tmpl w:val="08F032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27467265"/>
    <w:multiLevelType w:val="hybridMultilevel"/>
    <w:tmpl w:val="559E149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2F1150CE"/>
    <w:multiLevelType w:val="hybridMultilevel"/>
    <w:tmpl w:val="7C80A0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2F840A36"/>
    <w:multiLevelType w:val="hybridMultilevel"/>
    <w:tmpl w:val="B95CAB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40912E47"/>
    <w:multiLevelType w:val="multilevel"/>
    <w:tmpl w:val="0B449D90"/>
    <w:lvl w:ilvl="0">
      <w:start w:val="6"/>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46F45420"/>
    <w:multiLevelType w:val="hybridMultilevel"/>
    <w:tmpl w:val="A4F8427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47C05E26"/>
    <w:multiLevelType w:val="hybridMultilevel"/>
    <w:tmpl w:val="D2E07B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A4737E7"/>
    <w:multiLevelType w:val="hybridMultilevel"/>
    <w:tmpl w:val="9BC2D2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5E4E19EF"/>
    <w:multiLevelType w:val="hybridMultilevel"/>
    <w:tmpl w:val="2EDC3204"/>
    <w:lvl w:ilvl="0" w:tplc="0C09000F">
      <w:start w:val="1"/>
      <w:numFmt w:val="decimal"/>
      <w:lvlText w:val="%1."/>
      <w:lvlJc w:val="left"/>
      <w:pPr>
        <w:ind w:left="773" w:hanging="360"/>
      </w:pPr>
    </w:lvl>
    <w:lvl w:ilvl="1" w:tplc="0C090019" w:tentative="1">
      <w:start w:val="1"/>
      <w:numFmt w:val="lowerLetter"/>
      <w:lvlText w:val="%2."/>
      <w:lvlJc w:val="left"/>
      <w:pPr>
        <w:ind w:left="1493" w:hanging="360"/>
      </w:pPr>
    </w:lvl>
    <w:lvl w:ilvl="2" w:tplc="0C09001B" w:tentative="1">
      <w:start w:val="1"/>
      <w:numFmt w:val="lowerRoman"/>
      <w:lvlText w:val="%3."/>
      <w:lvlJc w:val="right"/>
      <w:pPr>
        <w:ind w:left="2213" w:hanging="180"/>
      </w:pPr>
    </w:lvl>
    <w:lvl w:ilvl="3" w:tplc="0C09000F" w:tentative="1">
      <w:start w:val="1"/>
      <w:numFmt w:val="decimal"/>
      <w:lvlText w:val="%4."/>
      <w:lvlJc w:val="left"/>
      <w:pPr>
        <w:ind w:left="2933" w:hanging="360"/>
      </w:pPr>
    </w:lvl>
    <w:lvl w:ilvl="4" w:tplc="0C090019" w:tentative="1">
      <w:start w:val="1"/>
      <w:numFmt w:val="lowerLetter"/>
      <w:lvlText w:val="%5."/>
      <w:lvlJc w:val="left"/>
      <w:pPr>
        <w:ind w:left="3653" w:hanging="360"/>
      </w:pPr>
    </w:lvl>
    <w:lvl w:ilvl="5" w:tplc="0C09001B" w:tentative="1">
      <w:start w:val="1"/>
      <w:numFmt w:val="lowerRoman"/>
      <w:lvlText w:val="%6."/>
      <w:lvlJc w:val="right"/>
      <w:pPr>
        <w:ind w:left="4373" w:hanging="180"/>
      </w:pPr>
    </w:lvl>
    <w:lvl w:ilvl="6" w:tplc="0C09000F" w:tentative="1">
      <w:start w:val="1"/>
      <w:numFmt w:val="decimal"/>
      <w:lvlText w:val="%7."/>
      <w:lvlJc w:val="left"/>
      <w:pPr>
        <w:ind w:left="5093" w:hanging="360"/>
      </w:pPr>
    </w:lvl>
    <w:lvl w:ilvl="7" w:tplc="0C090019" w:tentative="1">
      <w:start w:val="1"/>
      <w:numFmt w:val="lowerLetter"/>
      <w:lvlText w:val="%8."/>
      <w:lvlJc w:val="left"/>
      <w:pPr>
        <w:ind w:left="5813" w:hanging="360"/>
      </w:pPr>
    </w:lvl>
    <w:lvl w:ilvl="8" w:tplc="0C09001B" w:tentative="1">
      <w:start w:val="1"/>
      <w:numFmt w:val="lowerRoman"/>
      <w:lvlText w:val="%9."/>
      <w:lvlJc w:val="right"/>
      <w:pPr>
        <w:ind w:left="6533" w:hanging="180"/>
      </w:pPr>
    </w:lvl>
  </w:abstractNum>
  <w:abstractNum w:abstractNumId="18">
    <w:nsid w:val="612B05F2"/>
    <w:multiLevelType w:val="hybridMultilevel"/>
    <w:tmpl w:val="8E586C26"/>
    <w:lvl w:ilvl="0" w:tplc="0C090001">
      <w:start w:val="1"/>
      <w:numFmt w:val="bullet"/>
      <w:lvlText w:val=""/>
      <w:lvlJc w:val="left"/>
      <w:pPr>
        <w:ind w:left="774" w:hanging="360"/>
      </w:pPr>
      <w:rPr>
        <w:rFonts w:ascii="Symbol" w:hAnsi="Symbol" w:hint="default"/>
      </w:rPr>
    </w:lvl>
    <w:lvl w:ilvl="1" w:tplc="0C090003">
      <w:start w:val="1"/>
      <w:numFmt w:val="bullet"/>
      <w:lvlText w:val="o"/>
      <w:lvlJc w:val="left"/>
      <w:pPr>
        <w:ind w:left="1494" w:hanging="360"/>
      </w:pPr>
      <w:rPr>
        <w:rFonts w:ascii="Courier New" w:hAnsi="Courier New" w:cs="Courier New" w:hint="default"/>
      </w:rPr>
    </w:lvl>
    <w:lvl w:ilvl="2" w:tplc="0C090005" w:tentative="1">
      <w:start w:val="1"/>
      <w:numFmt w:val="bullet"/>
      <w:lvlText w:val=""/>
      <w:lvlJc w:val="left"/>
      <w:pPr>
        <w:ind w:left="2214" w:hanging="360"/>
      </w:pPr>
      <w:rPr>
        <w:rFonts w:ascii="Wingdings" w:hAnsi="Wingdings" w:hint="default"/>
      </w:rPr>
    </w:lvl>
    <w:lvl w:ilvl="3" w:tplc="0C090001" w:tentative="1">
      <w:start w:val="1"/>
      <w:numFmt w:val="bullet"/>
      <w:lvlText w:val=""/>
      <w:lvlJc w:val="left"/>
      <w:pPr>
        <w:ind w:left="2934" w:hanging="360"/>
      </w:pPr>
      <w:rPr>
        <w:rFonts w:ascii="Symbol" w:hAnsi="Symbol" w:hint="default"/>
      </w:rPr>
    </w:lvl>
    <w:lvl w:ilvl="4" w:tplc="0C090003" w:tentative="1">
      <w:start w:val="1"/>
      <w:numFmt w:val="bullet"/>
      <w:lvlText w:val="o"/>
      <w:lvlJc w:val="left"/>
      <w:pPr>
        <w:ind w:left="3654" w:hanging="360"/>
      </w:pPr>
      <w:rPr>
        <w:rFonts w:ascii="Courier New" w:hAnsi="Courier New" w:cs="Courier New" w:hint="default"/>
      </w:rPr>
    </w:lvl>
    <w:lvl w:ilvl="5" w:tplc="0C090005" w:tentative="1">
      <w:start w:val="1"/>
      <w:numFmt w:val="bullet"/>
      <w:lvlText w:val=""/>
      <w:lvlJc w:val="left"/>
      <w:pPr>
        <w:ind w:left="4374" w:hanging="360"/>
      </w:pPr>
      <w:rPr>
        <w:rFonts w:ascii="Wingdings" w:hAnsi="Wingdings" w:hint="default"/>
      </w:rPr>
    </w:lvl>
    <w:lvl w:ilvl="6" w:tplc="0C090001" w:tentative="1">
      <w:start w:val="1"/>
      <w:numFmt w:val="bullet"/>
      <w:lvlText w:val=""/>
      <w:lvlJc w:val="left"/>
      <w:pPr>
        <w:ind w:left="5094" w:hanging="360"/>
      </w:pPr>
      <w:rPr>
        <w:rFonts w:ascii="Symbol" w:hAnsi="Symbol" w:hint="default"/>
      </w:rPr>
    </w:lvl>
    <w:lvl w:ilvl="7" w:tplc="0C090003" w:tentative="1">
      <w:start w:val="1"/>
      <w:numFmt w:val="bullet"/>
      <w:lvlText w:val="o"/>
      <w:lvlJc w:val="left"/>
      <w:pPr>
        <w:ind w:left="5814" w:hanging="360"/>
      </w:pPr>
      <w:rPr>
        <w:rFonts w:ascii="Courier New" w:hAnsi="Courier New" w:cs="Courier New" w:hint="default"/>
      </w:rPr>
    </w:lvl>
    <w:lvl w:ilvl="8" w:tplc="0C090005" w:tentative="1">
      <w:start w:val="1"/>
      <w:numFmt w:val="bullet"/>
      <w:lvlText w:val=""/>
      <w:lvlJc w:val="left"/>
      <w:pPr>
        <w:ind w:left="6534" w:hanging="360"/>
      </w:pPr>
      <w:rPr>
        <w:rFonts w:ascii="Wingdings" w:hAnsi="Wingdings" w:hint="default"/>
      </w:rPr>
    </w:lvl>
  </w:abstractNum>
  <w:abstractNum w:abstractNumId="19">
    <w:nsid w:val="61F25612"/>
    <w:multiLevelType w:val="hybridMultilevel"/>
    <w:tmpl w:val="619041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63225184"/>
    <w:multiLevelType w:val="hybridMultilevel"/>
    <w:tmpl w:val="7638E4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657B69A0"/>
    <w:multiLevelType w:val="hybridMultilevel"/>
    <w:tmpl w:val="BE6839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65E2617A"/>
    <w:multiLevelType w:val="hybridMultilevel"/>
    <w:tmpl w:val="BFE8B2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681D5BB3"/>
    <w:multiLevelType w:val="hybridMultilevel"/>
    <w:tmpl w:val="7A6280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755B00B0"/>
    <w:multiLevelType w:val="hybridMultilevel"/>
    <w:tmpl w:val="414089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75DE07F8"/>
    <w:multiLevelType w:val="hybridMultilevel"/>
    <w:tmpl w:val="A96875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7BE000D4"/>
    <w:multiLevelType w:val="hybridMultilevel"/>
    <w:tmpl w:val="B38A2F16"/>
    <w:lvl w:ilvl="0" w:tplc="EF6A3AE4">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7DF74633"/>
    <w:multiLevelType w:val="hybridMultilevel"/>
    <w:tmpl w:val="86AAA7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15"/>
  </w:num>
  <w:num w:numId="4">
    <w:abstractNumId w:val="26"/>
  </w:num>
  <w:num w:numId="5">
    <w:abstractNumId w:val="20"/>
  </w:num>
  <w:num w:numId="6">
    <w:abstractNumId w:val="9"/>
  </w:num>
  <w:num w:numId="7">
    <w:abstractNumId w:val="6"/>
  </w:num>
  <w:num w:numId="8">
    <w:abstractNumId w:val="1"/>
  </w:num>
  <w:num w:numId="9">
    <w:abstractNumId w:val="18"/>
  </w:num>
  <w:num w:numId="10">
    <w:abstractNumId w:val="3"/>
  </w:num>
  <w:num w:numId="11">
    <w:abstractNumId w:val="5"/>
  </w:num>
  <w:num w:numId="12">
    <w:abstractNumId w:val="19"/>
  </w:num>
  <w:num w:numId="13">
    <w:abstractNumId w:val="4"/>
  </w:num>
  <w:num w:numId="14">
    <w:abstractNumId w:val="11"/>
  </w:num>
  <w:num w:numId="15">
    <w:abstractNumId w:val="23"/>
  </w:num>
  <w:num w:numId="16">
    <w:abstractNumId w:val="10"/>
  </w:num>
  <w:num w:numId="17">
    <w:abstractNumId w:val="14"/>
  </w:num>
  <w:num w:numId="18">
    <w:abstractNumId w:val="17"/>
  </w:num>
  <w:num w:numId="19">
    <w:abstractNumId w:val="21"/>
  </w:num>
  <w:num w:numId="20">
    <w:abstractNumId w:val="12"/>
  </w:num>
  <w:num w:numId="21">
    <w:abstractNumId w:val="27"/>
  </w:num>
  <w:num w:numId="22">
    <w:abstractNumId w:val="13"/>
  </w:num>
  <w:num w:numId="23">
    <w:abstractNumId w:val="25"/>
  </w:num>
  <w:num w:numId="24">
    <w:abstractNumId w:val="2"/>
  </w:num>
  <w:num w:numId="25">
    <w:abstractNumId w:val="16"/>
  </w:num>
  <w:num w:numId="26">
    <w:abstractNumId w:val="22"/>
  </w:num>
  <w:num w:numId="27">
    <w:abstractNumId w:val="24"/>
  </w:num>
  <w:num w:numId="28">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rw09z05bazsdae59rd5vrt4pxss9spdx9zs&quot;&gt;4G_LTE&lt;record-ids&gt;&lt;item&gt;93&lt;/item&gt;&lt;item&gt;96&lt;/item&gt;&lt;item&gt;97&lt;/item&gt;&lt;item&gt;98&lt;/item&gt;&lt;item&gt;102&lt;/item&gt;&lt;item&gt;103&lt;/item&gt;&lt;item&gt;106&lt;/item&gt;&lt;item&gt;111&lt;/item&gt;&lt;item&gt;112&lt;/item&gt;&lt;item&gt;115&lt;/item&gt;&lt;item&gt;149&lt;/item&gt;&lt;item&gt;150&lt;/item&gt;&lt;item&gt;151&lt;/item&gt;&lt;item&gt;152&lt;/item&gt;&lt;item&gt;153&lt;/item&gt;&lt;item&gt;154&lt;/item&gt;&lt;item&gt;155&lt;/item&gt;&lt;item&gt;156&lt;/item&gt;&lt;item&gt;157&lt;/item&gt;&lt;item&gt;158&lt;/item&gt;&lt;item&gt;159&lt;/item&gt;&lt;item&gt;160&lt;/item&gt;&lt;item&gt;162&lt;/item&gt;&lt;item&gt;163&lt;/item&gt;&lt;item&gt;165&lt;/item&gt;&lt;item&gt;167&lt;/item&gt;&lt;item&gt;168&lt;/item&gt;&lt;item&gt;169&lt;/item&gt;&lt;item&gt;170&lt;/item&gt;&lt;item&gt;171&lt;/item&gt;&lt;item&gt;172&lt;/item&gt;&lt;item&gt;173&lt;/item&gt;&lt;item&gt;174&lt;/item&gt;&lt;item&gt;175&lt;/item&gt;&lt;item&gt;176&lt;/item&gt;&lt;item&gt;179&lt;/item&gt;&lt;item&gt;180&lt;/item&gt;&lt;item&gt;181&lt;/item&gt;&lt;item&gt;182&lt;/item&gt;&lt;item&gt;183&lt;/item&gt;&lt;item&gt;184&lt;/item&gt;&lt;item&gt;186&lt;/item&gt;&lt;item&gt;187&lt;/item&gt;&lt;item&gt;188&lt;/item&gt;&lt;item&gt;189&lt;/item&gt;&lt;item&gt;190&lt;/item&gt;&lt;item&gt;191&lt;/item&gt;&lt;/record-ids&gt;&lt;/item&gt;&lt;/Libraries&gt;"/>
  </w:docVars>
  <w:rsids>
    <w:rsidRoot w:val="00DE66EA"/>
    <w:rsid w:val="00003F27"/>
    <w:rsid w:val="00006688"/>
    <w:rsid w:val="00013AC9"/>
    <w:rsid w:val="00015584"/>
    <w:rsid w:val="000238CC"/>
    <w:rsid w:val="00024A5D"/>
    <w:rsid w:val="000263D3"/>
    <w:rsid w:val="0003110C"/>
    <w:rsid w:val="00031B9E"/>
    <w:rsid w:val="00031DAD"/>
    <w:rsid w:val="000373A8"/>
    <w:rsid w:val="000376F5"/>
    <w:rsid w:val="00041125"/>
    <w:rsid w:val="00044258"/>
    <w:rsid w:val="00045853"/>
    <w:rsid w:val="000468B9"/>
    <w:rsid w:val="00053CF7"/>
    <w:rsid w:val="0005481D"/>
    <w:rsid w:val="00074A4D"/>
    <w:rsid w:val="0007545D"/>
    <w:rsid w:val="000802EA"/>
    <w:rsid w:val="0008163A"/>
    <w:rsid w:val="00084FD2"/>
    <w:rsid w:val="000856DB"/>
    <w:rsid w:val="000866DE"/>
    <w:rsid w:val="00091532"/>
    <w:rsid w:val="000919F2"/>
    <w:rsid w:val="000A1F49"/>
    <w:rsid w:val="000A22BA"/>
    <w:rsid w:val="000A3CB9"/>
    <w:rsid w:val="000A4B65"/>
    <w:rsid w:val="000A7C5B"/>
    <w:rsid w:val="000B1C2A"/>
    <w:rsid w:val="000B501A"/>
    <w:rsid w:val="000B5AC9"/>
    <w:rsid w:val="000B68F4"/>
    <w:rsid w:val="000B68FE"/>
    <w:rsid w:val="000B6E43"/>
    <w:rsid w:val="000B7C9F"/>
    <w:rsid w:val="000C1CDE"/>
    <w:rsid w:val="000C368B"/>
    <w:rsid w:val="000C4671"/>
    <w:rsid w:val="000D1488"/>
    <w:rsid w:val="000D75E9"/>
    <w:rsid w:val="000E0C0E"/>
    <w:rsid w:val="000E5BCD"/>
    <w:rsid w:val="000E5E12"/>
    <w:rsid w:val="000E70A5"/>
    <w:rsid w:val="000F091F"/>
    <w:rsid w:val="000F47F1"/>
    <w:rsid w:val="000F552B"/>
    <w:rsid w:val="000F5BD9"/>
    <w:rsid w:val="000F6728"/>
    <w:rsid w:val="000F76E2"/>
    <w:rsid w:val="0010549E"/>
    <w:rsid w:val="00107D54"/>
    <w:rsid w:val="00113904"/>
    <w:rsid w:val="00117016"/>
    <w:rsid w:val="001205C5"/>
    <w:rsid w:val="00120A38"/>
    <w:rsid w:val="00122356"/>
    <w:rsid w:val="0012514A"/>
    <w:rsid w:val="001277B4"/>
    <w:rsid w:val="001329D8"/>
    <w:rsid w:val="001336A3"/>
    <w:rsid w:val="001348B3"/>
    <w:rsid w:val="00141038"/>
    <w:rsid w:val="00146E6B"/>
    <w:rsid w:val="00150227"/>
    <w:rsid w:val="001535D6"/>
    <w:rsid w:val="00154242"/>
    <w:rsid w:val="001554CB"/>
    <w:rsid w:val="001579EA"/>
    <w:rsid w:val="00161872"/>
    <w:rsid w:val="001622A0"/>
    <w:rsid w:val="00174443"/>
    <w:rsid w:val="00183F8E"/>
    <w:rsid w:val="00184837"/>
    <w:rsid w:val="00187047"/>
    <w:rsid w:val="00190DBB"/>
    <w:rsid w:val="00191E2D"/>
    <w:rsid w:val="0019443A"/>
    <w:rsid w:val="00195509"/>
    <w:rsid w:val="001977B4"/>
    <w:rsid w:val="001A0322"/>
    <w:rsid w:val="001A1627"/>
    <w:rsid w:val="001A49B6"/>
    <w:rsid w:val="001A7E22"/>
    <w:rsid w:val="001B2438"/>
    <w:rsid w:val="001B3D0E"/>
    <w:rsid w:val="001C02D4"/>
    <w:rsid w:val="001C3553"/>
    <w:rsid w:val="001D0645"/>
    <w:rsid w:val="001D1205"/>
    <w:rsid w:val="001D1CE5"/>
    <w:rsid w:val="001D7F79"/>
    <w:rsid w:val="001E2105"/>
    <w:rsid w:val="001F2E07"/>
    <w:rsid w:val="001F3F6B"/>
    <w:rsid w:val="001F52EE"/>
    <w:rsid w:val="001F679C"/>
    <w:rsid w:val="0020109F"/>
    <w:rsid w:val="00202127"/>
    <w:rsid w:val="00203E21"/>
    <w:rsid w:val="00204EE2"/>
    <w:rsid w:val="00205834"/>
    <w:rsid w:val="00211B71"/>
    <w:rsid w:val="00215C05"/>
    <w:rsid w:val="0021665C"/>
    <w:rsid w:val="00216A66"/>
    <w:rsid w:val="00220FEF"/>
    <w:rsid w:val="002210E2"/>
    <w:rsid w:val="002212CB"/>
    <w:rsid w:val="00221CF2"/>
    <w:rsid w:val="00236B39"/>
    <w:rsid w:val="00241EB0"/>
    <w:rsid w:val="002442AF"/>
    <w:rsid w:val="0024466B"/>
    <w:rsid w:val="0024545B"/>
    <w:rsid w:val="00247344"/>
    <w:rsid w:val="00247A7D"/>
    <w:rsid w:val="002524BE"/>
    <w:rsid w:val="00254D1B"/>
    <w:rsid w:val="00255BA8"/>
    <w:rsid w:val="002562C9"/>
    <w:rsid w:val="00262EE7"/>
    <w:rsid w:val="002653F5"/>
    <w:rsid w:val="002709DB"/>
    <w:rsid w:val="00275033"/>
    <w:rsid w:val="0028701B"/>
    <w:rsid w:val="00287588"/>
    <w:rsid w:val="00290034"/>
    <w:rsid w:val="00294B7A"/>
    <w:rsid w:val="002A1C42"/>
    <w:rsid w:val="002A2DD4"/>
    <w:rsid w:val="002A34EE"/>
    <w:rsid w:val="002B0F22"/>
    <w:rsid w:val="002B1D15"/>
    <w:rsid w:val="002B3131"/>
    <w:rsid w:val="002C21BC"/>
    <w:rsid w:val="002C3A15"/>
    <w:rsid w:val="002D0178"/>
    <w:rsid w:val="002D2DB9"/>
    <w:rsid w:val="002D5AF7"/>
    <w:rsid w:val="002D662C"/>
    <w:rsid w:val="002E1E70"/>
    <w:rsid w:val="002E31D6"/>
    <w:rsid w:val="002E5C51"/>
    <w:rsid w:val="002E6728"/>
    <w:rsid w:val="002F2118"/>
    <w:rsid w:val="002F447D"/>
    <w:rsid w:val="002F59F1"/>
    <w:rsid w:val="00303775"/>
    <w:rsid w:val="00305133"/>
    <w:rsid w:val="003057EB"/>
    <w:rsid w:val="003062B1"/>
    <w:rsid w:val="00312565"/>
    <w:rsid w:val="00320D3D"/>
    <w:rsid w:val="00323EC7"/>
    <w:rsid w:val="0032453F"/>
    <w:rsid w:val="00333464"/>
    <w:rsid w:val="003405C2"/>
    <w:rsid w:val="00340A4F"/>
    <w:rsid w:val="00341DB9"/>
    <w:rsid w:val="00347E64"/>
    <w:rsid w:val="00347ECE"/>
    <w:rsid w:val="00355479"/>
    <w:rsid w:val="003637A4"/>
    <w:rsid w:val="00364198"/>
    <w:rsid w:val="00364761"/>
    <w:rsid w:val="00364947"/>
    <w:rsid w:val="00371476"/>
    <w:rsid w:val="00373F18"/>
    <w:rsid w:val="00377D1B"/>
    <w:rsid w:val="00381FDC"/>
    <w:rsid w:val="00382381"/>
    <w:rsid w:val="00390CD4"/>
    <w:rsid w:val="00396928"/>
    <w:rsid w:val="003A566B"/>
    <w:rsid w:val="003A6A9D"/>
    <w:rsid w:val="003B0717"/>
    <w:rsid w:val="003B30B9"/>
    <w:rsid w:val="003C5B70"/>
    <w:rsid w:val="003C6B0D"/>
    <w:rsid w:val="003C7A09"/>
    <w:rsid w:val="003D0B0A"/>
    <w:rsid w:val="003D4315"/>
    <w:rsid w:val="003D5036"/>
    <w:rsid w:val="003D7DA9"/>
    <w:rsid w:val="003D7E25"/>
    <w:rsid w:val="003E0214"/>
    <w:rsid w:val="003E3781"/>
    <w:rsid w:val="003E4429"/>
    <w:rsid w:val="003E5AD4"/>
    <w:rsid w:val="003E7D06"/>
    <w:rsid w:val="003F0DDE"/>
    <w:rsid w:val="003F5B34"/>
    <w:rsid w:val="003F5FAA"/>
    <w:rsid w:val="003F6C7F"/>
    <w:rsid w:val="003F7248"/>
    <w:rsid w:val="00401CC8"/>
    <w:rsid w:val="004161E5"/>
    <w:rsid w:val="0042057F"/>
    <w:rsid w:val="004312D1"/>
    <w:rsid w:val="00434959"/>
    <w:rsid w:val="00440BE4"/>
    <w:rsid w:val="00441187"/>
    <w:rsid w:val="00443D13"/>
    <w:rsid w:val="004458DD"/>
    <w:rsid w:val="00451326"/>
    <w:rsid w:val="0045458C"/>
    <w:rsid w:val="00460FEB"/>
    <w:rsid w:val="004614AA"/>
    <w:rsid w:val="00465720"/>
    <w:rsid w:val="004678F4"/>
    <w:rsid w:val="0047022D"/>
    <w:rsid w:val="00474BA0"/>
    <w:rsid w:val="004775CA"/>
    <w:rsid w:val="004859DE"/>
    <w:rsid w:val="00487FAC"/>
    <w:rsid w:val="00491B8D"/>
    <w:rsid w:val="00492D6C"/>
    <w:rsid w:val="00495E83"/>
    <w:rsid w:val="004A00E8"/>
    <w:rsid w:val="004A2A4B"/>
    <w:rsid w:val="004B500F"/>
    <w:rsid w:val="004B5F32"/>
    <w:rsid w:val="004B61E8"/>
    <w:rsid w:val="004B6850"/>
    <w:rsid w:val="004B764F"/>
    <w:rsid w:val="004C3391"/>
    <w:rsid w:val="004C5CA8"/>
    <w:rsid w:val="004D6490"/>
    <w:rsid w:val="004E3210"/>
    <w:rsid w:val="004E45F4"/>
    <w:rsid w:val="004F4205"/>
    <w:rsid w:val="005028A0"/>
    <w:rsid w:val="00504DE7"/>
    <w:rsid w:val="00505884"/>
    <w:rsid w:val="00510AD3"/>
    <w:rsid w:val="005146A6"/>
    <w:rsid w:val="00514AA3"/>
    <w:rsid w:val="00517842"/>
    <w:rsid w:val="00525344"/>
    <w:rsid w:val="00530869"/>
    <w:rsid w:val="00535E88"/>
    <w:rsid w:val="0053732C"/>
    <w:rsid w:val="005469E4"/>
    <w:rsid w:val="00551406"/>
    <w:rsid w:val="00552FB1"/>
    <w:rsid w:val="00554BDD"/>
    <w:rsid w:val="005570B3"/>
    <w:rsid w:val="00566488"/>
    <w:rsid w:val="005677F9"/>
    <w:rsid w:val="005773D6"/>
    <w:rsid w:val="00577BDD"/>
    <w:rsid w:val="005839CD"/>
    <w:rsid w:val="00585A8C"/>
    <w:rsid w:val="0058729F"/>
    <w:rsid w:val="00587EDF"/>
    <w:rsid w:val="005A3988"/>
    <w:rsid w:val="005A61FB"/>
    <w:rsid w:val="005A67C1"/>
    <w:rsid w:val="005A6DA7"/>
    <w:rsid w:val="005C1619"/>
    <w:rsid w:val="005C534A"/>
    <w:rsid w:val="005C7428"/>
    <w:rsid w:val="005D1090"/>
    <w:rsid w:val="005D3605"/>
    <w:rsid w:val="005D48AE"/>
    <w:rsid w:val="005D6FE0"/>
    <w:rsid w:val="005D703C"/>
    <w:rsid w:val="005D71F8"/>
    <w:rsid w:val="005D7DC9"/>
    <w:rsid w:val="005E128C"/>
    <w:rsid w:val="005E24CC"/>
    <w:rsid w:val="005E3977"/>
    <w:rsid w:val="005E586A"/>
    <w:rsid w:val="005F50B9"/>
    <w:rsid w:val="0060009E"/>
    <w:rsid w:val="0060209F"/>
    <w:rsid w:val="0060222E"/>
    <w:rsid w:val="006054B4"/>
    <w:rsid w:val="0060561F"/>
    <w:rsid w:val="0061206A"/>
    <w:rsid w:val="006131FB"/>
    <w:rsid w:val="00613446"/>
    <w:rsid w:val="00614103"/>
    <w:rsid w:val="00614A7D"/>
    <w:rsid w:val="0062559E"/>
    <w:rsid w:val="0063213D"/>
    <w:rsid w:val="00635070"/>
    <w:rsid w:val="006350BC"/>
    <w:rsid w:val="00636C3B"/>
    <w:rsid w:val="00645BFD"/>
    <w:rsid w:val="0065223B"/>
    <w:rsid w:val="00656CA2"/>
    <w:rsid w:val="006620CD"/>
    <w:rsid w:val="00664878"/>
    <w:rsid w:val="006659F4"/>
    <w:rsid w:val="006665AA"/>
    <w:rsid w:val="00687895"/>
    <w:rsid w:val="00692068"/>
    <w:rsid w:val="0069692F"/>
    <w:rsid w:val="006A00EA"/>
    <w:rsid w:val="006A6CDB"/>
    <w:rsid w:val="006A7C9E"/>
    <w:rsid w:val="006B2C79"/>
    <w:rsid w:val="006B4847"/>
    <w:rsid w:val="006B541B"/>
    <w:rsid w:val="006B6283"/>
    <w:rsid w:val="006C015F"/>
    <w:rsid w:val="006C0DB8"/>
    <w:rsid w:val="006C7764"/>
    <w:rsid w:val="006D08DC"/>
    <w:rsid w:val="006D2293"/>
    <w:rsid w:val="006D31AA"/>
    <w:rsid w:val="006E04D3"/>
    <w:rsid w:val="006F2CD0"/>
    <w:rsid w:val="006F573C"/>
    <w:rsid w:val="00702DD4"/>
    <w:rsid w:val="00703514"/>
    <w:rsid w:val="00705647"/>
    <w:rsid w:val="0071017B"/>
    <w:rsid w:val="00712EF2"/>
    <w:rsid w:val="0071327B"/>
    <w:rsid w:val="00713DC1"/>
    <w:rsid w:val="007202FF"/>
    <w:rsid w:val="007236FD"/>
    <w:rsid w:val="00724C23"/>
    <w:rsid w:val="00726A5B"/>
    <w:rsid w:val="007304A4"/>
    <w:rsid w:val="007306B0"/>
    <w:rsid w:val="00733113"/>
    <w:rsid w:val="007412D9"/>
    <w:rsid w:val="0074153A"/>
    <w:rsid w:val="00741985"/>
    <w:rsid w:val="00742310"/>
    <w:rsid w:val="00742F1D"/>
    <w:rsid w:val="007502B3"/>
    <w:rsid w:val="00750BA1"/>
    <w:rsid w:val="00754143"/>
    <w:rsid w:val="0075482A"/>
    <w:rsid w:val="00755C4B"/>
    <w:rsid w:val="00757E66"/>
    <w:rsid w:val="00764B40"/>
    <w:rsid w:val="00764E5A"/>
    <w:rsid w:val="00766210"/>
    <w:rsid w:val="0076784C"/>
    <w:rsid w:val="00775774"/>
    <w:rsid w:val="00776016"/>
    <w:rsid w:val="007762E2"/>
    <w:rsid w:val="00780C8F"/>
    <w:rsid w:val="00782096"/>
    <w:rsid w:val="007822E7"/>
    <w:rsid w:val="00782FA6"/>
    <w:rsid w:val="0078376B"/>
    <w:rsid w:val="00784766"/>
    <w:rsid w:val="0078668E"/>
    <w:rsid w:val="00793AF3"/>
    <w:rsid w:val="00794DD0"/>
    <w:rsid w:val="007950FA"/>
    <w:rsid w:val="007952D5"/>
    <w:rsid w:val="0079538D"/>
    <w:rsid w:val="007A1184"/>
    <w:rsid w:val="007A3761"/>
    <w:rsid w:val="007A4013"/>
    <w:rsid w:val="007A7D3F"/>
    <w:rsid w:val="007B26C0"/>
    <w:rsid w:val="007B300A"/>
    <w:rsid w:val="007B3C8E"/>
    <w:rsid w:val="007B55AF"/>
    <w:rsid w:val="007B7CE8"/>
    <w:rsid w:val="007C0554"/>
    <w:rsid w:val="007C5FDD"/>
    <w:rsid w:val="007C7C9D"/>
    <w:rsid w:val="007D02B5"/>
    <w:rsid w:val="007D158F"/>
    <w:rsid w:val="007D17E7"/>
    <w:rsid w:val="007D2561"/>
    <w:rsid w:val="007D4C34"/>
    <w:rsid w:val="007E1937"/>
    <w:rsid w:val="007E202D"/>
    <w:rsid w:val="007E70FA"/>
    <w:rsid w:val="007E77E2"/>
    <w:rsid w:val="007F657A"/>
    <w:rsid w:val="0080198D"/>
    <w:rsid w:val="0080777D"/>
    <w:rsid w:val="00811109"/>
    <w:rsid w:val="00813784"/>
    <w:rsid w:val="00817924"/>
    <w:rsid w:val="008205C8"/>
    <w:rsid w:val="00820CBA"/>
    <w:rsid w:val="008233F1"/>
    <w:rsid w:val="00824876"/>
    <w:rsid w:val="00824E30"/>
    <w:rsid w:val="00825E16"/>
    <w:rsid w:val="00831767"/>
    <w:rsid w:val="00831974"/>
    <w:rsid w:val="0083377D"/>
    <w:rsid w:val="00847C75"/>
    <w:rsid w:val="008510B8"/>
    <w:rsid w:val="00860F73"/>
    <w:rsid w:val="00863C3C"/>
    <w:rsid w:val="00864F30"/>
    <w:rsid w:val="00870BBD"/>
    <w:rsid w:val="00870D46"/>
    <w:rsid w:val="00873C17"/>
    <w:rsid w:val="00884786"/>
    <w:rsid w:val="008867F7"/>
    <w:rsid w:val="00886A72"/>
    <w:rsid w:val="008903AB"/>
    <w:rsid w:val="008952C5"/>
    <w:rsid w:val="0089569A"/>
    <w:rsid w:val="0089581A"/>
    <w:rsid w:val="008B28ED"/>
    <w:rsid w:val="008B340E"/>
    <w:rsid w:val="008B3C8F"/>
    <w:rsid w:val="008B7853"/>
    <w:rsid w:val="008C00C9"/>
    <w:rsid w:val="008C3A3F"/>
    <w:rsid w:val="008C468D"/>
    <w:rsid w:val="008C7DD3"/>
    <w:rsid w:val="008C7F11"/>
    <w:rsid w:val="008D7426"/>
    <w:rsid w:val="008E2633"/>
    <w:rsid w:val="008E29A3"/>
    <w:rsid w:val="008F0730"/>
    <w:rsid w:val="008F45C5"/>
    <w:rsid w:val="008F4D07"/>
    <w:rsid w:val="008F50C0"/>
    <w:rsid w:val="00902942"/>
    <w:rsid w:val="00903A29"/>
    <w:rsid w:val="009043A9"/>
    <w:rsid w:val="009145E9"/>
    <w:rsid w:val="00915BFF"/>
    <w:rsid w:val="00923D77"/>
    <w:rsid w:val="00924721"/>
    <w:rsid w:val="00925D6C"/>
    <w:rsid w:val="009274C8"/>
    <w:rsid w:val="00935050"/>
    <w:rsid w:val="0093566A"/>
    <w:rsid w:val="009434B6"/>
    <w:rsid w:val="00945068"/>
    <w:rsid w:val="00953212"/>
    <w:rsid w:val="00957F46"/>
    <w:rsid w:val="009622AA"/>
    <w:rsid w:val="00963FEE"/>
    <w:rsid w:val="00965249"/>
    <w:rsid w:val="00974CFB"/>
    <w:rsid w:val="009826AF"/>
    <w:rsid w:val="00984B3E"/>
    <w:rsid w:val="0099023D"/>
    <w:rsid w:val="00995EEB"/>
    <w:rsid w:val="009976E9"/>
    <w:rsid w:val="009977EF"/>
    <w:rsid w:val="009A3D2C"/>
    <w:rsid w:val="009B0747"/>
    <w:rsid w:val="009B6A50"/>
    <w:rsid w:val="009B6CCC"/>
    <w:rsid w:val="009C1407"/>
    <w:rsid w:val="009C346A"/>
    <w:rsid w:val="009C4A1A"/>
    <w:rsid w:val="009C7CCD"/>
    <w:rsid w:val="009D024F"/>
    <w:rsid w:val="009D3E92"/>
    <w:rsid w:val="009E28EC"/>
    <w:rsid w:val="009E46A4"/>
    <w:rsid w:val="009E5317"/>
    <w:rsid w:val="009E7853"/>
    <w:rsid w:val="009F298F"/>
    <w:rsid w:val="009F4531"/>
    <w:rsid w:val="009F634C"/>
    <w:rsid w:val="00A005F0"/>
    <w:rsid w:val="00A0150D"/>
    <w:rsid w:val="00A02A67"/>
    <w:rsid w:val="00A0350A"/>
    <w:rsid w:val="00A068DB"/>
    <w:rsid w:val="00A0742B"/>
    <w:rsid w:val="00A10311"/>
    <w:rsid w:val="00A14FC2"/>
    <w:rsid w:val="00A16FAB"/>
    <w:rsid w:val="00A1771B"/>
    <w:rsid w:val="00A221E5"/>
    <w:rsid w:val="00A272D5"/>
    <w:rsid w:val="00A30067"/>
    <w:rsid w:val="00A30881"/>
    <w:rsid w:val="00A412C8"/>
    <w:rsid w:val="00A425AC"/>
    <w:rsid w:val="00A519A5"/>
    <w:rsid w:val="00A5603F"/>
    <w:rsid w:val="00A57ECD"/>
    <w:rsid w:val="00A62484"/>
    <w:rsid w:val="00A6255C"/>
    <w:rsid w:val="00A73175"/>
    <w:rsid w:val="00A81396"/>
    <w:rsid w:val="00A87459"/>
    <w:rsid w:val="00A924A9"/>
    <w:rsid w:val="00A9305C"/>
    <w:rsid w:val="00A946CE"/>
    <w:rsid w:val="00AA0CD0"/>
    <w:rsid w:val="00AA0F3C"/>
    <w:rsid w:val="00AA2A5B"/>
    <w:rsid w:val="00AA5E26"/>
    <w:rsid w:val="00AB04BC"/>
    <w:rsid w:val="00AB078D"/>
    <w:rsid w:val="00AB3703"/>
    <w:rsid w:val="00AB47DF"/>
    <w:rsid w:val="00AB610A"/>
    <w:rsid w:val="00AC053F"/>
    <w:rsid w:val="00AC3F0F"/>
    <w:rsid w:val="00AC6E16"/>
    <w:rsid w:val="00AD1470"/>
    <w:rsid w:val="00AD266A"/>
    <w:rsid w:val="00AD3CCD"/>
    <w:rsid w:val="00AD5428"/>
    <w:rsid w:val="00AD7FD8"/>
    <w:rsid w:val="00AE077A"/>
    <w:rsid w:val="00AE1AA1"/>
    <w:rsid w:val="00AE303F"/>
    <w:rsid w:val="00AF7D0E"/>
    <w:rsid w:val="00B01F11"/>
    <w:rsid w:val="00B03334"/>
    <w:rsid w:val="00B0375C"/>
    <w:rsid w:val="00B06DEC"/>
    <w:rsid w:val="00B14154"/>
    <w:rsid w:val="00B24446"/>
    <w:rsid w:val="00B24A6F"/>
    <w:rsid w:val="00B319A4"/>
    <w:rsid w:val="00B36038"/>
    <w:rsid w:val="00B36D62"/>
    <w:rsid w:val="00B4271F"/>
    <w:rsid w:val="00B43066"/>
    <w:rsid w:val="00B452AA"/>
    <w:rsid w:val="00B454BE"/>
    <w:rsid w:val="00B46E5E"/>
    <w:rsid w:val="00B56D69"/>
    <w:rsid w:val="00B645FD"/>
    <w:rsid w:val="00B655D1"/>
    <w:rsid w:val="00B7037C"/>
    <w:rsid w:val="00B70E89"/>
    <w:rsid w:val="00B7479F"/>
    <w:rsid w:val="00B775C0"/>
    <w:rsid w:val="00B8221F"/>
    <w:rsid w:val="00B83BBF"/>
    <w:rsid w:val="00B8688B"/>
    <w:rsid w:val="00B86CA0"/>
    <w:rsid w:val="00B90CE7"/>
    <w:rsid w:val="00B9120C"/>
    <w:rsid w:val="00B96214"/>
    <w:rsid w:val="00B9783E"/>
    <w:rsid w:val="00BA3410"/>
    <w:rsid w:val="00BA570C"/>
    <w:rsid w:val="00BB0947"/>
    <w:rsid w:val="00BB1DE5"/>
    <w:rsid w:val="00BB6E59"/>
    <w:rsid w:val="00BC1E3F"/>
    <w:rsid w:val="00BC21BA"/>
    <w:rsid w:val="00BC3D64"/>
    <w:rsid w:val="00BC457E"/>
    <w:rsid w:val="00BE7CD4"/>
    <w:rsid w:val="00C01812"/>
    <w:rsid w:val="00C039F1"/>
    <w:rsid w:val="00C108BA"/>
    <w:rsid w:val="00C11ACF"/>
    <w:rsid w:val="00C16474"/>
    <w:rsid w:val="00C2331C"/>
    <w:rsid w:val="00C24CAA"/>
    <w:rsid w:val="00C315A8"/>
    <w:rsid w:val="00C31625"/>
    <w:rsid w:val="00C31E1E"/>
    <w:rsid w:val="00C33566"/>
    <w:rsid w:val="00C3475D"/>
    <w:rsid w:val="00C37CB4"/>
    <w:rsid w:val="00C417D6"/>
    <w:rsid w:val="00C41AC3"/>
    <w:rsid w:val="00C43E81"/>
    <w:rsid w:val="00C4775D"/>
    <w:rsid w:val="00C51E1B"/>
    <w:rsid w:val="00C51FDA"/>
    <w:rsid w:val="00C56E58"/>
    <w:rsid w:val="00C573A7"/>
    <w:rsid w:val="00C62DC4"/>
    <w:rsid w:val="00C64326"/>
    <w:rsid w:val="00C70A35"/>
    <w:rsid w:val="00C7125A"/>
    <w:rsid w:val="00C77E4E"/>
    <w:rsid w:val="00C80DDC"/>
    <w:rsid w:val="00C850AD"/>
    <w:rsid w:val="00C86183"/>
    <w:rsid w:val="00C91999"/>
    <w:rsid w:val="00C93C40"/>
    <w:rsid w:val="00C94938"/>
    <w:rsid w:val="00C94C64"/>
    <w:rsid w:val="00C954AC"/>
    <w:rsid w:val="00CA34AF"/>
    <w:rsid w:val="00CA7753"/>
    <w:rsid w:val="00CA7C11"/>
    <w:rsid w:val="00CB47DA"/>
    <w:rsid w:val="00CB51AA"/>
    <w:rsid w:val="00CB6AC2"/>
    <w:rsid w:val="00CC1DAA"/>
    <w:rsid w:val="00CD2B6E"/>
    <w:rsid w:val="00CD2F32"/>
    <w:rsid w:val="00CD41E1"/>
    <w:rsid w:val="00CD64DB"/>
    <w:rsid w:val="00CE050F"/>
    <w:rsid w:val="00CE075D"/>
    <w:rsid w:val="00CE1AE6"/>
    <w:rsid w:val="00CE1C8A"/>
    <w:rsid w:val="00CE4565"/>
    <w:rsid w:val="00CF1098"/>
    <w:rsid w:val="00CF207D"/>
    <w:rsid w:val="00CF5611"/>
    <w:rsid w:val="00CF568A"/>
    <w:rsid w:val="00CF5779"/>
    <w:rsid w:val="00CF70A4"/>
    <w:rsid w:val="00D018A5"/>
    <w:rsid w:val="00D034A0"/>
    <w:rsid w:val="00D1071C"/>
    <w:rsid w:val="00D109D5"/>
    <w:rsid w:val="00D21711"/>
    <w:rsid w:val="00D30C64"/>
    <w:rsid w:val="00D335E3"/>
    <w:rsid w:val="00D34C49"/>
    <w:rsid w:val="00D35104"/>
    <w:rsid w:val="00D36E7E"/>
    <w:rsid w:val="00D42A9E"/>
    <w:rsid w:val="00D45C87"/>
    <w:rsid w:val="00D55146"/>
    <w:rsid w:val="00D551F8"/>
    <w:rsid w:val="00D55796"/>
    <w:rsid w:val="00D63FB1"/>
    <w:rsid w:val="00D6690A"/>
    <w:rsid w:val="00D721D7"/>
    <w:rsid w:val="00D72A30"/>
    <w:rsid w:val="00D74A91"/>
    <w:rsid w:val="00D74F35"/>
    <w:rsid w:val="00D763D0"/>
    <w:rsid w:val="00D768D1"/>
    <w:rsid w:val="00D76EA4"/>
    <w:rsid w:val="00D82D98"/>
    <w:rsid w:val="00D836BB"/>
    <w:rsid w:val="00D84370"/>
    <w:rsid w:val="00D937B3"/>
    <w:rsid w:val="00D96A95"/>
    <w:rsid w:val="00DA0F1B"/>
    <w:rsid w:val="00DA36B6"/>
    <w:rsid w:val="00DA3869"/>
    <w:rsid w:val="00DA6DA4"/>
    <w:rsid w:val="00DA787E"/>
    <w:rsid w:val="00DB4719"/>
    <w:rsid w:val="00DB4F0D"/>
    <w:rsid w:val="00DC49A1"/>
    <w:rsid w:val="00DC569D"/>
    <w:rsid w:val="00DD07E0"/>
    <w:rsid w:val="00DE66EA"/>
    <w:rsid w:val="00DE7255"/>
    <w:rsid w:val="00DF2123"/>
    <w:rsid w:val="00DF2145"/>
    <w:rsid w:val="00DF3C5C"/>
    <w:rsid w:val="00DF5890"/>
    <w:rsid w:val="00DF6EAB"/>
    <w:rsid w:val="00E020D4"/>
    <w:rsid w:val="00E025A3"/>
    <w:rsid w:val="00E10A6B"/>
    <w:rsid w:val="00E13476"/>
    <w:rsid w:val="00E13A88"/>
    <w:rsid w:val="00E13C09"/>
    <w:rsid w:val="00E1546D"/>
    <w:rsid w:val="00E154F8"/>
    <w:rsid w:val="00E213F2"/>
    <w:rsid w:val="00E30368"/>
    <w:rsid w:val="00E304BA"/>
    <w:rsid w:val="00E30CE6"/>
    <w:rsid w:val="00E319F6"/>
    <w:rsid w:val="00E34BD0"/>
    <w:rsid w:val="00E36E67"/>
    <w:rsid w:val="00E43C64"/>
    <w:rsid w:val="00E44AF1"/>
    <w:rsid w:val="00E45847"/>
    <w:rsid w:val="00E52320"/>
    <w:rsid w:val="00E52C0F"/>
    <w:rsid w:val="00E5661F"/>
    <w:rsid w:val="00E634CD"/>
    <w:rsid w:val="00E7172C"/>
    <w:rsid w:val="00E719D4"/>
    <w:rsid w:val="00E777BF"/>
    <w:rsid w:val="00E80E75"/>
    <w:rsid w:val="00E812AA"/>
    <w:rsid w:val="00E82DAE"/>
    <w:rsid w:val="00E85AAD"/>
    <w:rsid w:val="00E94B80"/>
    <w:rsid w:val="00E95D8B"/>
    <w:rsid w:val="00E95DBB"/>
    <w:rsid w:val="00E96148"/>
    <w:rsid w:val="00EA039A"/>
    <w:rsid w:val="00EA1811"/>
    <w:rsid w:val="00EA27FE"/>
    <w:rsid w:val="00EA4F4E"/>
    <w:rsid w:val="00EA6457"/>
    <w:rsid w:val="00EB226C"/>
    <w:rsid w:val="00EB2B78"/>
    <w:rsid w:val="00EB3C5E"/>
    <w:rsid w:val="00EB48A0"/>
    <w:rsid w:val="00EB521A"/>
    <w:rsid w:val="00EB660C"/>
    <w:rsid w:val="00EC0027"/>
    <w:rsid w:val="00EC16DB"/>
    <w:rsid w:val="00EC24C1"/>
    <w:rsid w:val="00EC3A5D"/>
    <w:rsid w:val="00EC7798"/>
    <w:rsid w:val="00EC7E01"/>
    <w:rsid w:val="00ED4918"/>
    <w:rsid w:val="00ED5C8B"/>
    <w:rsid w:val="00ED722A"/>
    <w:rsid w:val="00EE16D2"/>
    <w:rsid w:val="00EE4067"/>
    <w:rsid w:val="00EF22F7"/>
    <w:rsid w:val="00EF4A04"/>
    <w:rsid w:val="00EF53FB"/>
    <w:rsid w:val="00EF5D4F"/>
    <w:rsid w:val="00F01224"/>
    <w:rsid w:val="00F024A1"/>
    <w:rsid w:val="00F045FA"/>
    <w:rsid w:val="00F049C2"/>
    <w:rsid w:val="00F05690"/>
    <w:rsid w:val="00F06ABA"/>
    <w:rsid w:val="00F14682"/>
    <w:rsid w:val="00F16EB9"/>
    <w:rsid w:val="00F17080"/>
    <w:rsid w:val="00F21235"/>
    <w:rsid w:val="00F26500"/>
    <w:rsid w:val="00F33982"/>
    <w:rsid w:val="00F33CAF"/>
    <w:rsid w:val="00F342FA"/>
    <w:rsid w:val="00F3610A"/>
    <w:rsid w:val="00F4137F"/>
    <w:rsid w:val="00F5153A"/>
    <w:rsid w:val="00F53F97"/>
    <w:rsid w:val="00F54A1C"/>
    <w:rsid w:val="00F558E2"/>
    <w:rsid w:val="00F61D19"/>
    <w:rsid w:val="00F624A5"/>
    <w:rsid w:val="00F634A7"/>
    <w:rsid w:val="00F679B5"/>
    <w:rsid w:val="00F81876"/>
    <w:rsid w:val="00F84C57"/>
    <w:rsid w:val="00F85051"/>
    <w:rsid w:val="00F86952"/>
    <w:rsid w:val="00F92C84"/>
    <w:rsid w:val="00F96DA6"/>
    <w:rsid w:val="00F97C35"/>
    <w:rsid w:val="00FA47B8"/>
    <w:rsid w:val="00FA5F34"/>
    <w:rsid w:val="00FA682D"/>
    <w:rsid w:val="00FA7BB6"/>
    <w:rsid w:val="00FB466E"/>
    <w:rsid w:val="00FC0893"/>
    <w:rsid w:val="00FC341C"/>
    <w:rsid w:val="00FC6C8C"/>
    <w:rsid w:val="00FD3B14"/>
    <w:rsid w:val="00FD5C00"/>
    <w:rsid w:val="00FE38FE"/>
    <w:rsid w:val="00FE6B02"/>
    <w:rsid w:val="00FF037B"/>
    <w:rsid w:val="00FF6EE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B13D87"/>
  <w15:chartTrackingRefBased/>
  <w15:docId w15:val="{227D2832-B0E0-49D5-95BE-E89AE359D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B4F0D"/>
    <w:pPr>
      <w:keepNext/>
      <w:keepLines/>
      <w:numPr>
        <w:numId w:val="1"/>
      </w:numPr>
      <w:pBdr>
        <w:bottom w:val="single" w:sz="4" w:space="1" w:color="595959" w:themeColor="text1" w:themeTint="A6"/>
      </w:pBdr>
      <w:spacing w:before="360"/>
      <w:ind w:left="426"/>
      <w:outlineLvl w:val="0"/>
    </w:pPr>
    <w:rPr>
      <w:rFonts w:asciiTheme="majorHAnsi" w:eastAsiaTheme="majorEastAsia" w:hAnsiTheme="majorHAnsi" w:cstheme="majorBidi"/>
      <w:b/>
      <w:bCs/>
      <w:smallCaps/>
      <w:color w:val="000000" w:themeColor="text1"/>
      <w:sz w:val="36"/>
      <w:szCs w:val="36"/>
      <w:lang w:val="en-AU"/>
    </w:rPr>
  </w:style>
  <w:style w:type="paragraph" w:styleId="Heading2">
    <w:name w:val="heading 2"/>
    <w:basedOn w:val="Normal"/>
    <w:next w:val="Normal"/>
    <w:link w:val="Heading2Char"/>
    <w:uiPriority w:val="9"/>
    <w:unhideWhenUsed/>
    <w:qFormat/>
    <w:rsid w:val="0069692F"/>
    <w:pPr>
      <w:keepNext/>
      <w:keepLines/>
      <w:numPr>
        <w:ilvl w:val="1"/>
        <w:numId w:val="1"/>
      </w:numPr>
      <w:spacing w:before="360" w:after="0"/>
      <w:ind w:left="567" w:hanging="567"/>
      <w:outlineLvl w:val="1"/>
    </w:pPr>
    <w:rPr>
      <w:rFonts w:asciiTheme="majorHAnsi" w:eastAsiaTheme="majorEastAsia" w:hAnsiTheme="majorHAnsi" w:cstheme="majorBidi"/>
      <w:b/>
      <w:bCs/>
      <w:smallCaps/>
      <w:color w:val="000000" w:themeColor="text1"/>
      <w:sz w:val="28"/>
      <w:szCs w:val="28"/>
      <w:lang w:val="en-AU"/>
    </w:rPr>
  </w:style>
  <w:style w:type="paragraph" w:styleId="Heading3">
    <w:name w:val="heading 3"/>
    <w:basedOn w:val="Normal"/>
    <w:next w:val="Normal"/>
    <w:link w:val="Heading3Char"/>
    <w:uiPriority w:val="9"/>
    <w:unhideWhenUsed/>
    <w:qFormat/>
    <w:rsid w:val="005E3977"/>
    <w:pPr>
      <w:keepNext/>
      <w:keepLines/>
      <w:numPr>
        <w:ilvl w:val="2"/>
        <w:numId w:val="1"/>
      </w:numPr>
      <w:spacing w:before="200" w:after="0"/>
      <w:ind w:left="567" w:hanging="567"/>
      <w:jc w:val="both"/>
      <w:outlineLvl w:val="2"/>
    </w:pPr>
    <w:rPr>
      <w:rFonts w:asciiTheme="majorHAnsi" w:eastAsiaTheme="majorEastAsia" w:hAnsiTheme="majorHAnsi" w:cstheme="majorBidi"/>
      <w:b/>
      <w:bCs/>
      <w:color w:val="000000" w:themeColor="text1"/>
      <w:sz w:val="24"/>
      <w:lang w:val="en-AU"/>
    </w:rPr>
  </w:style>
  <w:style w:type="paragraph" w:styleId="Heading4">
    <w:name w:val="heading 4"/>
    <w:basedOn w:val="Normal"/>
    <w:next w:val="Normal"/>
    <w:link w:val="Heading4Char"/>
    <w:uiPriority w:val="9"/>
    <w:unhideWhenUsed/>
    <w:qFormat/>
    <w:rsid w:val="0069692F"/>
    <w:pPr>
      <w:keepNext/>
      <w:keepLines/>
      <w:numPr>
        <w:ilvl w:val="3"/>
        <w:numId w:val="1"/>
      </w:numPr>
      <w:spacing w:before="200" w:after="0"/>
      <w:ind w:left="851" w:hanging="851"/>
      <w:outlineLvl w:val="3"/>
    </w:pPr>
    <w:rPr>
      <w:rFonts w:asciiTheme="majorHAnsi" w:eastAsiaTheme="majorEastAsia" w:hAnsiTheme="majorHAnsi" w:cstheme="majorBidi"/>
      <w:b/>
      <w:bCs/>
      <w:iCs/>
      <w:color w:val="000000" w:themeColor="text1"/>
      <w:lang w:val="en-AU"/>
    </w:rPr>
  </w:style>
  <w:style w:type="paragraph" w:styleId="Heading5">
    <w:name w:val="heading 5"/>
    <w:basedOn w:val="Normal"/>
    <w:next w:val="Normal"/>
    <w:link w:val="Heading5Char"/>
    <w:uiPriority w:val="9"/>
    <w:unhideWhenUsed/>
    <w:qFormat/>
    <w:pPr>
      <w:keepNext/>
      <w:keepLines/>
      <w:numPr>
        <w:ilvl w:val="4"/>
        <w:numId w:val="1"/>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sid w:val="00614A7D"/>
    <w:rPr>
      <w:rFonts w:asciiTheme="majorHAnsi" w:eastAsiaTheme="majorEastAsia" w:hAnsiTheme="majorHAnsi" w:cstheme="majorBidi"/>
      <w:b/>
      <w:bCs/>
      <w:smallCaps/>
      <w:color w:val="000000" w:themeColor="text1"/>
      <w:sz w:val="36"/>
      <w:szCs w:val="36"/>
      <w:lang w:val="en-AU"/>
    </w:rPr>
  </w:style>
  <w:style w:type="character" w:customStyle="1" w:styleId="Heading2Char">
    <w:name w:val="Heading 2 Char"/>
    <w:basedOn w:val="DefaultParagraphFont"/>
    <w:link w:val="Heading2"/>
    <w:uiPriority w:val="9"/>
    <w:rsid w:val="0069692F"/>
    <w:rPr>
      <w:rFonts w:asciiTheme="majorHAnsi" w:eastAsiaTheme="majorEastAsia" w:hAnsiTheme="majorHAnsi" w:cstheme="majorBidi"/>
      <w:b/>
      <w:bCs/>
      <w:smallCaps/>
      <w:color w:val="000000" w:themeColor="text1"/>
      <w:sz w:val="28"/>
      <w:szCs w:val="28"/>
      <w:lang w:val="en-AU"/>
    </w:rPr>
  </w:style>
  <w:style w:type="character" w:customStyle="1" w:styleId="Heading3Char">
    <w:name w:val="Heading 3 Char"/>
    <w:basedOn w:val="DefaultParagraphFont"/>
    <w:link w:val="Heading3"/>
    <w:uiPriority w:val="9"/>
    <w:rsid w:val="005E3977"/>
    <w:rPr>
      <w:rFonts w:asciiTheme="majorHAnsi" w:eastAsiaTheme="majorEastAsia" w:hAnsiTheme="majorHAnsi" w:cstheme="majorBidi"/>
      <w:b/>
      <w:bCs/>
      <w:color w:val="000000" w:themeColor="text1"/>
      <w:sz w:val="24"/>
      <w:lang w:val="en-AU"/>
    </w:rPr>
  </w:style>
  <w:style w:type="character" w:customStyle="1" w:styleId="Heading4Char">
    <w:name w:val="Heading 4 Char"/>
    <w:basedOn w:val="DefaultParagraphFont"/>
    <w:link w:val="Heading4"/>
    <w:uiPriority w:val="9"/>
    <w:rsid w:val="0069692F"/>
    <w:rPr>
      <w:rFonts w:asciiTheme="majorHAnsi" w:eastAsiaTheme="majorEastAsia" w:hAnsiTheme="majorHAnsi" w:cstheme="majorBidi"/>
      <w:b/>
      <w:bCs/>
      <w:iCs/>
      <w:color w:val="000000" w:themeColor="text1"/>
      <w:lang w:val="en-AU"/>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aliases w:val="No Indent"/>
    <w:uiPriority w:val="1"/>
    <w:qFormat/>
    <w:pPr>
      <w:spacing w:after="0" w:line="240" w:lineRule="auto"/>
    </w:pPr>
  </w:style>
  <w:style w:type="paragraph" w:styleId="ListParagraph">
    <w:name w:val="List Paragraph"/>
    <w:basedOn w:val="Normal"/>
    <w:uiPriority w:val="34"/>
    <w:qFormat/>
    <w:pPr>
      <w:ind w:left="720"/>
      <w:contextualSpacing/>
    </w:pPr>
  </w:style>
  <w:style w:type="paragraph" w:customStyle="1" w:styleId="SectionTitle">
    <w:name w:val="Section Title"/>
    <w:basedOn w:val="Normal"/>
    <w:next w:val="Normal"/>
    <w:uiPriority w:val="2"/>
    <w:qFormat/>
    <w:rsid w:val="00DE66EA"/>
    <w:pPr>
      <w:pageBreakBefore/>
      <w:spacing w:after="0" w:line="480" w:lineRule="auto"/>
      <w:jc w:val="center"/>
      <w:outlineLvl w:val="0"/>
    </w:pPr>
    <w:rPr>
      <w:rFonts w:asciiTheme="majorHAnsi" w:eastAsiaTheme="majorEastAsia" w:hAnsiTheme="majorHAnsi" w:cstheme="majorBidi"/>
      <w:kern w:val="24"/>
      <w:sz w:val="24"/>
      <w:szCs w:val="24"/>
    </w:rPr>
  </w:style>
  <w:style w:type="paragraph" w:customStyle="1" w:styleId="Title2">
    <w:name w:val="Title 2"/>
    <w:basedOn w:val="Normal"/>
    <w:uiPriority w:val="10"/>
    <w:qFormat/>
    <w:rsid w:val="00DE66EA"/>
    <w:pPr>
      <w:spacing w:after="0" w:line="480" w:lineRule="auto"/>
      <w:jc w:val="center"/>
    </w:pPr>
    <w:rPr>
      <w:kern w:val="24"/>
      <w:sz w:val="24"/>
      <w:szCs w:val="24"/>
    </w:rPr>
  </w:style>
  <w:style w:type="paragraph" w:styleId="TOC1">
    <w:name w:val="toc 1"/>
    <w:basedOn w:val="Normal"/>
    <w:next w:val="Normal"/>
    <w:autoRedefine/>
    <w:uiPriority w:val="39"/>
    <w:unhideWhenUsed/>
    <w:rsid w:val="007822E7"/>
    <w:pPr>
      <w:spacing w:after="100"/>
    </w:pPr>
  </w:style>
  <w:style w:type="paragraph" w:styleId="TOC2">
    <w:name w:val="toc 2"/>
    <w:basedOn w:val="Normal"/>
    <w:next w:val="Normal"/>
    <w:autoRedefine/>
    <w:uiPriority w:val="39"/>
    <w:unhideWhenUsed/>
    <w:rsid w:val="007822E7"/>
    <w:pPr>
      <w:spacing w:after="100"/>
      <w:ind w:left="220"/>
    </w:pPr>
  </w:style>
  <w:style w:type="character" w:styleId="Hyperlink">
    <w:name w:val="Hyperlink"/>
    <w:basedOn w:val="DefaultParagraphFont"/>
    <w:uiPriority w:val="99"/>
    <w:unhideWhenUsed/>
    <w:rsid w:val="007822E7"/>
    <w:rPr>
      <w:color w:val="6B9F25" w:themeColor="hyperlink"/>
      <w:u w:val="single"/>
    </w:rPr>
  </w:style>
  <w:style w:type="paragraph" w:styleId="TOC3">
    <w:name w:val="toc 3"/>
    <w:basedOn w:val="Normal"/>
    <w:next w:val="Normal"/>
    <w:autoRedefine/>
    <w:uiPriority w:val="39"/>
    <w:unhideWhenUsed/>
    <w:rsid w:val="00776016"/>
    <w:pPr>
      <w:spacing w:after="100"/>
      <w:ind w:left="440"/>
    </w:pPr>
  </w:style>
  <w:style w:type="paragraph" w:styleId="NormalWeb">
    <w:name w:val="Normal (Web)"/>
    <w:basedOn w:val="Normal"/>
    <w:uiPriority w:val="99"/>
    <w:semiHidden/>
    <w:unhideWhenUsed/>
    <w:rsid w:val="00E36E67"/>
    <w:pPr>
      <w:spacing w:before="100" w:beforeAutospacing="1" w:after="100" w:afterAutospacing="1" w:line="240" w:lineRule="auto"/>
    </w:pPr>
    <w:rPr>
      <w:rFonts w:ascii="Times New Roman" w:hAnsi="Times New Roman" w:cs="Times New Roman"/>
      <w:sz w:val="24"/>
      <w:szCs w:val="24"/>
      <w:lang w:val="en-AU" w:eastAsia="en-AU"/>
    </w:rPr>
  </w:style>
  <w:style w:type="paragraph" w:customStyle="1" w:styleId="EndNoteBibliographyTitle">
    <w:name w:val="EndNote Bibliography Title"/>
    <w:basedOn w:val="Normal"/>
    <w:link w:val="EndNoteBibliographyTitleChar"/>
    <w:rsid w:val="0045458C"/>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45458C"/>
    <w:rPr>
      <w:rFonts w:ascii="Calibri" w:hAnsi="Calibri"/>
      <w:noProof/>
    </w:rPr>
  </w:style>
  <w:style w:type="paragraph" w:customStyle="1" w:styleId="EndNoteBibliography">
    <w:name w:val="EndNote Bibliography"/>
    <w:basedOn w:val="Normal"/>
    <w:link w:val="EndNoteBibliographyChar"/>
    <w:rsid w:val="0045458C"/>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45458C"/>
    <w:rPr>
      <w:rFonts w:ascii="Calibri" w:hAnsi="Calibri"/>
      <w:noProof/>
    </w:rPr>
  </w:style>
  <w:style w:type="character" w:customStyle="1" w:styleId="st">
    <w:name w:val="st"/>
    <w:basedOn w:val="DefaultParagraphFont"/>
    <w:rsid w:val="00CD64DB"/>
  </w:style>
  <w:style w:type="table" w:styleId="TableGrid">
    <w:name w:val="Table Grid"/>
    <w:basedOn w:val="TableNormal"/>
    <w:uiPriority w:val="39"/>
    <w:rsid w:val="00F558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866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66DE"/>
    <w:rPr>
      <w:rFonts w:ascii="Segoe UI" w:hAnsi="Segoe UI" w:cs="Segoe UI"/>
      <w:sz w:val="18"/>
      <w:szCs w:val="18"/>
    </w:rPr>
  </w:style>
  <w:style w:type="paragraph" w:styleId="Header">
    <w:name w:val="header"/>
    <w:basedOn w:val="Normal"/>
    <w:link w:val="HeaderChar"/>
    <w:uiPriority w:val="99"/>
    <w:unhideWhenUsed/>
    <w:rsid w:val="000866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66DE"/>
  </w:style>
  <w:style w:type="paragraph" w:styleId="Footer">
    <w:name w:val="footer"/>
    <w:basedOn w:val="Normal"/>
    <w:link w:val="FooterChar"/>
    <w:uiPriority w:val="99"/>
    <w:unhideWhenUsed/>
    <w:rsid w:val="000866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66DE"/>
  </w:style>
  <w:style w:type="character" w:styleId="CommentReference">
    <w:name w:val="annotation reference"/>
    <w:basedOn w:val="DefaultParagraphFont"/>
    <w:uiPriority w:val="99"/>
    <w:semiHidden/>
    <w:unhideWhenUsed/>
    <w:rsid w:val="00DB4F0D"/>
    <w:rPr>
      <w:sz w:val="16"/>
      <w:szCs w:val="16"/>
    </w:rPr>
  </w:style>
  <w:style w:type="paragraph" w:styleId="CommentText">
    <w:name w:val="annotation text"/>
    <w:basedOn w:val="Normal"/>
    <w:link w:val="CommentTextChar"/>
    <w:uiPriority w:val="99"/>
    <w:semiHidden/>
    <w:unhideWhenUsed/>
    <w:rsid w:val="00DB4F0D"/>
    <w:pPr>
      <w:spacing w:line="240" w:lineRule="auto"/>
    </w:pPr>
    <w:rPr>
      <w:sz w:val="20"/>
      <w:szCs w:val="20"/>
    </w:rPr>
  </w:style>
  <w:style w:type="character" w:customStyle="1" w:styleId="CommentTextChar">
    <w:name w:val="Comment Text Char"/>
    <w:basedOn w:val="DefaultParagraphFont"/>
    <w:link w:val="CommentText"/>
    <w:uiPriority w:val="99"/>
    <w:semiHidden/>
    <w:rsid w:val="00DB4F0D"/>
    <w:rPr>
      <w:sz w:val="20"/>
      <w:szCs w:val="20"/>
    </w:rPr>
  </w:style>
  <w:style w:type="paragraph" w:styleId="CommentSubject">
    <w:name w:val="annotation subject"/>
    <w:basedOn w:val="CommentText"/>
    <w:next w:val="CommentText"/>
    <w:link w:val="CommentSubjectChar"/>
    <w:uiPriority w:val="99"/>
    <w:semiHidden/>
    <w:unhideWhenUsed/>
    <w:rsid w:val="00DB4F0D"/>
    <w:rPr>
      <w:b/>
      <w:bCs/>
    </w:rPr>
  </w:style>
  <w:style w:type="character" w:customStyle="1" w:styleId="CommentSubjectChar">
    <w:name w:val="Comment Subject Char"/>
    <w:basedOn w:val="CommentTextChar"/>
    <w:link w:val="CommentSubject"/>
    <w:uiPriority w:val="99"/>
    <w:semiHidden/>
    <w:rsid w:val="00DB4F0D"/>
    <w:rPr>
      <w:b/>
      <w:bCs/>
      <w:sz w:val="20"/>
      <w:szCs w:val="20"/>
    </w:rPr>
  </w:style>
  <w:style w:type="character" w:customStyle="1" w:styleId="twikinewlink">
    <w:name w:val="twikinewlink"/>
    <w:basedOn w:val="DefaultParagraphFont"/>
    <w:rsid w:val="000802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880602">
      <w:bodyDiv w:val="1"/>
      <w:marLeft w:val="0"/>
      <w:marRight w:val="0"/>
      <w:marTop w:val="0"/>
      <w:marBottom w:val="0"/>
      <w:divBdr>
        <w:top w:val="none" w:sz="0" w:space="0" w:color="auto"/>
        <w:left w:val="none" w:sz="0" w:space="0" w:color="auto"/>
        <w:bottom w:val="none" w:sz="0" w:space="0" w:color="auto"/>
        <w:right w:val="none" w:sz="0" w:space="0" w:color="auto"/>
      </w:divBdr>
    </w:div>
    <w:div w:id="40596010">
      <w:bodyDiv w:val="1"/>
      <w:marLeft w:val="0"/>
      <w:marRight w:val="0"/>
      <w:marTop w:val="0"/>
      <w:marBottom w:val="0"/>
      <w:divBdr>
        <w:top w:val="none" w:sz="0" w:space="0" w:color="auto"/>
        <w:left w:val="none" w:sz="0" w:space="0" w:color="auto"/>
        <w:bottom w:val="none" w:sz="0" w:space="0" w:color="auto"/>
        <w:right w:val="none" w:sz="0" w:space="0" w:color="auto"/>
      </w:divBdr>
    </w:div>
    <w:div w:id="206913388">
      <w:bodyDiv w:val="1"/>
      <w:marLeft w:val="0"/>
      <w:marRight w:val="0"/>
      <w:marTop w:val="0"/>
      <w:marBottom w:val="0"/>
      <w:divBdr>
        <w:top w:val="none" w:sz="0" w:space="0" w:color="auto"/>
        <w:left w:val="none" w:sz="0" w:space="0" w:color="auto"/>
        <w:bottom w:val="none" w:sz="0" w:space="0" w:color="auto"/>
        <w:right w:val="none" w:sz="0" w:space="0" w:color="auto"/>
      </w:divBdr>
    </w:div>
    <w:div w:id="243884875">
      <w:bodyDiv w:val="1"/>
      <w:marLeft w:val="0"/>
      <w:marRight w:val="0"/>
      <w:marTop w:val="0"/>
      <w:marBottom w:val="0"/>
      <w:divBdr>
        <w:top w:val="none" w:sz="0" w:space="0" w:color="auto"/>
        <w:left w:val="none" w:sz="0" w:space="0" w:color="auto"/>
        <w:bottom w:val="none" w:sz="0" w:space="0" w:color="auto"/>
        <w:right w:val="none" w:sz="0" w:space="0" w:color="auto"/>
      </w:divBdr>
      <w:divsChild>
        <w:div w:id="1146629972">
          <w:marLeft w:val="0"/>
          <w:marRight w:val="0"/>
          <w:marTop w:val="0"/>
          <w:marBottom w:val="0"/>
          <w:divBdr>
            <w:top w:val="none" w:sz="0" w:space="0" w:color="auto"/>
            <w:left w:val="none" w:sz="0" w:space="0" w:color="auto"/>
            <w:bottom w:val="none" w:sz="0" w:space="0" w:color="auto"/>
            <w:right w:val="none" w:sz="0" w:space="0" w:color="auto"/>
          </w:divBdr>
        </w:div>
        <w:div w:id="1344167199">
          <w:marLeft w:val="0"/>
          <w:marRight w:val="0"/>
          <w:marTop w:val="0"/>
          <w:marBottom w:val="0"/>
          <w:divBdr>
            <w:top w:val="none" w:sz="0" w:space="0" w:color="auto"/>
            <w:left w:val="none" w:sz="0" w:space="0" w:color="auto"/>
            <w:bottom w:val="none" w:sz="0" w:space="0" w:color="auto"/>
            <w:right w:val="none" w:sz="0" w:space="0" w:color="auto"/>
          </w:divBdr>
        </w:div>
        <w:div w:id="344407636">
          <w:marLeft w:val="0"/>
          <w:marRight w:val="0"/>
          <w:marTop w:val="0"/>
          <w:marBottom w:val="0"/>
          <w:divBdr>
            <w:top w:val="none" w:sz="0" w:space="0" w:color="auto"/>
            <w:left w:val="none" w:sz="0" w:space="0" w:color="auto"/>
            <w:bottom w:val="none" w:sz="0" w:space="0" w:color="auto"/>
            <w:right w:val="none" w:sz="0" w:space="0" w:color="auto"/>
          </w:divBdr>
        </w:div>
        <w:div w:id="1028798929">
          <w:marLeft w:val="0"/>
          <w:marRight w:val="0"/>
          <w:marTop w:val="0"/>
          <w:marBottom w:val="0"/>
          <w:divBdr>
            <w:top w:val="none" w:sz="0" w:space="0" w:color="auto"/>
            <w:left w:val="none" w:sz="0" w:space="0" w:color="auto"/>
            <w:bottom w:val="none" w:sz="0" w:space="0" w:color="auto"/>
            <w:right w:val="none" w:sz="0" w:space="0" w:color="auto"/>
          </w:divBdr>
        </w:div>
      </w:divsChild>
    </w:div>
    <w:div w:id="475148993">
      <w:bodyDiv w:val="1"/>
      <w:marLeft w:val="0"/>
      <w:marRight w:val="0"/>
      <w:marTop w:val="0"/>
      <w:marBottom w:val="0"/>
      <w:divBdr>
        <w:top w:val="none" w:sz="0" w:space="0" w:color="auto"/>
        <w:left w:val="none" w:sz="0" w:space="0" w:color="auto"/>
        <w:bottom w:val="none" w:sz="0" w:space="0" w:color="auto"/>
        <w:right w:val="none" w:sz="0" w:space="0" w:color="auto"/>
      </w:divBdr>
      <w:divsChild>
        <w:div w:id="1829176635">
          <w:marLeft w:val="0"/>
          <w:marRight w:val="0"/>
          <w:marTop w:val="0"/>
          <w:marBottom w:val="0"/>
          <w:divBdr>
            <w:top w:val="none" w:sz="0" w:space="0" w:color="auto"/>
            <w:left w:val="none" w:sz="0" w:space="0" w:color="auto"/>
            <w:bottom w:val="none" w:sz="0" w:space="0" w:color="auto"/>
            <w:right w:val="none" w:sz="0" w:space="0" w:color="auto"/>
          </w:divBdr>
        </w:div>
        <w:div w:id="579222009">
          <w:marLeft w:val="0"/>
          <w:marRight w:val="0"/>
          <w:marTop w:val="0"/>
          <w:marBottom w:val="0"/>
          <w:divBdr>
            <w:top w:val="none" w:sz="0" w:space="0" w:color="auto"/>
            <w:left w:val="none" w:sz="0" w:space="0" w:color="auto"/>
            <w:bottom w:val="none" w:sz="0" w:space="0" w:color="auto"/>
            <w:right w:val="none" w:sz="0" w:space="0" w:color="auto"/>
          </w:divBdr>
        </w:div>
      </w:divsChild>
    </w:div>
    <w:div w:id="486895998">
      <w:bodyDiv w:val="1"/>
      <w:marLeft w:val="0"/>
      <w:marRight w:val="0"/>
      <w:marTop w:val="0"/>
      <w:marBottom w:val="0"/>
      <w:divBdr>
        <w:top w:val="none" w:sz="0" w:space="0" w:color="auto"/>
        <w:left w:val="none" w:sz="0" w:space="0" w:color="auto"/>
        <w:bottom w:val="none" w:sz="0" w:space="0" w:color="auto"/>
        <w:right w:val="none" w:sz="0" w:space="0" w:color="auto"/>
      </w:divBdr>
    </w:div>
    <w:div w:id="590239279">
      <w:bodyDiv w:val="1"/>
      <w:marLeft w:val="0"/>
      <w:marRight w:val="0"/>
      <w:marTop w:val="0"/>
      <w:marBottom w:val="0"/>
      <w:divBdr>
        <w:top w:val="none" w:sz="0" w:space="0" w:color="auto"/>
        <w:left w:val="none" w:sz="0" w:space="0" w:color="auto"/>
        <w:bottom w:val="none" w:sz="0" w:space="0" w:color="auto"/>
        <w:right w:val="none" w:sz="0" w:space="0" w:color="auto"/>
      </w:divBdr>
    </w:div>
    <w:div w:id="1021779973">
      <w:bodyDiv w:val="1"/>
      <w:marLeft w:val="0"/>
      <w:marRight w:val="0"/>
      <w:marTop w:val="0"/>
      <w:marBottom w:val="0"/>
      <w:divBdr>
        <w:top w:val="none" w:sz="0" w:space="0" w:color="auto"/>
        <w:left w:val="none" w:sz="0" w:space="0" w:color="auto"/>
        <w:bottom w:val="none" w:sz="0" w:space="0" w:color="auto"/>
        <w:right w:val="none" w:sz="0" w:space="0" w:color="auto"/>
      </w:divBdr>
    </w:div>
    <w:div w:id="1093473876">
      <w:bodyDiv w:val="1"/>
      <w:marLeft w:val="0"/>
      <w:marRight w:val="0"/>
      <w:marTop w:val="0"/>
      <w:marBottom w:val="0"/>
      <w:divBdr>
        <w:top w:val="none" w:sz="0" w:space="0" w:color="auto"/>
        <w:left w:val="none" w:sz="0" w:space="0" w:color="auto"/>
        <w:bottom w:val="none" w:sz="0" w:space="0" w:color="auto"/>
        <w:right w:val="none" w:sz="0" w:space="0" w:color="auto"/>
      </w:divBdr>
    </w:div>
    <w:div w:id="1156654369">
      <w:bodyDiv w:val="1"/>
      <w:marLeft w:val="0"/>
      <w:marRight w:val="0"/>
      <w:marTop w:val="0"/>
      <w:marBottom w:val="0"/>
      <w:divBdr>
        <w:top w:val="none" w:sz="0" w:space="0" w:color="auto"/>
        <w:left w:val="none" w:sz="0" w:space="0" w:color="auto"/>
        <w:bottom w:val="none" w:sz="0" w:space="0" w:color="auto"/>
        <w:right w:val="none" w:sz="0" w:space="0" w:color="auto"/>
      </w:divBdr>
    </w:div>
    <w:div w:id="1412695578">
      <w:bodyDiv w:val="1"/>
      <w:marLeft w:val="0"/>
      <w:marRight w:val="0"/>
      <w:marTop w:val="0"/>
      <w:marBottom w:val="0"/>
      <w:divBdr>
        <w:top w:val="none" w:sz="0" w:space="0" w:color="auto"/>
        <w:left w:val="none" w:sz="0" w:space="0" w:color="auto"/>
        <w:bottom w:val="none" w:sz="0" w:space="0" w:color="auto"/>
        <w:right w:val="none" w:sz="0" w:space="0" w:color="auto"/>
      </w:divBdr>
      <w:divsChild>
        <w:div w:id="1043483802">
          <w:marLeft w:val="0"/>
          <w:marRight w:val="0"/>
          <w:marTop w:val="0"/>
          <w:marBottom w:val="0"/>
          <w:divBdr>
            <w:top w:val="none" w:sz="0" w:space="0" w:color="auto"/>
            <w:left w:val="none" w:sz="0" w:space="0" w:color="auto"/>
            <w:bottom w:val="none" w:sz="0" w:space="0" w:color="auto"/>
            <w:right w:val="none" w:sz="0" w:space="0" w:color="auto"/>
          </w:divBdr>
          <w:divsChild>
            <w:div w:id="1977955930">
              <w:marLeft w:val="0"/>
              <w:marRight w:val="0"/>
              <w:marTop w:val="0"/>
              <w:marBottom w:val="0"/>
              <w:divBdr>
                <w:top w:val="none" w:sz="0" w:space="0" w:color="auto"/>
                <w:left w:val="none" w:sz="0" w:space="0" w:color="auto"/>
                <w:bottom w:val="none" w:sz="0" w:space="0" w:color="auto"/>
                <w:right w:val="none" w:sz="0" w:space="0" w:color="auto"/>
              </w:divBdr>
            </w:div>
            <w:div w:id="88841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48329">
      <w:bodyDiv w:val="1"/>
      <w:marLeft w:val="0"/>
      <w:marRight w:val="0"/>
      <w:marTop w:val="0"/>
      <w:marBottom w:val="0"/>
      <w:divBdr>
        <w:top w:val="none" w:sz="0" w:space="0" w:color="auto"/>
        <w:left w:val="none" w:sz="0" w:space="0" w:color="auto"/>
        <w:bottom w:val="none" w:sz="0" w:space="0" w:color="auto"/>
        <w:right w:val="none" w:sz="0" w:space="0" w:color="auto"/>
      </w:divBdr>
    </w:div>
    <w:div w:id="1493638210">
      <w:bodyDiv w:val="1"/>
      <w:marLeft w:val="0"/>
      <w:marRight w:val="0"/>
      <w:marTop w:val="0"/>
      <w:marBottom w:val="0"/>
      <w:divBdr>
        <w:top w:val="none" w:sz="0" w:space="0" w:color="auto"/>
        <w:left w:val="none" w:sz="0" w:space="0" w:color="auto"/>
        <w:bottom w:val="none" w:sz="0" w:space="0" w:color="auto"/>
        <w:right w:val="none" w:sz="0" w:space="0" w:color="auto"/>
      </w:divBdr>
    </w:div>
    <w:div w:id="1659382628">
      <w:bodyDiv w:val="1"/>
      <w:marLeft w:val="0"/>
      <w:marRight w:val="0"/>
      <w:marTop w:val="0"/>
      <w:marBottom w:val="0"/>
      <w:divBdr>
        <w:top w:val="none" w:sz="0" w:space="0" w:color="auto"/>
        <w:left w:val="none" w:sz="0" w:space="0" w:color="auto"/>
        <w:bottom w:val="none" w:sz="0" w:space="0" w:color="auto"/>
        <w:right w:val="none" w:sz="0" w:space="0" w:color="auto"/>
      </w:divBdr>
    </w:div>
    <w:div w:id="1716663744">
      <w:bodyDiv w:val="1"/>
      <w:marLeft w:val="0"/>
      <w:marRight w:val="0"/>
      <w:marTop w:val="0"/>
      <w:marBottom w:val="0"/>
      <w:divBdr>
        <w:top w:val="none" w:sz="0" w:space="0" w:color="auto"/>
        <w:left w:val="none" w:sz="0" w:space="0" w:color="auto"/>
        <w:bottom w:val="none" w:sz="0" w:space="0" w:color="auto"/>
        <w:right w:val="none" w:sz="0" w:space="0" w:color="auto"/>
      </w:divBdr>
    </w:div>
    <w:div w:id="1718359716">
      <w:bodyDiv w:val="1"/>
      <w:marLeft w:val="0"/>
      <w:marRight w:val="0"/>
      <w:marTop w:val="0"/>
      <w:marBottom w:val="0"/>
      <w:divBdr>
        <w:top w:val="none" w:sz="0" w:space="0" w:color="auto"/>
        <w:left w:val="none" w:sz="0" w:space="0" w:color="auto"/>
        <w:bottom w:val="none" w:sz="0" w:space="0" w:color="auto"/>
        <w:right w:val="none" w:sz="0" w:space="0" w:color="auto"/>
      </w:divBdr>
      <w:divsChild>
        <w:div w:id="1144738715">
          <w:marLeft w:val="0"/>
          <w:marRight w:val="0"/>
          <w:marTop w:val="0"/>
          <w:marBottom w:val="0"/>
          <w:divBdr>
            <w:top w:val="none" w:sz="0" w:space="0" w:color="auto"/>
            <w:left w:val="none" w:sz="0" w:space="0" w:color="auto"/>
            <w:bottom w:val="none" w:sz="0" w:space="0" w:color="auto"/>
            <w:right w:val="none" w:sz="0" w:space="0" w:color="auto"/>
          </w:divBdr>
        </w:div>
        <w:div w:id="317925634">
          <w:marLeft w:val="0"/>
          <w:marRight w:val="0"/>
          <w:marTop w:val="0"/>
          <w:marBottom w:val="0"/>
          <w:divBdr>
            <w:top w:val="none" w:sz="0" w:space="0" w:color="auto"/>
            <w:left w:val="none" w:sz="0" w:space="0" w:color="auto"/>
            <w:bottom w:val="none" w:sz="0" w:space="0" w:color="auto"/>
            <w:right w:val="none" w:sz="0" w:space="0" w:color="auto"/>
          </w:divBdr>
        </w:div>
        <w:div w:id="983464832">
          <w:marLeft w:val="0"/>
          <w:marRight w:val="0"/>
          <w:marTop w:val="0"/>
          <w:marBottom w:val="0"/>
          <w:divBdr>
            <w:top w:val="none" w:sz="0" w:space="0" w:color="auto"/>
            <w:left w:val="none" w:sz="0" w:space="0" w:color="auto"/>
            <w:bottom w:val="none" w:sz="0" w:space="0" w:color="auto"/>
            <w:right w:val="none" w:sz="0" w:space="0" w:color="auto"/>
          </w:divBdr>
        </w:div>
        <w:div w:id="214858129">
          <w:marLeft w:val="0"/>
          <w:marRight w:val="0"/>
          <w:marTop w:val="0"/>
          <w:marBottom w:val="0"/>
          <w:divBdr>
            <w:top w:val="none" w:sz="0" w:space="0" w:color="auto"/>
            <w:left w:val="none" w:sz="0" w:space="0" w:color="auto"/>
            <w:bottom w:val="none" w:sz="0" w:space="0" w:color="auto"/>
            <w:right w:val="none" w:sz="0" w:space="0" w:color="auto"/>
          </w:divBdr>
        </w:div>
      </w:divsChild>
    </w:div>
    <w:div w:id="1736660002">
      <w:bodyDiv w:val="1"/>
      <w:marLeft w:val="0"/>
      <w:marRight w:val="0"/>
      <w:marTop w:val="0"/>
      <w:marBottom w:val="0"/>
      <w:divBdr>
        <w:top w:val="none" w:sz="0" w:space="0" w:color="auto"/>
        <w:left w:val="none" w:sz="0" w:space="0" w:color="auto"/>
        <w:bottom w:val="none" w:sz="0" w:space="0" w:color="auto"/>
        <w:right w:val="none" w:sz="0" w:space="0" w:color="auto"/>
      </w:divBdr>
      <w:divsChild>
        <w:div w:id="471992201">
          <w:marLeft w:val="0"/>
          <w:marRight w:val="0"/>
          <w:marTop w:val="0"/>
          <w:marBottom w:val="0"/>
          <w:divBdr>
            <w:top w:val="none" w:sz="0" w:space="0" w:color="auto"/>
            <w:left w:val="none" w:sz="0" w:space="0" w:color="auto"/>
            <w:bottom w:val="none" w:sz="0" w:space="0" w:color="auto"/>
            <w:right w:val="none" w:sz="0" w:space="0" w:color="auto"/>
          </w:divBdr>
        </w:div>
        <w:div w:id="399057568">
          <w:marLeft w:val="0"/>
          <w:marRight w:val="0"/>
          <w:marTop w:val="0"/>
          <w:marBottom w:val="0"/>
          <w:divBdr>
            <w:top w:val="none" w:sz="0" w:space="0" w:color="auto"/>
            <w:left w:val="none" w:sz="0" w:space="0" w:color="auto"/>
            <w:bottom w:val="none" w:sz="0" w:space="0" w:color="auto"/>
            <w:right w:val="none" w:sz="0" w:space="0" w:color="auto"/>
          </w:divBdr>
        </w:div>
        <w:div w:id="1924758674">
          <w:marLeft w:val="0"/>
          <w:marRight w:val="0"/>
          <w:marTop w:val="0"/>
          <w:marBottom w:val="0"/>
          <w:divBdr>
            <w:top w:val="none" w:sz="0" w:space="0" w:color="auto"/>
            <w:left w:val="none" w:sz="0" w:space="0" w:color="auto"/>
            <w:bottom w:val="none" w:sz="0" w:space="0" w:color="auto"/>
            <w:right w:val="none" w:sz="0" w:space="0" w:color="auto"/>
          </w:divBdr>
        </w:div>
        <w:div w:id="203714176">
          <w:marLeft w:val="0"/>
          <w:marRight w:val="0"/>
          <w:marTop w:val="0"/>
          <w:marBottom w:val="0"/>
          <w:divBdr>
            <w:top w:val="none" w:sz="0" w:space="0" w:color="auto"/>
            <w:left w:val="none" w:sz="0" w:space="0" w:color="auto"/>
            <w:bottom w:val="none" w:sz="0" w:space="0" w:color="auto"/>
            <w:right w:val="none" w:sz="0" w:space="0" w:color="auto"/>
          </w:divBdr>
        </w:div>
        <w:div w:id="1020815161">
          <w:marLeft w:val="0"/>
          <w:marRight w:val="0"/>
          <w:marTop w:val="0"/>
          <w:marBottom w:val="0"/>
          <w:divBdr>
            <w:top w:val="none" w:sz="0" w:space="0" w:color="auto"/>
            <w:left w:val="none" w:sz="0" w:space="0" w:color="auto"/>
            <w:bottom w:val="none" w:sz="0" w:space="0" w:color="auto"/>
            <w:right w:val="none" w:sz="0" w:space="0" w:color="auto"/>
          </w:divBdr>
        </w:div>
        <w:div w:id="497892552">
          <w:marLeft w:val="0"/>
          <w:marRight w:val="0"/>
          <w:marTop w:val="0"/>
          <w:marBottom w:val="0"/>
          <w:divBdr>
            <w:top w:val="none" w:sz="0" w:space="0" w:color="auto"/>
            <w:left w:val="none" w:sz="0" w:space="0" w:color="auto"/>
            <w:bottom w:val="none" w:sz="0" w:space="0" w:color="auto"/>
            <w:right w:val="none" w:sz="0" w:space="0" w:color="auto"/>
          </w:divBdr>
        </w:div>
        <w:div w:id="1861091928">
          <w:marLeft w:val="0"/>
          <w:marRight w:val="0"/>
          <w:marTop w:val="0"/>
          <w:marBottom w:val="0"/>
          <w:divBdr>
            <w:top w:val="none" w:sz="0" w:space="0" w:color="auto"/>
            <w:left w:val="none" w:sz="0" w:space="0" w:color="auto"/>
            <w:bottom w:val="none" w:sz="0" w:space="0" w:color="auto"/>
            <w:right w:val="none" w:sz="0" w:space="0" w:color="auto"/>
          </w:divBdr>
        </w:div>
        <w:div w:id="1972514894">
          <w:marLeft w:val="0"/>
          <w:marRight w:val="0"/>
          <w:marTop w:val="0"/>
          <w:marBottom w:val="0"/>
          <w:divBdr>
            <w:top w:val="none" w:sz="0" w:space="0" w:color="auto"/>
            <w:left w:val="none" w:sz="0" w:space="0" w:color="auto"/>
            <w:bottom w:val="none" w:sz="0" w:space="0" w:color="auto"/>
            <w:right w:val="none" w:sz="0" w:space="0" w:color="auto"/>
          </w:divBdr>
        </w:div>
        <w:div w:id="751925909">
          <w:marLeft w:val="0"/>
          <w:marRight w:val="0"/>
          <w:marTop w:val="0"/>
          <w:marBottom w:val="0"/>
          <w:divBdr>
            <w:top w:val="none" w:sz="0" w:space="0" w:color="auto"/>
            <w:left w:val="none" w:sz="0" w:space="0" w:color="auto"/>
            <w:bottom w:val="none" w:sz="0" w:space="0" w:color="auto"/>
            <w:right w:val="none" w:sz="0" w:space="0" w:color="auto"/>
          </w:divBdr>
        </w:div>
        <w:div w:id="1114909627">
          <w:marLeft w:val="0"/>
          <w:marRight w:val="0"/>
          <w:marTop w:val="0"/>
          <w:marBottom w:val="0"/>
          <w:divBdr>
            <w:top w:val="none" w:sz="0" w:space="0" w:color="auto"/>
            <w:left w:val="none" w:sz="0" w:space="0" w:color="auto"/>
            <w:bottom w:val="none" w:sz="0" w:space="0" w:color="auto"/>
            <w:right w:val="none" w:sz="0" w:space="0" w:color="auto"/>
          </w:divBdr>
        </w:div>
        <w:div w:id="799885644">
          <w:marLeft w:val="0"/>
          <w:marRight w:val="0"/>
          <w:marTop w:val="0"/>
          <w:marBottom w:val="0"/>
          <w:divBdr>
            <w:top w:val="none" w:sz="0" w:space="0" w:color="auto"/>
            <w:left w:val="none" w:sz="0" w:space="0" w:color="auto"/>
            <w:bottom w:val="none" w:sz="0" w:space="0" w:color="auto"/>
            <w:right w:val="none" w:sz="0" w:space="0" w:color="auto"/>
          </w:divBdr>
        </w:div>
        <w:div w:id="2003460225">
          <w:marLeft w:val="0"/>
          <w:marRight w:val="0"/>
          <w:marTop w:val="0"/>
          <w:marBottom w:val="0"/>
          <w:divBdr>
            <w:top w:val="none" w:sz="0" w:space="0" w:color="auto"/>
            <w:left w:val="none" w:sz="0" w:space="0" w:color="auto"/>
            <w:bottom w:val="none" w:sz="0" w:space="0" w:color="auto"/>
            <w:right w:val="none" w:sz="0" w:space="0" w:color="auto"/>
          </w:divBdr>
        </w:div>
        <w:div w:id="1782144387">
          <w:marLeft w:val="0"/>
          <w:marRight w:val="0"/>
          <w:marTop w:val="0"/>
          <w:marBottom w:val="0"/>
          <w:divBdr>
            <w:top w:val="none" w:sz="0" w:space="0" w:color="auto"/>
            <w:left w:val="none" w:sz="0" w:space="0" w:color="auto"/>
            <w:bottom w:val="none" w:sz="0" w:space="0" w:color="auto"/>
            <w:right w:val="none" w:sz="0" w:space="0" w:color="auto"/>
          </w:divBdr>
        </w:div>
        <w:div w:id="169292765">
          <w:marLeft w:val="0"/>
          <w:marRight w:val="0"/>
          <w:marTop w:val="0"/>
          <w:marBottom w:val="0"/>
          <w:divBdr>
            <w:top w:val="none" w:sz="0" w:space="0" w:color="auto"/>
            <w:left w:val="none" w:sz="0" w:space="0" w:color="auto"/>
            <w:bottom w:val="none" w:sz="0" w:space="0" w:color="auto"/>
            <w:right w:val="none" w:sz="0" w:space="0" w:color="auto"/>
          </w:divBdr>
        </w:div>
        <w:div w:id="920867508">
          <w:marLeft w:val="0"/>
          <w:marRight w:val="0"/>
          <w:marTop w:val="0"/>
          <w:marBottom w:val="0"/>
          <w:divBdr>
            <w:top w:val="none" w:sz="0" w:space="0" w:color="auto"/>
            <w:left w:val="none" w:sz="0" w:space="0" w:color="auto"/>
            <w:bottom w:val="none" w:sz="0" w:space="0" w:color="auto"/>
            <w:right w:val="none" w:sz="0" w:space="0" w:color="auto"/>
          </w:divBdr>
        </w:div>
        <w:div w:id="1482959532">
          <w:marLeft w:val="0"/>
          <w:marRight w:val="0"/>
          <w:marTop w:val="0"/>
          <w:marBottom w:val="0"/>
          <w:divBdr>
            <w:top w:val="none" w:sz="0" w:space="0" w:color="auto"/>
            <w:left w:val="none" w:sz="0" w:space="0" w:color="auto"/>
            <w:bottom w:val="none" w:sz="0" w:space="0" w:color="auto"/>
            <w:right w:val="none" w:sz="0" w:space="0" w:color="auto"/>
          </w:divBdr>
        </w:div>
        <w:div w:id="404187839">
          <w:marLeft w:val="0"/>
          <w:marRight w:val="0"/>
          <w:marTop w:val="0"/>
          <w:marBottom w:val="0"/>
          <w:divBdr>
            <w:top w:val="none" w:sz="0" w:space="0" w:color="auto"/>
            <w:left w:val="none" w:sz="0" w:space="0" w:color="auto"/>
            <w:bottom w:val="none" w:sz="0" w:space="0" w:color="auto"/>
            <w:right w:val="none" w:sz="0" w:space="0" w:color="auto"/>
          </w:divBdr>
        </w:div>
        <w:div w:id="1399549442">
          <w:marLeft w:val="0"/>
          <w:marRight w:val="0"/>
          <w:marTop w:val="0"/>
          <w:marBottom w:val="0"/>
          <w:divBdr>
            <w:top w:val="none" w:sz="0" w:space="0" w:color="auto"/>
            <w:left w:val="none" w:sz="0" w:space="0" w:color="auto"/>
            <w:bottom w:val="none" w:sz="0" w:space="0" w:color="auto"/>
            <w:right w:val="none" w:sz="0" w:space="0" w:color="auto"/>
          </w:divBdr>
        </w:div>
      </w:divsChild>
    </w:div>
    <w:div w:id="1792824937">
      <w:bodyDiv w:val="1"/>
      <w:marLeft w:val="0"/>
      <w:marRight w:val="0"/>
      <w:marTop w:val="0"/>
      <w:marBottom w:val="0"/>
      <w:divBdr>
        <w:top w:val="none" w:sz="0" w:space="0" w:color="auto"/>
        <w:left w:val="none" w:sz="0" w:space="0" w:color="auto"/>
        <w:bottom w:val="none" w:sz="0" w:space="0" w:color="auto"/>
        <w:right w:val="none" w:sz="0" w:space="0" w:color="auto"/>
      </w:divBdr>
      <w:divsChild>
        <w:div w:id="762843756">
          <w:marLeft w:val="0"/>
          <w:marRight w:val="0"/>
          <w:marTop w:val="0"/>
          <w:marBottom w:val="0"/>
          <w:divBdr>
            <w:top w:val="none" w:sz="0" w:space="0" w:color="auto"/>
            <w:left w:val="none" w:sz="0" w:space="0" w:color="auto"/>
            <w:bottom w:val="none" w:sz="0" w:space="0" w:color="auto"/>
            <w:right w:val="none" w:sz="0" w:space="0" w:color="auto"/>
          </w:divBdr>
        </w:div>
        <w:div w:id="1372148910">
          <w:marLeft w:val="0"/>
          <w:marRight w:val="0"/>
          <w:marTop w:val="0"/>
          <w:marBottom w:val="0"/>
          <w:divBdr>
            <w:top w:val="none" w:sz="0" w:space="0" w:color="auto"/>
            <w:left w:val="none" w:sz="0" w:space="0" w:color="auto"/>
            <w:bottom w:val="none" w:sz="0" w:space="0" w:color="auto"/>
            <w:right w:val="none" w:sz="0" w:space="0" w:color="auto"/>
          </w:divBdr>
        </w:div>
        <w:div w:id="729232287">
          <w:marLeft w:val="0"/>
          <w:marRight w:val="0"/>
          <w:marTop w:val="0"/>
          <w:marBottom w:val="0"/>
          <w:divBdr>
            <w:top w:val="none" w:sz="0" w:space="0" w:color="auto"/>
            <w:left w:val="none" w:sz="0" w:space="0" w:color="auto"/>
            <w:bottom w:val="none" w:sz="0" w:space="0" w:color="auto"/>
            <w:right w:val="none" w:sz="0" w:space="0" w:color="auto"/>
          </w:divBdr>
        </w:div>
        <w:div w:id="1709329533">
          <w:marLeft w:val="0"/>
          <w:marRight w:val="0"/>
          <w:marTop w:val="0"/>
          <w:marBottom w:val="0"/>
          <w:divBdr>
            <w:top w:val="none" w:sz="0" w:space="0" w:color="auto"/>
            <w:left w:val="none" w:sz="0" w:space="0" w:color="auto"/>
            <w:bottom w:val="none" w:sz="0" w:space="0" w:color="auto"/>
            <w:right w:val="none" w:sz="0" w:space="0" w:color="auto"/>
          </w:divBdr>
        </w:div>
      </w:divsChild>
    </w:div>
    <w:div w:id="1878740556">
      <w:bodyDiv w:val="1"/>
      <w:marLeft w:val="0"/>
      <w:marRight w:val="0"/>
      <w:marTop w:val="0"/>
      <w:marBottom w:val="0"/>
      <w:divBdr>
        <w:top w:val="none" w:sz="0" w:space="0" w:color="auto"/>
        <w:left w:val="none" w:sz="0" w:space="0" w:color="auto"/>
        <w:bottom w:val="none" w:sz="0" w:space="0" w:color="auto"/>
        <w:right w:val="none" w:sz="0" w:space="0" w:color="auto"/>
      </w:divBdr>
      <w:divsChild>
        <w:div w:id="212743146">
          <w:marLeft w:val="0"/>
          <w:marRight w:val="0"/>
          <w:marTop w:val="0"/>
          <w:marBottom w:val="0"/>
          <w:divBdr>
            <w:top w:val="none" w:sz="0" w:space="0" w:color="auto"/>
            <w:left w:val="none" w:sz="0" w:space="0" w:color="auto"/>
            <w:bottom w:val="none" w:sz="0" w:space="0" w:color="auto"/>
            <w:right w:val="none" w:sz="0" w:space="0" w:color="auto"/>
          </w:divBdr>
        </w:div>
        <w:div w:id="620189584">
          <w:marLeft w:val="0"/>
          <w:marRight w:val="0"/>
          <w:marTop w:val="0"/>
          <w:marBottom w:val="0"/>
          <w:divBdr>
            <w:top w:val="none" w:sz="0" w:space="0" w:color="auto"/>
            <w:left w:val="none" w:sz="0" w:space="0" w:color="auto"/>
            <w:bottom w:val="none" w:sz="0" w:space="0" w:color="auto"/>
            <w:right w:val="none" w:sz="0" w:space="0" w:color="auto"/>
          </w:divBdr>
        </w:div>
        <w:div w:id="1230925125">
          <w:marLeft w:val="0"/>
          <w:marRight w:val="0"/>
          <w:marTop w:val="0"/>
          <w:marBottom w:val="0"/>
          <w:divBdr>
            <w:top w:val="none" w:sz="0" w:space="0" w:color="auto"/>
            <w:left w:val="none" w:sz="0" w:space="0" w:color="auto"/>
            <w:bottom w:val="none" w:sz="0" w:space="0" w:color="auto"/>
            <w:right w:val="none" w:sz="0" w:space="0" w:color="auto"/>
          </w:divBdr>
        </w:div>
        <w:div w:id="5977169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50.png"/><Relationship Id="rId26" Type="http://schemas.openxmlformats.org/officeDocument/2006/relationships/hyperlink" Target="http://moodle.net/stats/" TargetMode="External"/><Relationship Id="rId39" Type="http://schemas.openxmlformats.org/officeDocument/2006/relationships/image" Target="media/image17.png"/><Relationship Id="rId21" Type="http://schemas.openxmlformats.org/officeDocument/2006/relationships/image" Target="media/image9.gif"/><Relationship Id="rId34" Type="http://schemas.openxmlformats.org/officeDocument/2006/relationships/hyperlink" Target="http://www.flinders.edu.au/teaching/ict-in-education/university-guidelines/webpet.cfm" TargetMode="External"/><Relationship Id="rId42" Type="http://schemas.openxmlformats.org/officeDocument/2006/relationships/image" Target="media/image20.png"/><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vpl.dis.ulpgc.es/index.php/en/about/featur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iki.csem.flinders.edu.au/bin/view/CSEMThesisProjects/ProjectMack0242" TargetMode="External"/><Relationship Id="rId24" Type="http://schemas.openxmlformats.org/officeDocument/2006/relationships/image" Target="media/image12.gif"/><Relationship Id="rId32" Type="http://schemas.openxmlformats.org/officeDocument/2006/relationships/hyperlink" Target="http://theory.stanford.edu/~aiken/moss/"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gif"/><Relationship Id="rId28" Type="http://schemas.openxmlformats.org/officeDocument/2006/relationships/hyperlink" Target="http://ideone.com/sphere-engine" TargetMode="External"/><Relationship Id="rId36" Type="http://schemas.openxmlformats.org/officeDocument/2006/relationships/image" Target="media/image14.png"/><Relationship Id="rId10" Type="http://schemas.openxmlformats.org/officeDocument/2006/relationships/hyperlink" Target="https://moodle.org/" TargetMode="External"/><Relationship Id="rId19" Type="http://schemas.openxmlformats.org/officeDocument/2006/relationships/image" Target="media/image7.gif"/><Relationship Id="rId31" Type="http://schemas.openxmlformats.org/officeDocument/2006/relationships/hyperlink" Target="http://www.docker.com/whatisdocker/" TargetMode="External"/><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github.com/SamSE3" TargetMode="External"/><Relationship Id="rId14" Type="http://schemas.openxmlformats.org/officeDocument/2006/relationships/image" Target="media/image3.jpeg"/><Relationship Id="rId22" Type="http://schemas.openxmlformats.org/officeDocument/2006/relationships/image" Target="media/image10.gif"/><Relationship Id="rId27" Type="http://schemas.openxmlformats.org/officeDocument/2006/relationships/hyperlink" Target="http://sourceforge.net/projects/libsandbox/" TargetMode="External"/><Relationship Id="rId30" Type="http://schemas.openxmlformats.org/officeDocument/2006/relationships/hyperlink" Target="http://coderunner.org.nz/mod/book/view.php?id=29" TargetMode="External"/><Relationship Id="rId35" Type="http://schemas.openxmlformats.org/officeDocument/2006/relationships/hyperlink" Target="http://blog.remoteinterview.io/post/89639823776/how-we-used-docker-to-compile-and-run-untrusted-code" TargetMode="External"/><Relationship Id="rId43" Type="http://schemas.openxmlformats.org/officeDocument/2006/relationships/image" Target="media/image21.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www.safe-corp.biz/products_codematch.htm" TargetMode="External"/><Relationship Id="rId38" Type="http://schemas.openxmlformats.org/officeDocument/2006/relationships/image" Target="media/image16.png"/><Relationship Id="rId46" Type="http://schemas.openxmlformats.org/officeDocument/2006/relationships/fontTable" Target="fontTable.xml"/><Relationship Id="rId20" Type="http://schemas.openxmlformats.org/officeDocument/2006/relationships/image" Target="media/image8.gif"/><Relationship Id="rId4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perNova\AppData\Roaming\Microsoft\Templates\Report%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C6454CEFBA3424CBDF7E5611585BAF3"/>
        <w:category>
          <w:name w:val="General"/>
          <w:gallery w:val="placeholder"/>
        </w:category>
        <w:types>
          <w:type w:val="bbPlcHdr"/>
        </w:types>
        <w:behaviors>
          <w:behavior w:val="content"/>
        </w:behaviors>
        <w:guid w:val="{9536C465-C289-4007-B4C3-F667D2A71206}"/>
      </w:docPartPr>
      <w:docPartBody>
        <w:p w:rsidR="005E1A5A" w:rsidRDefault="00D62605">
          <w:pPr>
            <w:pStyle w:val="DC6454CEFBA3424CBDF7E5611585BAF3"/>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MR10">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2605"/>
    <w:rsid w:val="001444DE"/>
    <w:rsid w:val="002568C5"/>
    <w:rsid w:val="0030033B"/>
    <w:rsid w:val="0034763E"/>
    <w:rsid w:val="003E414E"/>
    <w:rsid w:val="00450501"/>
    <w:rsid w:val="0045109E"/>
    <w:rsid w:val="004B51CE"/>
    <w:rsid w:val="005D1A77"/>
    <w:rsid w:val="005E1A5A"/>
    <w:rsid w:val="005F61FF"/>
    <w:rsid w:val="006804AA"/>
    <w:rsid w:val="007D209B"/>
    <w:rsid w:val="007F0909"/>
    <w:rsid w:val="00B47373"/>
    <w:rsid w:val="00B47387"/>
    <w:rsid w:val="00B60CD5"/>
    <w:rsid w:val="00BE461B"/>
    <w:rsid w:val="00D62605"/>
    <w:rsid w:val="00DA5940"/>
    <w:rsid w:val="00E54ED6"/>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A7FCFFAE2C746389540130A3553BD7E">
    <w:name w:val="8A7FCFFAE2C746389540130A3553BD7E"/>
    <w:rsid w:val="00D62605"/>
  </w:style>
  <w:style w:type="paragraph" w:customStyle="1" w:styleId="E6CAEFB84231464699E0663E3B3AD354">
    <w:name w:val="E6CAEFB84231464699E0663E3B3AD354"/>
    <w:rsid w:val="00D62605"/>
  </w:style>
  <w:style w:type="paragraph" w:customStyle="1" w:styleId="77E0024A6ECF4672876CB0548B4EC2E6">
    <w:name w:val="77E0024A6ECF4672876CB0548B4EC2E6"/>
    <w:rsid w:val="00D62605"/>
  </w:style>
  <w:style w:type="paragraph" w:customStyle="1" w:styleId="28D84A5777F541DD8A3A655AE4DB7882">
    <w:name w:val="28D84A5777F541DD8A3A655AE4DB7882"/>
    <w:rsid w:val="00D62605"/>
  </w:style>
  <w:style w:type="character" w:styleId="Emphasis">
    <w:name w:val="Emphasis"/>
    <w:basedOn w:val="DefaultParagraphFont"/>
    <w:uiPriority w:val="20"/>
    <w:unhideWhenUsed/>
    <w:qFormat/>
    <w:rsid w:val="00D62605"/>
    <w:rPr>
      <w:i/>
      <w:iCs/>
    </w:rPr>
  </w:style>
  <w:style w:type="paragraph" w:customStyle="1" w:styleId="C6FCEF4D079842428ADE1399D663F72E">
    <w:name w:val="C6FCEF4D079842428ADE1399D663F72E"/>
    <w:rsid w:val="00D62605"/>
  </w:style>
  <w:style w:type="paragraph" w:customStyle="1" w:styleId="99FF27D797E14BB7A94911AF37260F07">
    <w:name w:val="99FF27D797E14BB7A94911AF37260F07"/>
    <w:rsid w:val="00D62605"/>
  </w:style>
  <w:style w:type="paragraph" w:customStyle="1" w:styleId="DC6454CEFBA3424CBDF7E5611585BAF3">
    <w:name w:val="DC6454CEFBA3424CBDF7E5611585BA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98D89480-1484-4C70-8AA4-D794E193A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76</TotalTime>
  <Pages>41</Pages>
  <Words>18625</Words>
  <Characters>106167</Characters>
  <Application>Microsoft Office Word</Application>
  <DocSecurity>0</DocSecurity>
  <Lines>884</Lines>
  <Paragraphs>249</Paragraphs>
  <ScaleCrop>false</ScaleCrop>
  <HeadingPairs>
    <vt:vector size="2" baseType="variant">
      <vt:variant>
        <vt:lpstr>Title</vt:lpstr>
      </vt:variant>
      <vt:variant>
        <vt:i4>1</vt:i4>
      </vt:variant>
    </vt:vector>
  </HeadingPairs>
  <TitlesOfParts>
    <vt:vector size="1" baseType="lpstr">
      <vt:lpstr>Further development on the Moodle CodeHandIn Package</vt:lpstr>
    </vt:vector>
  </TitlesOfParts>
  <Company/>
  <LinksUpToDate>false</LinksUpToDate>
  <CharactersWithSpaces>124543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Further development on the Moodle CodeHandIn Package</dc:title>
  <dc:creator>SuperNova</dc:creator>
  <cp:keywords/>
  <cp:lastModifiedBy>SuperNova</cp:lastModifiedBy>
  <cp:revision>23</cp:revision>
  <cp:lastPrinted>2014-11-09T22:50:00Z</cp:lastPrinted>
  <dcterms:created xsi:type="dcterms:W3CDTF">2015-01-03T14:46:00Z</dcterms:created>
  <dcterms:modified xsi:type="dcterms:W3CDTF">2015-01-03T17:47:00Z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